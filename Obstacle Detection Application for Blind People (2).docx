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A83512" w14:textId="77777777" w:rsidR="00FF4F44" w:rsidRDefault="00FF4F44" w:rsidP="003D1FBC">
      <w:pPr>
        <w:pStyle w:val="Title1"/>
      </w:pPr>
      <w:r>
        <w:rPr>
          <w:noProof/>
        </w:rPr>
        <w:drawing>
          <wp:anchor distT="0" distB="0" distL="114300" distR="114300" simplePos="0" relativeHeight="251668992" behindDoc="0" locked="0" layoutInCell="1" allowOverlap="1" wp14:anchorId="22207105" wp14:editId="519C8DEE">
            <wp:simplePos x="0" y="0"/>
            <wp:positionH relativeFrom="margin">
              <wp:align>left</wp:align>
            </wp:positionH>
            <wp:positionV relativeFrom="paragraph">
              <wp:posOffset>0</wp:posOffset>
            </wp:positionV>
            <wp:extent cx="723900" cy="581025"/>
            <wp:effectExtent l="0" t="0" r="0" b="9525"/>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581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040" behindDoc="0" locked="0" layoutInCell="1" allowOverlap="0" wp14:anchorId="7DFDB761" wp14:editId="0970EEDD">
            <wp:simplePos x="0" y="0"/>
            <wp:positionH relativeFrom="margin">
              <wp:align>right</wp:align>
            </wp:positionH>
            <wp:positionV relativeFrom="paragraph">
              <wp:posOffset>32262</wp:posOffset>
            </wp:positionV>
            <wp:extent cx="857250" cy="485775"/>
            <wp:effectExtent l="0" t="0" r="0" b="9525"/>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 cy="48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08DB9D" w14:textId="77777777" w:rsidR="00FF4F44" w:rsidRDefault="00FF4F44" w:rsidP="003D1FBC">
      <w:pPr>
        <w:pStyle w:val="Title1"/>
      </w:pPr>
    </w:p>
    <w:p w14:paraId="72DDFB56" w14:textId="77777777" w:rsidR="00FF4F44" w:rsidRDefault="00FF4F44" w:rsidP="003D1FBC">
      <w:pPr>
        <w:pStyle w:val="Title1"/>
      </w:pPr>
    </w:p>
    <w:p w14:paraId="49000242" w14:textId="77777777" w:rsidR="003D1FBC" w:rsidRPr="007218AF" w:rsidRDefault="003D1FBC" w:rsidP="003D1FBC">
      <w:pPr>
        <w:pStyle w:val="Title1"/>
        <w:rPr>
          <w:sz w:val="28"/>
          <w:szCs w:val="28"/>
        </w:rPr>
      </w:pPr>
      <w:r w:rsidRPr="007218AF">
        <w:rPr>
          <w:sz w:val="28"/>
          <w:szCs w:val="28"/>
        </w:rPr>
        <w:t>National University of Computer and Emerging Sciences</w:t>
      </w:r>
    </w:p>
    <w:p w14:paraId="20638D19" w14:textId="77777777" w:rsidR="00B8706E" w:rsidRPr="008B57AF" w:rsidRDefault="00B8706E" w:rsidP="00B8706E">
      <w:pPr>
        <w:spacing w:line="360" w:lineRule="auto"/>
        <w:contextualSpacing/>
        <w:jc w:val="center"/>
        <w:rPr>
          <w:sz w:val="40"/>
        </w:rPr>
      </w:pPr>
    </w:p>
    <w:p w14:paraId="2628B9DF" w14:textId="77777777" w:rsidR="00B8706E" w:rsidRPr="008B57AF" w:rsidRDefault="00526AC8" w:rsidP="00B8706E">
      <w:pPr>
        <w:spacing w:line="360" w:lineRule="auto"/>
        <w:contextualSpacing/>
        <w:jc w:val="center"/>
        <w:rPr>
          <w:sz w:val="40"/>
        </w:rPr>
      </w:pPr>
      <w:r w:rsidRPr="00526AC8">
        <w:rPr>
          <w:noProof/>
          <w:sz w:val="40"/>
        </w:rPr>
        <w:drawing>
          <wp:inline distT="0" distB="0" distL="0" distR="0" wp14:anchorId="4C885A0B" wp14:editId="25F335F5">
            <wp:extent cx="2129155" cy="2142490"/>
            <wp:effectExtent l="0" t="0" r="4445" b="0"/>
            <wp:docPr id="8" name="Picture 8" descr="C:\Users\samin.iftikhar\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in.iftikhar\Desktop\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9155" cy="2142490"/>
                    </a:xfrm>
                    <a:prstGeom prst="rect">
                      <a:avLst/>
                    </a:prstGeom>
                    <a:noFill/>
                    <a:ln>
                      <a:noFill/>
                    </a:ln>
                  </pic:spPr>
                </pic:pic>
              </a:graphicData>
            </a:graphic>
          </wp:inline>
        </w:drawing>
      </w:r>
    </w:p>
    <w:p w14:paraId="036F65ED" w14:textId="77777777" w:rsidR="00B8706E" w:rsidRPr="008B57AF" w:rsidRDefault="00B8706E" w:rsidP="006B3B6B">
      <w:pPr>
        <w:pStyle w:val="Title2"/>
      </w:pPr>
    </w:p>
    <w:p w14:paraId="63A5D444" w14:textId="77777777" w:rsidR="00B8706E" w:rsidRPr="00CA0F66" w:rsidRDefault="009B4270" w:rsidP="00CA0F66">
      <w:pPr>
        <w:pStyle w:val="Title"/>
      </w:pPr>
      <w:r>
        <w:t>Obstacle Detection Application for Blind People</w:t>
      </w:r>
    </w:p>
    <w:p w14:paraId="6BCD241F" w14:textId="77777777" w:rsidR="00B8706E" w:rsidRPr="008B57AF" w:rsidRDefault="00B8706E" w:rsidP="00B8706E">
      <w:pPr>
        <w:pStyle w:val="NoSpacing"/>
        <w:spacing w:line="360" w:lineRule="auto"/>
        <w:contextualSpacing/>
        <w:rPr>
          <w:rFonts w:ascii="Times New Roman" w:hAnsi="Times New Roman"/>
        </w:rPr>
      </w:pPr>
    </w:p>
    <w:p w14:paraId="37EF96EC" w14:textId="77777777" w:rsidR="00526AC8" w:rsidRDefault="00526AC8" w:rsidP="00011B9F">
      <w:pPr>
        <w:pStyle w:val="NoSpacing"/>
        <w:spacing w:line="360" w:lineRule="auto"/>
        <w:contextualSpacing/>
        <w:jc w:val="center"/>
        <w:rPr>
          <w:rFonts w:ascii="Times New Roman" w:hAnsi="Times New Roman"/>
          <w:sz w:val="28"/>
          <w:szCs w:val="28"/>
        </w:rPr>
      </w:pPr>
    </w:p>
    <w:p w14:paraId="7D7DB7AB" w14:textId="77777777" w:rsidR="00526AC8" w:rsidRDefault="00526AC8" w:rsidP="00011B9F">
      <w:pPr>
        <w:pStyle w:val="NoSpacing"/>
        <w:spacing w:line="360" w:lineRule="auto"/>
        <w:contextualSpacing/>
        <w:jc w:val="center"/>
        <w:rPr>
          <w:rFonts w:ascii="Times New Roman" w:hAnsi="Times New Roman"/>
          <w:sz w:val="28"/>
          <w:szCs w:val="28"/>
        </w:rPr>
      </w:pPr>
    </w:p>
    <w:p w14:paraId="5AFC1674" w14:textId="77777777" w:rsidR="00011B9F" w:rsidRPr="008B57AF" w:rsidRDefault="006E28C8" w:rsidP="000F6CD4">
      <w:pPr>
        <w:pStyle w:val="NoSpacing"/>
        <w:spacing w:line="276" w:lineRule="auto"/>
        <w:contextualSpacing/>
        <w:jc w:val="center"/>
        <w:rPr>
          <w:rFonts w:ascii="Times New Roman" w:hAnsi="Times New Roman"/>
          <w:sz w:val="28"/>
          <w:szCs w:val="28"/>
        </w:rPr>
      </w:pPr>
      <w:r>
        <w:rPr>
          <w:rFonts w:ascii="Times New Roman" w:hAnsi="Times New Roman"/>
          <w:sz w:val="28"/>
          <w:szCs w:val="28"/>
        </w:rPr>
        <w:t>Hamna Faisal</w:t>
      </w:r>
      <w:r w:rsidR="00526AC8">
        <w:rPr>
          <w:rFonts w:ascii="Times New Roman" w:hAnsi="Times New Roman"/>
          <w:sz w:val="28"/>
          <w:szCs w:val="28"/>
        </w:rPr>
        <w:t>…………</w:t>
      </w:r>
      <w:r w:rsidR="00C80479">
        <w:rPr>
          <w:rFonts w:ascii="Times New Roman" w:hAnsi="Times New Roman"/>
          <w:sz w:val="28"/>
          <w:szCs w:val="28"/>
        </w:rPr>
        <w:t>…16L-4006</w:t>
      </w:r>
    </w:p>
    <w:p w14:paraId="13F63962" w14:textId="59770296" w:rsidR="00526AC8" w:rsidRPr="008B57AF" w:rsidRDefault="00106A62" w:rsidP="00106A62">
      <w:pPr>
        <w:pStyle w:val="NoSpacing"/>
        <w:spacing w:line="276" w:lineRule="auto"/>
        <w:ind w:left="2160"/>
        <w:contextualSpacing/>
        <w:rPr>
          <w:rFonts w:ascii="Times New Roman" w:hAnsi="Times New Roman"/>
          <w:sz w:val="28"/>
          <w:szCs w:val="28"/>
        </w:rPr>
      </w:pPr>
      <w:r>
        <w:rPr>
          <w:rFonts w:ascii="Times New Roman" w:hAnsi="Times New Roman"/>
          <w:sz w:val="28"/>
          <w:szCs w:val="28"/>
        </w:rPr>
        <w:t xml:space="preserve">     </w:t>
      </w:r>
      <w:r w:rsidR="006E28C8">
        <w:rPr>
          <w:rFonts w:ascii="Times New Roman" w:hAnsi="Times New Roman"/>
          <w:sz w:val="28"/>
          <w:szCs w:val="28"/>
        </w:rPr>
        <w:t>Muneeb Akhtar</w:t>
      </w:r>
      <w:r w:rsidR="00526AC8">
        <w:rPr>
          <w:rFonts w:ascii="Times New Roman" w:hAnsi="Times New Roman"/>
          <w:sz w:val="28"/>
          <w:szCs w:val="28"/>
        </w:rPr>
        <w:t>…………</w:t>
      </w:r>
      <w:r w:rsidR="00C80479">
        <w:rPr>
          <w:rFonts w:ascii="Times New Roman" w:hAnsi="Times New Roman"/>
          <w:sz w:val="28"/>
          <w:szCs w:val="28"/>
        </w:rPr>
        <w:t>16L-4084</w:t>
      </w:r>
    </w:p>
    <w:p w14:paraId="680424E3" w14:textId="77777777" w:rsidR="00526AC8" w:rsidRPr="008B57AF" w:rsidRDefault="006E28C8" w:rsidP="000F6CD4">
      <w:pPr>
        <w:pStyle w:val="NoSpacing"/>
        <w:spacing w:line="276" w:lineRule="auto"/>
        <w:contextualSpacing/>
        <w:jc w:val="center"/>
        <w:rPr>
          <w:rFonts w:ascii="Times New Roman" w:hAnsi="Times New Roman"/>
          <w:sz w:val="28"/>
          <w:szCs w:val="28"/>
        </w:rPr>
      </w:pPr>
      <w:r>
        <w:rPr>
          <w:rFonts w:ascii="Times New Roman" w:hAnsi="Times New Roman"/>
          <w:sz w:val="28"/>
          <w:szCs w:val="28"/>
        </w:rPr>
        <w:t>Roshan Ul Haq</w:t>
      </w:r>
      <w:r w:rsidR="00526AC8">
        <w:rPr>
          <w:rFonts w:ascii="Times New Roman" w:hAnsi="Times New Roman"/>
          <w:sz w:val="28"/>
          <w:szCs w:val="28"/>
        </w:rPr>
        <w:t>…………</w:t>
      </w:r>
      <w:r w:rsidR="00C80479">
        <w:rPr>
          <w:rFonts w:ascii="Times New Roman" w:hAnsi="Times New Roman"/>
          <w:sz w:val="28"/>
          <w:szCs w:val="28"/>
        </w:rPr>
        <w:t>16L-4143</w:t>
      </w:r>
    </w:p>
    <w:p w14:paraId="020812D4" w14:textId="77777777" w:rsidR="00526AC8" w:rsidRPr="008B57AF" w:rsidRDefault="006E28C8" w:rsidP="000F6CD4">
      <w:pPr>
        <w:pStyle w:val="NoSpacing"/>
        <w:spacing w:line="276" w:lineRule="auto"/>
        <w:contextualSpacing/>
        <w:jc w:val="center"/>
        <w:rPr>
          <w:rFonts w:ascii="Times New Roman" w:hAnsi="Times New Roman"/>
          <w:sz w:val="28"/>
          <w:szCs w:val="28"/>
        </w:rPr>
      </w:pPr>
      <w:r>
        <w:rPr>
          <w:rFonts w:ascii="Times New Roman" w:hAnsi="Times New Roman"/>
          <w:sz w:val="28"/>
          <w:szCs w:val="28"/>
        </w:rPr>
        <w:t>Zain Ghazanfar</w:t>
      </w:r>
      <w:r w:rsidR="00526AC8">
        <w:rPr>
          <w:rFonts w:ascii="Times New Roman" w:hAnsi="Times New Roman"/>
          <w:sz w:val="28"/>
          <w:szCs w:val="28"/>
        </w:rPr>
        <w:t>…………</w:t>
      </w:r>
      <w:r w:rsidR="00C80479">
        <w:rPr>
          <w:rFonts w:ascii="Times New Roman" w:hAnsi="Times New Roman"/>
          <w:sz w:val="28"/>
          <w:szCs w:val="28"/>
        </w:rPr>
        <w:t>16L-4030</w:t>
      </w:r>
    </w:p>
    <w:p w14:paraId="0AC6F3E2" w14:textId="77777777" w:rsidR="00011B9F" w:rsidRDefault="00011B9F" w:rsidP="00B8706E">
      <w:pPr>
        <w:pStyle w:val="NoSpacing"/>
        <w:spacing w:line="360" w:lineRule="auto"/>
        <w:contextualSpacing/>
        <w:rPr>
          <w:rFonts w:ascii="Times New Roman" w:hAnsi="Times New Roman"/>
          <w:b/>
          <w:sz w:val="28"/>
          <w:szCs w:val="28"/>
        </w:rPr>
      </w:pPr>
    </w:p>
    <w:p w14:paraId="0D86E6AB" w14:textId="77777777" w:rsidR="00B8706E" w:rsidRPr="008B57AF" w:rsidRDefault="00526AC8" w:rsidP="00526AC8">
      <w:pPr>
        <w:pStyle w:val="NoSpacing"/>
        <w:spacing w:line="360" w:lineRule="auto"/>
        <w:contextualSpacing/>
        <w:jc w:val="center"/>
        <w:rPr>
          <w:rFonts w:ascii="Times New Roman" w:hAnsi="Times New Roman"/>
          <w:sz w:val="28"/>
          <w:szCs w:val="28"/>
        </w:rPr>
      </w:pPr>
      <w:r w:rsidRPr="005A03C9">
        <w:rPr>
          <w:rFonts w:ascii="Times New Roman" w:hAnsi="Times New Roman"/>
          <w:sz w:val="28"/>
          <w:szCs w:val="28"/>
        </w:rPr>
        <w:t>Supervisor:</w:t>
      </w:r>
      <w:r>
        <w:rPr>
          <w:rFonts w:ascii="Times New Roman" w:hAnsi="Times New Roman"/>
          <w:b/>
          <w:sz w:val="28"/>
          <w:szCs w:val="28"/>
        </w:rPr>
        <w:t xml:space="preserve"> </w:t>
      </w:r>
      <w:r w:rsidR="004B04AE">
        <w:rPr>
          <w:rFonts w:ascii="Times New Roman" w:hAnsi="Times New Roman"/>
          <w:sz w:val="28"/>
          <w:szCs w:val="28"/>
        </w:rPr>
        <w:t>Dr. Kamran Lodhi</w:t>
      </w:r>
    </w:p>
    <w:p w14:paraId="0B4BF61F" w14:textId="77777777" w:rsidR="00714A84" w:rsidRPr="008B57AF" w:rsidRDefault="00714A84" w:rsidP="00B8706E">
      <w:pPr>
        <w:spacing w:line="360" w:lineRule="auto"/>
        <w:contextualSpacing/>
        <w:jc w:val="center"/>
        <w:rPr>
          <w:sz w:val="28"/>
          <w:szCs w:val="28"/>
        </w:rPr>
      </w:pPr>
    </w:p>
    <w:p w14:paraId="7C2DBCD7" w14:textId="77777777" w:rsidR="00B8706E" w:rsidRDefault="005A03C9" w:rsidP="00714A84">
      <w:pPr>
        <w:contextualSpacing/>
        <w:jc w:val="center"/>
        <w:rPr>
          <w:sz w:val="28"/>
          <w:szCs w:val="28"/>
        </w:rPr>
      </w:pPr>
      <w:r>
        <w:rPr>
          <w:sz w:val="28"/>
          <w:szCs w:val="28"/>
        </w:rPr>
        <w:t>B</w:t>
      </w:r>
      <w:r w:rsidR="007218AF">
        <w:rPr>
          <w:sz w:val="28"/>
          <w:szCs w:val="28"/>
        </w:rPr>
        <w:t>.</w:t>
      </w:r>
      <w:r>
        <w:rPr>
          <w:sz w:val="28"/>
          <w:szCs w:val="28"/>
        </w:rPr>
        <w:t>S</w:t>
      </w:r>
      <w:r w:rsidR="007218AF">
        <w:rPr>
          <w:sz w:val="28"/>
          <w:szCs w:val="28"/>
        </w:rPr>
        <w:t>.</w:t>
      </w:r>
      <w:r>
        <w:rPr>
          <w:sz w:val="28"/>
          <w:szCs w:val="28"/>
        </w:rPr>
        <w:t xml:space="preserve"> Computer Science</w:t>
      </w:r>
    </w:p>
    <w:p w14:paraId="01B287CC" w14:textId="77777777" w:rsidR="005A03C9" w:rsidRDefault="005A03C9" w:rsidP="00714A84">
      <w:pPr>
        <w:contextualSpacing/>
        <w:jc w:val="center"/>
        <w:rPr>
          <w:sz w:val="28"/>
          <w:szCs w:val="28"/>
        </w:rPr>
      </w:pPr>
      <w:r>
        <w:rPr>
          <w:sz w:val="28"/>
          <w:szCs w:val="28"/>
        </w:rPr>
        <w:t>Final Year Project</w:t>
      </w:r>
    </w:p>
    <w:p w14:paraId="39104665" w14:textId="56192615" w:rsidR="005A03C9" w:rsidRDefault="008D13C5" w:rsidP="00714A84">
      <w:pPr>
        <w:contextualSpacing/>
        <w:jc w:val="center"/>
        <w:rPr>
          <w:sz w:val="28"/>
          <w:szCs w:val="28"/>
          <w:lang w:val="en-GB"/>
        </w:rPr>
      </w:pPr>
      <w:r>
        <w:rPr>
          <w:sz w:val="28"/>
          <w:szCs w:val="28"/>
        </w:rPr>
        <w:t>June</w:t>
      </w:r>
      <w:r w:rsidR="005A03C9">
        <w:rPr>
          <w:sz w:val="28"/>
          <w:szCs w:val="28"/>
        </w:rPr>
        <w:t xml:space="preserve"> </w:t>
      </w:r>
      <w:r w:rsidR="00C80479">
        <w:rPr>
          <w:sz w:val="28"/>
          <w:szCs w:val="28"/>
        </w:rPr>
        <w:t>20</w:t>
      </w:r>
      <w:r>
        <w:rPr>
          <w:sz w:val="28"/>
          <w:szCs w:val="28"/>
        </w:rPr>
        <w:t>20</w:t>
      </w:r>
    </w:p>
    <w:p w14:paraId="40696DC1" w14:textId="77777777" w:rsidR="009D3E64" w:rsidRDefault="009D3E64" w:rsidP="00714A84">
      <w:pPr>
        <w:contextualSpacing/>
        <w:jc w:val="center"/>
        <w:rPr>
          <w:sz w:val="28"/>
          <w:szCs w:val="28"/>
          <w:lang w:val="en-GB"/>
        </w:rPr>
      </w:pPr>
    </w:p>
    <w:p w14:paraId="27A46686" w14:textId="77777777" w:rsidR="00511B7D" w:rsidRDefault="00511B7D" w:rsidP="00714A84">
      <w:pPr>
        <w:contextualSpacing/>
        <w:jc w:val="center"/>
        <w:rPr>
          <w:sz w:val="28"/>
          <w:szCs w:val="28"/>
          <w:lang w:val="en-GB"/>
        </w:rPr>
      </w:pPr>
    </w:p>
    <w:p w14:paraId="68FDDB40" w14:textId="77777777" w:rsidR="00FE793F" w:rsidRDefault="00FE793F" w:rsidP="00714A84">
      <w:pPr>
        <w:contextualSpacing/>
        <w:jc w:val="center"/>
        <w:rPr>
          <w:sz w:val="28"/>
          <w:szCs w:val="28"/>
          <w:lang w:val="en-GB"/>
        </w:rPr>
      </w:pPr>
    </w:p>
    <w:p w14:paraId="6DD10568" w14:textId="77777777" w:rsidR="00511B7D" w:rsidRDefault="00511B7D" w:rsidP="00714A84">
      <w:pPr>
        <w:contextualSpacing/>
        <w:jc w:val="center"/>
        <w:rPr>
          <w:sz w:val="28"/>
          <w:szCs w:val="28"/>
          <w:lang w:val="en-GB"/>
        </w:rPr>
      </w:pPr>
    </w:p>
    <w:p w14:paraId="06C95AD9" w14:textId="77777777" w:rsidR="00511B7D" w:rsidRDefault="00511B7D" w:rsidP="00714A84">
      <w:pPr>
        <w:contextualSpacing/>
        <w:jc w:val="center"/>
        <w:rPr>
          <w:sz w:val="28"/>
          <w:szCs w:val="28"/>
          <w:lang w:val="en-GB"/>
        </w:rPr>
      </w:pPr>
    </w:p>
    <w:p w14:paraId="75AEF83E" w14:textId="77777777" w:rsidR="009D3E64" w:rsidRPr="002A7A1A" w:rsidRDefault="009D3E64" w:rsidP="0053171F">
      <w:pPr>
        <w:pStyle w:val="Style2"/>
      </w:pPr>
      <w:bookmarkStart w:id="0" w:name="_Toc25578866"/>
      <w:r w:rsidRPr="002A7A1A">
        <w:lastRenderedPageBreak/>
        <w:t>Anti-Plagiarism Declaration</w:t>
      </w:r>
      <w:bookmarkEnd w:id="0"/>
    </w:p>
    <w:p w14:paraId="54765251" w14:textId="77777777" w:rsidR="009D3E64" w:rsidRDefault="009D3E64" w:rsidP="00545F72">
      <w:pPr>
        <w:pStyle w:val="BodyText"/>
        <w:spacing w:before="240"/>
      </w:pPr>
      <w:r>
        <w:t xml:space="preserve">This is to declare that the above publication produced under the: </w:t>
      </w:r>
    </w:p>
    <w:p w14:paraId="5A40C790" w14:textId="77777777" w:rsidR="009D3E64" w:rsidRDefault="00191B25" w:rsidP="00342F3B">
      <w:pPr>
        <w:pStyle w:val="BodyText"/>
        <w:spacing w:before="240"/>
        <w:rPr>
          <w:b/>
        </w:rPr>
      </w:pPr>
      <w:r>
        <w:rPr>
          <w:b/>
        </w:rPr>
        <w:t>T</w:t>
      </w:r>
      <w:r w:rsidR="009D3E64">
        <w:rPr>
          <w:b/>
        </w:rPr>
        <w:t xml:space="preserve">itle: </w:t>
      </w:r>
      <w:r w:rsidR="00C164CE">
        <w:rPr>
          <w:b/>
          <w:u w:val="single"/>
        </w:rPr>
        <w:t>Obstacle Detection Application for Blind People</w:t>
      </w:r>
    </w:p>
    <w:p w14:paraId="0234CCDD" w14:textId="77777777" w:rsidR="009D3E64" w:rsidRDefault="0091500E" w:rsidP="009D3E64">
      <w:pPr>
        <w:pStyle w:val="BodyText"/>
      </w:pPr>
      <w:r>
        <w:t>Is</w:t>
      </w:r>
      <w:r w:rsidR="009D3E64">
        <w:t xml:space="preserve"> the sole contribution of the author(s) and no part hereof has been reproduced on </w:t>
      </w:r>
      <w:r w:rsidR="009D3E64">
        <w:rPr>
          <w:b/>
        </w:rPr>
        <w:t>as it is</w:t>
      </w:r>
      <w:r w:rsidR="009D3E64">
        <w:t xml:space="preserve"> basis (cut and paste) which can be considered </w:t>
      </w:r>
      <w:r w:rsidR="009D3E64" w:rsidRPr="00342F3B">
        <w:t>as Plagiarism.</w:t>
      </w:r>
      <w:r w:rsidR="009D3E64">
        <w:t xml:space="preserve"> All referenced parts have been used to argue the idea and have been cited properly. I/We will be responsible and liable for any consequence if violation of this declaration is determined.</w:t>
      </w:r>
    </w:p>
    <w:p w14:paraId="3EA3DCD4" w14:textId="77777777" w:rsidR="009D3E64" w:rsidRDefault="009D3E64" w:rsidP="009D3E64">
      <w:pPr>
        <w:pStyle w:val="BodyText"/>
      </w:pPr>
    </w:p>
    <w:p w14:paraId="2F5B80BE" w14:textId="77777777" w:rsidR="009D3E64" w:rsidRDefault="009D3E64" w:rsidP="009D3E64">
      <w:pPr>
        <w:pStyle w:val="BodyText"/>
      </w:pPr>
      <w:r>
        <w:t xml:space="preserve">  </w:t>
      </w:r>
    </w:p>
    <w:p w14:paraId="6466CDB1" w14:textId="1536655A" w:rsidR="00C149D3" w:rsidRDefault="009D3E64" w:rsidP="009D3E64">
      <w:pPr>
        <w:pStyle w:val="BodyText"/>
      </w:pPr>
      <w:r>
        <w:t xml:space="preserve">Date: </w:t>
      </w:r>
      <w:r w:rsidR="00055BE0">
        <w:t>3</w:t>
      </w:r>
      <w:r w:rsidR="00055BE0" w:rsidRPr="00055BE0">
        <w:rPr>
          <w:vertAlign w:val="superscript"/>
        </w:rPr>
        <w:t>rd</w:t>
      </w:r>
      <w:r w:rsidR="004D72C2">
        <w:t xml:space="preserve"> </w:t>
      </w:r>
      <w:r w:rsidR="00D27269">
        <w:t>June</w:t>
      </w:r>
      <w:r w:rsidR="004D72C2">
        <w:t>, 20</w:t>
      </w:r>
      <w:r w:rsidR="00D27269">
        <w:t>20</w:t>
      </w:r>
      <w:r>
        <w:tab/>
      </w:r>
      <w:r>
        <w:tab/>
      </w:r>
      <w:r>
        <w:tab/>
      </w:r>
      <w:r>
        <w:tab/>
      </w:r>
    </w:p>
    <w:p w14:paraId="56EDE2E1" w14:textId="77777777" w:rsidR="009D3E64" w:rsidRDefault="009D3E64" w:rsidP="00C149D3">
      <w:pPr>
        <w:pStyle w:val="BodyText"/>
        <w:ind w:left="3600" w:firstLine="720"/>
      </w:pPr>
      <w:r>
        <w:t>Student 1</w:t>
      </w:r>
    </w:p>
    <w:p w14:paraId="7F25BAEF" w14:textId="77777777" w:rsidR="009D3E64" w:rsidRDefault="009D3E64" w:rsidP="009D3E64">
      <w:pPr>
        <w:ind w:left="4320" w:firstLine="720"/>
      </w:pPr>
      <w:r>
        <w:rPr>
          <w:rStyle w:val="BodyTextChar"/>
        </w:rPr>
        <w:t>Name:</w:t>
      </w:r>
      <w:r>
        <w:t xml:space="preserve"> </w:t>
      </w:r>
      <w:r w:rsidR="00C80479">
        <w:t xml:space="preserve">Hamna Faisal </w:t>
      </w:r>
    </w:p>
    <w:p w14:paraId="658163EC" w14:textId="77777777" w:rsidR="009D3E64" w:rsidRDefault="009D3E64" w:rsidP="009D3E64">
      <w:pPr>
        <w:ind w:left="4320" w:firstLine="720"/>
      </w:pPr>
    </w:p>
    <w:p w14:paraId="2FE353BD" w14:textId="77777777" w:rsidR="009D3E64" w:rsidRDefault="009D3E64" w:rsidP="009D3E64">
      <w:pPr>
        <w:ind w:left="4320" w:firstLine="720"/>
      </w:pPr>
      <w:r>
        <w:rPr>
          <w:rStyle w:val="BodyTextChar"/>
        </w:rPr>
        <w:t xml:space="preserve">Signature: </w:t>
      </w:r>
      <w:r>
        <w:t>_______</w:t>
      </w:r>
      <w:r w:rsidR="00C25ECC">
        <w:t>____</w:t>
      </w:r>
      <w:r>
        <w:t>____________</w:t>
      </w:r>
    </w:p>
    <w:p w14:paraId="3F104EEE" w14:textId="77777777" w:rsidR="009D3E64" w:rsidRDefault="009D3E64" w:rsidP="009D3E64">
      <w:pPr>
        <w:ind w:left="3600" w:firstLine="720"/>
      </w:pPr>
    </w:p>
    <w:p w14:paraId="6FB0CF0F" w14:textId="77777777" w:rsidR="009D3E64" w:rsidRDefault="009D3E64" w:rsidP="009D3E64">
      <w:pPr>
        <w:pStyle w:val="BodyText"/>
        <w:ind w:left="3600" w:firstLine="720"/>
      </w:pPr>
      <w:r>
        <w:t>Student 2</w:t>
      </w:r>
    </w:p>
    <w:p w14:paraId="6D04610A" w14:textId="77777777" w:rsidR="009D3E64" w:rsidRDefault="009D3E64" w:rsidP="009D3E64">
      <w:pPr>
        <w:ind w:left="4320" w:firstLine="720"/>
      </w:pPr>
      <w:r>
        <w:rPr>
          <w:rStyle w:val="BodyTextChar"/>
        </w:rPr>
        <w:t>Name:</w:t>
      </w:r>
      <w:r>
        <w:t xml:space="preserve"> </w:t>
      </w:r>
      <w:r w:rsidR="00C80479">
        <w:t>Muneeb Akhtar</w:t>
      </w:r>
    </w:p>
    <w:p w14:paraId="5C0BC0BB" w14:textId="77777777" w:rsidR="009D3E64" w:rsidRDefault="009D3E64" w:rsidP="009D3E64">
      <w:pPr>
        <w:ind w:left="4320" w:firstLine="720"/>
      </w:pPr>
    </w:p>
    <w:p w14:paraId="49EDA8C4" w14:textId="77777777" w:rsidR="009D3E64" w:rsidRDefault="009D3E64" w:rsidP="009D3E64">
      <w:pPr>
        <w:ind w:left="4320" w:firstLine="720"/>
      </w:pPr>
      <w:r>
        <w:rPr>
          <w:rStyle w:val="BodyTextChar"/>
        </w:rPr>
        <w:t xml:space="preserve">Signature: </w:t>
      </w:r>
      <w:r>
        <w:t>________________</w:t>
      </w:r>
      <w:r w:rsidR="00C25ECC">
        <w:t>____</w:t>
      </w:r>
      <w:r>
        <w:t>___</w:t>
      </w:r>
    </w:p>
    <w:p w14:paraId="3D703115" w14:textId="77777777" w:rsidR="00C149D3" w:rsidRDefault="00C149D3" w:rsidP="009D3E64">
      <w:pPr>
        <w:pStyle w:val="BodyText"/>
        <w:ind w:left="3600" w:firstLine="720"/>
      </w:pPr>
    </w:p>
    <w:p w14:paraId="1417D038" w14:textId="77777777" w:rsidR="009D3E64" w:rsidRDefault="009D3E64" w:rsidP="009D3E64">
      <w:pPr>
        <w:pStyle w:val="BodyText"/>
        <w:ind w:left="3600" w:firstLine="720"/>
      </w:pPr>
      <w:r>
        <w:t>Student 3</w:t>
      </w:r>
    </w:p>
    <w:p w14:paraId="709BA2CC" w14:textId="77777777" w:rsidR="009D3E64" w:rsidRDefault="009D3E64" w:rsidP="009D3E64">
      <w:pPr>
        <w:ind w:left="4320" w:firstLine="720"/>
      </w:pPr>
      <w:r>
        <w:rPr>
          <w:rStyle w:val="BodyTextChar"/>
        </w:rPr>
        <w:t>Name:</w:t>
      </w:r>
      <w:r>
        <w:t xml:space="preserve"> </w:t>
      </w:r>
      <w:r w:rsidR="00C80479">
        <w:t>Roshan Ul Haq</w:t>
      </w:r>
    </w:p>
    <w:p w14:paraId="1DC15DA1" w14:textId="77777777" w:rsidR="009D3E64" w:rsidRDefault="009D3E64" w:rsidP="009D3E64">
      <w:pPr>
        <w:ind w:left="4320" w:firstLine="720"/>
      </w:pPr>
    </w:p>
    <w:p w14:paraId="1E31A429" w14:textId="77777777" w:rsidR="009D3E64" w:rsidRDefault="009D3E64" w:rsidP="009D3E64">
      <w:pPr>
        <w:ind w:left="4320" w:firstLine="720"/>
      </w:pPr>
      <w:r>
        <w:rPr>
          <w:rStyle w:val="BodyTextChar"/>
        </w:rPr>
        <w:t xml:space="preserve">Signature: </w:t>
      </w:r>
      <w:r w:rsidR="00C25ECC">
        <w:rPr>
          <w:rStyle w:val="BodyTextChar"/>
        </w:rPr>
        <w:t>__</w:t>
      </w:r>
      <w:r>
        <w:t>___________________</w:t>
      </w:r>
      <w:r w:rsidR="00C25ECC">
        <w:t>__</w:t>
      </w:r>
    </w:p>
    <w:p w14:paraId="717374FC" w14:textId="77777777" w:rsidR="00C149D3" w:rsidRDefault="00C149D3" w:rsidP="009D3E64">
      <w:pPr>
        <w:pStyle w:val="BodyText"/>
        <w:ind w:left="3600" w:firstLine="720"/>
      </w:pPr>
    </w:p>
    <w:p w14:paraId="755BDB4F" w14:textId="77777777" w:rsidR="009D3E64" w:rsidRDefault="009D3E64" w:rsidP="009D3E64">
      <w:pPr>
        <w:pStyle w:val="BodyText"/>
        <w:ind w:left="3600" w:firstLine="720"/>
      </w:pPr>
      <w:r>
        <w:t>Student 4</w:t>
      </w:r>
    </w:p>
    <w:p w14:paraId="5FF957F7" w14:textId="77777777" w:rsidR="009D3E64" w:rsidRDefault="009D3E64" w:rsidP="009D3E64">
      <w:pPr>
        <w:ind w:left="4320" w:firstLine="720"/>
      </w:pPr>
      <w:r>
        <w:rPr>
          <w:rStyle w:val="BodyTextChar"/>
        </w:rPr>
        <w:t>Name:</w:t>
      </w:r>
      <w:r>
        <w:t xml:space="preserve"> </w:t>
      </w:r>
      <w:r w:rsidR="00C80479">
        <w:t>Zain Ghazanfar</w:t>
      </w:r>
    </w:p>
    <w:p w14:paraId="7BB078B7" w14:textId="77777777" w:rsidR="009D3E64" w:rsidRDefault="009D3E64" w:rsidP="009D3E64">
      <w:pPr>
        <w:ind w:left="4320" w:firstLine="720"/>
      </w:pPr>
    </w:p>
    <w:p w14:paraId="3C140A74" w14:textId="77777777" w:rsidR="009D3E64" w:rsidRDefault="009D3E64" w:rsidP="009D3E64">
      <w:pPr>
        <w:ind w:left="4320" w:firstLine="720"/>
      </w:pPr>
      <w:r>
        <w:rPr>
          <w:rStyle w:val="BodyTextChar"/>
        </w:rPr>
        <w:t xml:space="preserve">Signature: </w:t>
      </w:r>
      <w:r>
        <w:t>___________________</w:t>
      </w:r>
      <w:r w:rsidR="00C25ECC">
        <w:t>____</w:t>
      </w:r>
    </w:p>
    <w:p w14:paraId="67E1D549" w14:textId="77777777" w:rsidR="009D3E64" w:rsidRDefault="009D3E64" w:rsidP="00714A84">
      <w:pPr>
        <w:contextualSpacing/>
        <w:jc w:val="center"/>
        <w:rPr>
          <w:sz w:val="28"/>
          <w:szCs w:val="28"/>
          <w:lang w:val="en-GB"/>
        </w:rPr>
      </w:pPr>
    </w:p>
    <w:p w14:paraId="5DC046DB" w14:textId="77777777" w:rsidR="00714A84" w:rsidRPr="008B57AF" w:rsidRDefault="00714A84" w:rsidP="00714A84">
      <w:pPr>
        <w:contextualSpacing/>
        <w:jc w:val="center"/>
        <w:rPr>
          <w:sz w:val="28"/>
          <w:szCs w:val="28"/>
          <w:lang w:val="en-GB"/>
        </w:rPr>
      </w:pPr>
    </w:p>
    <w:p w14:paraId="346B2AA2" w14:textId="77777777" w:rsidR="00B17408" w:rsidRDefault="00B17408" w:rsidP="00AE0BAE">
      <w:pPr>
        <w:pStyle w:val="Subtitle"/>
        <w:rPr>
          <w:rFonts w:cs="Times New Roman"/>
        </w:rPr>
        <w:sectPr w:rsidR="00B17408" w:rsidSect="0053171F">
          <w:headerReference w:type="default" r:id="rId11"/>
          <w:pgSz w:w="11909" w:h="16834" w:code="9"/>
          <w:pgMar w:top="1440" w:right="1440" w:bottom="1440" w:left="1440" w:header="720" w:footer="720" w:gutter="0"/>
          <w:pgNumType w:start="0"/>
          <w:cols w:space="720"/>
          <w:titlePg/>
          <w:docGrid w:linePitch="360"/>
        </w:sectPr>
      </w:pPr>
    </w:p>
    <w:bookmarkStart w:id="1" w:name="_Toc42076244" w:displacedByCustomXml="next"/>
    <w:bookmarkStart w:id="2" w:name="_Toc19544444" w:displacedByCustomXml="next"/>
    <w:sdt>
      <w:sdtPr>
        <w:rPr>
          <w:rFonts w:cs="Times New Roman"/>
          <w:b w:val="0"/>
          <w:sz w:val="24"/>
        </w:rPr>
        <w:id w:val="833187859"/>
        <w:docPartObj>
          <w:docPartGallery w:val="Table of Contents"/>
          <w:docPartUnique/>
        </w:docPartObj>
      </w:sdtPr>
      <w:sdtEndPr>
        <w:rPr>
          <w:bCs/>
          <w:noProof/>
        </w:rPr>
      </w:sdtEndPr>
      <w:sdtContent>
        <w:p w14:paraId="0E4F51FC" w14:textId="77777777" w:rsidR="008E57BE" w:rsidRDefault="008E57BE" w:rsidP="004C3191">
          <w:pPr>
            <w:pStyle w:val="Subtitle"/>
          </w:pPr>
          <w:r>
            <w:t>Table of Contents</w:t>
          </w:r>
          <w:bookmarkEnd w:id="2"/>
          <w:bookmarkEnd w:id="1"/>
        </w:p>
        <w:p w14:paraId="55EF49A7" w14:textId="5A1BCE84" w:rsidR="006F4A67" w:rsidRDefault="008E57BE">
          <w:pPr>
            <w:pStyle w:val="TOC2"/>
            <w:tabs>
              <w:tab w:val="right" w:leader="dot" w:pos="9019"/>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42076244" w:history="1">
            <w:r w:rsidR="006F4A67" w:rsidRPr="00A35600">
              <w:rPr>
                <w:rStyle w:val="Hyperlink"/>
                <w:noProof/>
              </w:rPr>
              <w:t>Table of Contents</w:t>
            </w:r>
            <w:r w:rsidR="006F4A67">
              <w:rPr>
                <w:noProof/>
                <w:webHidden/>
              </w:rPr>
              <w:tab/>
            </w:r>
            <w:r w:rsidR="006F4A67">
              <w:rPr>
                <w:noProof/>
                <w:webHidden/>
              </w:rPr>
              <w:fldChar w:fldCharType="begin"/>
            </w:r>
            <w:r w:rsidR="006F4A67">
              <w:rPr>
                <w:noProof/>
                <w:webHidden/>
              </w:rPr>
              <w:instrText xml:space="preserve"> PAGEREF _Toc42076244 \h </w:instrText>
            </w:r>
            <w:r w:rsidR="006F4A67">
              <w:rPr>
                <w:noProof/>
                <w:webHidden/>
              </w:rPr>
            </w:r>
            <w:r w:rsidR="006F4A67">
              <w:rPr>
                <w:noProof/>
                <w:webHidden/>
              </w:rPr>
              <w:fldChar w:fldCharType="separate"/>
            </w:r>
            <w:r w:rsidR="006F4A67">
              <w:rPr>
                <w:noProof/>
                <w:webHidden/>
              </w:rPr>
              <w:t>i</w:t>
            </w:r>
            <w:r w:rsidR="006F4A67">
              <w:rPr>
                <w:noProof/>
                <w:webHidden/>
              </w:rPr>
              <w:fldChar w:fldCharType="end"/>
            </w:r>
          </w:hyperlink>
        </w:p>
        <w:p w14:paraId="57E9686E" w14:textId="2F91121D" w:rsidR="006F4A67" w:rsidRDefault="006F4A67">
          <w:pPr>
            <w:pStyle w:val="TOC2"/>
            <w:tabs>
              <w:tab w:val="right" w:leader="dot" w:pos="9019"/>
            </w:tabs>
            <w:rPr>
              <w:rFonts w:asciiTheme="minorHAnsi" w:eastAsiaTheme="minorEastAsia" w:hAnsiTheme="minorHAnsi" w:cstheme="minorBidi"/>
              <w:noProof/>
              <w:sz w:val="22"/>
              <w:szCs w:val="22"/>
            </w:rPr>
          </w:pPr>
          <w:hyperlink w:anchor="_Toc42076245" w:history="1">
            <w:r w:rsidRPr="00A35600">
              <w:rPr>
                <w:rStyle w:val="Hyperlink"/>
                <w:noProof/>
              </w:rPr>
              <w:t>List of Tables</w:t>
            </w:r>
            <w:r>
              <w:rPr>
                <w:noProof/>
                <w:webHidden/>
              </w:rPr>
              <w:tab/>
            </w:r>
            <w:r>
              <w:rPr>
                <w:noProof/>
                <w:webHidden/>
              </w:rPr>
              <w:fldChar w:fldCharType="begin"/>
            </w:r>
            <w:r>
              <w:rPr>
                <w:noProof/>
                <w:webHidden/>
              </w:rPr>
              <w:instrText xml:space="preserve"> PAGEREF _Toc42076245 \h </w:instrText>
            </w:r>
            <w:r>
              <w:rPr>
                <w:noProof/>
                <w:webHidden/>
              </w:rPr>
            </w:r>
            <w:r>
              <w:rPr>
                <w:noProof/>
                <w:webHidden/>
              </w:rPr>
              <w:fldChar w:fldCharType="separate"/>
            </w:r>
            <w:r>
              <w:rPr>
                <w:noProof/>
                <w:webHidden/>
              </w:rPr>
              <w:t>iii</w:t>
            </w:r>
            <w:r>
              <w:rPr>
                <w:noProof/>
                <w:webHidden/>
              </w:rPr>
              <w:fldChar w:fldCharType="end"/>
            </w:r>
          </w:hyperlink>
        </w:p>
        <w:p w14:paraId="305818DB" w14:textId="508553C5" w:rsidR="006F4A67" w:rsidRDefault="006F4A67">
          <w:pPr>
            <w:pStyle w:val="TOC2"/>
            <w:tabs>
              <w:tab w:val="right" w:leader="dot" w:pos="9019"/>
            </w:tabs>
            <w:rPr>
              <w:rFonts w:asciiTheme="minorHAnsi" w:eastAsiaTheme="minorEastAsia" w:hAnsiTheme="minorHAnsi" w:cstheme="minorBidi"/>
              <w:noProof/>
              <w:sz w:val="22"/>
              <w:szCs w:val="22"/>
            </w:rPr>
          </w:pPr>
          <w:hyperlink w:anchor="_Toc42076246" w:history="1">
            <w:r w:rsidRPr="00A35600">
              <w:rPr>
                <w:rStyle w:val="Hyperlink"/>
                <w:noProof/>
              </w:rPr>
              <w:t>List of Figures</w:t>
            </w:r>
            <w:r>
              <w:rPr>
                <w:noProof/>
                <w:webHidden/>
              </w:rPr>
              <w:tab/>
            </w:r>
            <w:r>
              <w:rPr>
                <w:noProof/>
                <w:webHidden/>
              </w:rPr>
              <w:fldChar w:fldCharType="begin"/>
            </w:r>
            <w:r>
              <w:rPr>
                <w:noProof/>
                <w:webHidden/>
              </w:rPr>
              <w:instrText xml:space="preserve"> PAGEREF _Toc42076246 \h </w:instrText>
            </w:r>
            <w:r>
              <w:rPr>
                <w:noProof/>
                <w:webHidden/>
              </w:rPr>
            </w:r>
            <w:r>
              <w:rPr>
                <w:noProof/>
                <w:webHidden/>
              </w:rPr>
              <w:fldChar w:fldCharType="separate"/>
            </w:r>
            <w:r>
              <w:rPr>
                <w:noProof/>
                <w:webHidden/>
              </w:rPr>
              <w:t>iv</w:t>
            </w:r>
            <w:r>
              <w:rPr>
                <w:noProof/>
                <w:webHidden/>
              </w:rPr>
              <w:fldChar w:fldCharType="end"/>
            </w:r>
          </w:hyperlink>
        </w:p>
        <w:p w14:paraId="3EBE5BAE" w14:textId="2820FD88" w:rsidR="006F4A67" w:rsidRDefault="006F4A67">
          <w:pPr>
            <w:pStyle w:val="TOC1"/>
            <w:tabs>
              <w:tab w:val="right" w:leader="dot" w:pos="9019"/>
            </w:tabs>
            <w:rPr>
              <w:rFonts w:asciiTheme="minorHAnsi" w:eastAsiaTheme="minorEastAsia" w:hAnsiTheme="minorHAnsi" w:cstheme="minorBidi"/>
              <w:noProof/>
              <w:sz w:val="22"/>
              <w:szCs w:val="22"/>
            </w:rPr>
          </w:pPr>
          <w:hyperlink w:anchor="_Toc42076247" w:history="1">
            <w:r w:rsidRPr="00A35600">
              <w:rPr>
                <w:rStyle w:val="Hyperlink"/>
                <w:noProof/>
              </w:rPr>
              <w:t>Abstract</w:t>
            </w:r>
            <w:r>
              <w:rPr>
                <w:noProof/>
                <w:webHidden/>
              </w:rPr>
              <w:tab/>
            </w:r>
            <w:r>
              <w:rPr>
                <w:noProof/>
                <w:webHidden/>
              </w:rPr>
              <w:fldChar w:fldCharType="begin"/>
            </w:r>
            <w:r>
              <w:rPr>
                <w:noProof/>
                <w:webHidden/>
              </w:rPr>
              <w:instrText xml:space="preserve"> PAGEREF _Toc42076247 \h </w:instrText>
            </w:r>
            <w:r>
              <w:rPr>
                <w:noProof/>
                <w:webHidden/>
              </w:rPr>
            </w:r>
            <w:r>
              <w:rPr>
                <w:noProof/>
                <w:webHidden/>
              </w:rPr>
              <w:fldChar w:fldCharType="separate"/>
            </w:r>
            <w:r>
              <w:rPr>
                <w:noProof/>
                <w:webHidden/>
              </w:rPr>
              <w:t>1</w:t>
            </w:r>
            <w:r>
              <w:rPr>
                <w:noProof/>
                <w:webHidden/>
              </w:rPr>
              <w:fldChar w:fldCharType="end"/>
            </w:r>
          </w:hyperlink>
        </w:p>
        <w:p w14:paraId="27CFFF0D" w14:textId="07AB469F" w:rsidR="006F4A67" w:rsidRDefault="006F4A67">
          <w:pPr>
            <w:pStyle w:val="TOC1"/>
            <w:tabs>
              <w:tab w:val="right" w:leader="dot" w:pos="9019"/>
            </w:tabs>
            <w:rPr>
              <w:rFonts w:asciiTheme="minorHAnsi" w:eastAsiaTheme="minorEastAsia" w:hAnsiTheme="minorHAnsi" w:cstheme="minorBidi"/>
              <w:noProof/>
              <w:sz w:val="22"/>
              <w:szCs w:val="22"/>
            </w:rPr>
          </w:pPr>
          <w:hyperlink w:anchor="_Toc42076248" w:history="1">
            <w:r w:rsidRPr="00A35600">
              <w:rPr>
                <w:rStyle w:val="Hyperlink"/>
                <w:noProof/>
              </w:rPr>
              <w:t>Chapter 1: Introduction</w:t>
            </w:r>
            <w:r>
              <w:rPr>
                <w:noProof/>
                <w:webHidden/>
              </w:rPr>
              <w:tab/>
            </w:r>
            <w:r>
              <w:rPr>
                <w:noProof/>
                <w:webHidden/>
              </w:rPr>
              <w:fldChar w:fldCharType="begin"/>
            </w:r>
            <w:r>
              <w:rPr>
                <w:noProof/>
                <w:webHidden/>
              </w:rPr>
              <w:instrText xml:space="preserve"> PAGEREF _Toc42076248 \h </w:instrText>
            </w:r>
            <w:r>
              <w:rPr>
                <w:noProof/>
                <w:webHidden/>
              </w:rPr>
            </w:r>
            <w:r>
              <w:rPr>
                <w:noProof/>
                <w:webHidden/>
              </w:rPr>
              <w:fldChar w:fldCharType="separate"/>
            </w:r>
            <w:r>
              <w:rPr>
                <w:noProof/>
                <w:webHidden/>
              </w:rPr>
              <w:t>2</w:t>
            </w:r>
            <w:r>
              <w:rPr>
                <w:noProof/>
                <w:webHidden/>
              </w:rPr>
              <w:fldChar w:fldCharType="end"/>
            </w:r>
          </w:hyperlink>
        </w:p>
        <w:p w14:paraId="71784B38" w14:textId="41A8FFCD" w:rsidR="006F4A67" w:rsidRDefault="006F4A67">
          <w:pPr>
            <w:pStyle w:val="TOC2"/>
            <w:tabs>
              <w:tab w:val="left" w:pos="880"/>
              <w:tab w:val="right" w:leader="dot" w:pos="9019"/>
            </w:tabs>
            <w:rPr>
              <w:rFonts w:asciiTheme="minorHAnsi" w:eastAsiaTheme="minorEastAsia" w:hAnsiTheme="minorHAnsi" w:cstheme="minorBidi"/>
              <w:noProof/>
              <w:sz w:val="22"/>
              <w:szCs w:val="22"/>
            </w:rPr>
          </w:pPr>
          <w:hyperlink w:anchor="_Toc42076249" w:history="1">
            <w:r w:rsidRPr="00A35600">
              <w:rPr>
                <w:rStyle w:val="Hyperlink"/>
                <w:noProof/>
              </w:rPr>
              <w:t>1.1</w:t>
            </w:r>
            <w:r>
              <w:rPr>
                <w:rFonts w:asciiTheme="minorHAnsi" w:eastAsiaTheme="minorEastAsia" w:hAnsiTheme="minorHAnsi" w:cstheme="minorBidi"/>
                <w:noProof/>
                <w:sz w:val="22"/>
                <w:szCs w:val="22"/>
              </w:rPr>
              <w:tab/>
            </w:r>
            <w:r w:rsidRPr="00A35600">
              <w:rPr>
                <w:rStyle w:val="Hyperlink"/>
                <w:noProof/>
              </w:rPr>
              <w:t>Goals and Objectives</w:t>
            </w:r>
            <w:r>
              <w:rPr>
                <w:noProof/>
                <w:webHidden/>
              </w:rPr>
              <w:tab/>
            </w:r>
            <w:r>
              <w:rPr>
                <w:noProof/>
                <w:webHidden/>
              </w:rPr>
              <w:fldChar w:fldCharType="begin"/>
            </w:r>
            <w:r>
              <w:rPr>
                <w:noProof/>
                <w:webHidden/>
              </w:rPr>
              <w:instrText xml:space="preserve"> PAGEREF _Toc42076249 \h </w:instrText>
            </w:r>
            <w:r>
              <w:rPr>
                <w:noProof/>
                <w:webHidden/>
              </w:rPr>
            </w:r>
            <w:r>
              <w:rPr>
                <w:noProof/>
                <w:webHidden/>
              </w:rPr>
              <w:fldChar w:fldCharType="separate"/>
            </w:r>
            <w:r>
              <w:rPr>
                <w:noProof/>
                <w:webHidden/>
              </w:rPr>
              <w:t>3</w:t>
            </w:r>
            <w:r>
              <w:rPr>
                <w:noProof/>
                <w:webHidden/>
              </w:rPr>
              <w:fldChar w:fldCharType="end"/>
            </w:r>
          </w:hyperlink>
        </w:p>
        <w:p w14:paraId="2EEA97B5" w14:textId="664C09BD" w:rsidR="006F4A67" w:rsidRDefault="006F4A67">
          <w:pPr>
            <w:pStyle w:val="TOC2"/>
            <w:tabs>
              <w:tab w:val="left" w:pos="880"/>
              <w:tab w:val="right" w:leader="dot" w:pos="9019"/>
            </w:tabs>
            <w:rPr>
              <w:rFonts w:asciiTheme="minorHAnsi" w:eastAsiaTheme="minorEastAsia" w:hAnsiTheme="minorHAnsi" w:cstheme="minorBidi"/>
              <w:noProof/>
              <w:sz w:val="22"/>
              <w:szCs w:val="22"/>
            </w:rPr>
          </w:pPr>
          <w:hyperlink w:anchor="_Toc42076250" w:history="1">
            <w:r w:rsidRPr="00A35600">
              <w:rPr>
                <w:rStyle w:val="Hyperlink"/>
                <w:noProof/>
              </w:rPr>
              <w:t>1.2</w:t>
            </w:r>
            <w:r>
              <w:rPr>
                <w:rFonts w:asciiTheme="minorHAnsi" w:eastAsiaTheme="minorEastAsia" w:hAnsiTheme="minorHAnsi" w:cstheme="minorBidi"/>
                <w:noProof/>
                <w:sz w:val="22"/>
                <w:szCs w:val="22"/>
              </w:rPr>
              <w:tab/>
            </w:r>
            <w:r w:rsidRPr="00A35600">
              <w:rPr>
                <w:rStyle w:val="Hyperlink"/>
                <w:noProof/>
              </w:rPr>
              <w:t>Scope of the Project</w:t>
            </w:r>
            <w:r>
              <w:rPr>
                <w:noProof/>
                <w:webHidden/>
              </w:rPr>
              <w:tab/>
            </w:r>
            <w:r>
              <w:rPr>
                <w:noProof/>
                <w:webHidden/>
              </w:rPr>
              <w:fldChar w:fldCharType="begin"/>
            </w:r>
            <w:r>
              <w:rPr>
                <w:noProof/>
                <w:webHidden/>
              </w:rPr>
              <w:instrText xml:space="preserve"> PAGEREF _Toc42076250 \h </w:instrText>
            </w:r>
            <w:r>
              <w:rPr>
                <w:noProof/>
                <w:webHidden/>
              </w:rPr>
            </w:r>
            <w:r>
              <w:rPr>
                <w:noProof/>
                <w:webHidden/>
              </w:rPr>
              <w:fldChar w:fldCharType="separate"/>
            </w:r>
            <w:r>
              <w:rPr>
                <w:noProof/>
                <w:webHidden/>
              </w:rPr>
              <w:t>3</w:t>
            </w:r>
            <w:r>
              <w:rPr>
                <w:noProof/>
                <w:webHidden/>
              </w:rPr>
              <w:fldChar w:fldCharType="end"/>
            </w:r>
          </w:hyperlink>
        </w:p>
        <w:p w14:paraId="78CAD809" w14:textId="3707A58F" w:rsidR="006F4A67" w:rsidRDefault="006F4A67">
          <w:pPr>
            <w:pStyle w:val="TOC1"/>
            <w:tabs>
              <w:tab w:val="right" w:leader="dot" w:pos="9019"/>
            </w:tabs>
            <w:rPr>
              <w:rFonts w:asciiTheme="minorHAnsi" w:eastAsiaTheme="minorEastAsia" w:hAnsiTheme="minorHAnsi" w:cstheme="minorBidi"/>
              <w:noProof/>
              <w:sz w:val="22"/>
              <w:szCs w:val="22"/>
            </w:rPr>
          </w:pPr>
          <w:hyperlink w:anchor="_Toc42076251" w:history="1">
            <w:r w:rsidRPr="00A35600">
              <w:rPr>
                <w:rStyle w:val="Hyperlink"/>
                <w:noProof/>
              </w:rPr>
              <w:t>Chapter 2: Literature Survey</w:t>
            </w:r>
            <w:r>
              <w:rPr>
                <w:noProof/>
                <w:webHidden/>
              </w:rPr>
              <w:tab/>
            </w:r>
            <w:r>
              <w:rPr>
                <w:noProof/>
                <w:webHidden/>
              </w:rPr>
              <w:fldChar w:fldCharType="begin"/>
            </w:r>
            <w:r>
              <w:rPr>
                <w:noProof/>
                <w:webHidden/>
              </w:rPr>
              <w:instrText xml:space="preserve"> PAGEREF _Toc42076251 \h </w:instrText>
            </w:r>
            <w:r>
              <w:rPr>
                <w:noProof/>
                <w:webHidden/>
              </w:rPr>
            </w:r>
            <w:r>
              <w:rPr>
                <w:noProof/>
                <w:webHidden/>
              </w:rPr>
              <w:fldChar w:fldCharType="separate"/>
            </w:r>
            <w:r>
              <w:rPr>
                <w:noProof/>
                <w:webHidden/>
              </w:rPr>
              <w:t>4</w:t>
            </w:r>
            <w:r>
              <w:rPr>
                <w:noProof/>
                <w:webHidden/>
              </w:rPr>
              <w:fldChar w:fldCharType="end"/>
            </w:r>
          </w:hyperlink>
        </w:p>
        <w:p w14:paraId="18CED6F2" w14:textId="52F9C805" w:rsidR="006F4A67" w:rsidRDefault="006F4A67">
          <w:pPr>
            <w:pStyle w:val="TOC2"/>
            <w:tabs>
              <w:tab w:val="left" w:pos="880"/>
              <w:tab w:val="right" w:leader="dot" w:pos="9019"/>
            </w:tabs>
            <w:rPr>
              <w:rFonts w:asciiTheme="minorHAnsi" w:eastAsiaTheme="minorEastAsia" w:hAnsiTheme="minorHAnsi" w:cstheme="minorBidi"/>
              <w:noProof/>
              <w:sz w:val="22"/>
              <w:szCs w:val="22"/>
            </w:rPr>
          </w:pPr>
          <w:hyperlink w:anchor="_Toc42076253" w:history="1">
            <w:r w:rsidRPr="00A35600">
              <w:rPr>
                <w:rStyle w:val="Hyperlink"/>
                <w:noProof/>
              </w:rPr>
              <w:t>2.1</w:t>
            </w:r>
            <w:r>
              <w:rPr>
                <w:rFonts w:asciiTheme="minorHAnsi" w:eastAsiaTheme="minorEastAsia" w:hAnsiTheme="minorHAnsi" w:cstheme="minorBidi"/>
                <w:noProof/>
                <w:sz w:val="22"/>
                <w:szCs w:val="22"/>
              </w:rPr>
              <w:tab/>
            </w:r>
            <w:r w:rsidRPr="00A35600">
              <w:rPr>
                <w:rStyle w:val="Hyperlink"/>
                <w:noProof/>
              </w:rPr>
              <w:t>Detailed Literature Review</w:t>
            </w:r>
            <w:r>
              <w:rPr>
                <w:noProof/>
                <w:webHidden/>
              </w:rPr>
              <w:tab/>
            </w:r>
            <w:r>
              <w:rPr>
                <w:noProof/>
                <w:webHidden/>
              </w:rPr>
              <w:fldChar w:fldCharType="begin"/>
            </w:r>
            <w:r>
              <w:rPr>
                <w:noProof/>
                <w:webHidden/>
              </w:rPr>
              <w:instrText xml:space="preserve"> PAGEREF _Toc42076253 \h </w:instrText>
            </w:r>
            <w:r>
              <w:rPr>
                <w:noProof/>
                <w:webHidden/>
              </w:rPr>
            </w:r>
            <w:r>
              <w:rPr>
                <w:noProof/>
                <w:webHidden/>
              </w:rPr>
              <w:fldChar w:fldCharType="separate"/>
            </w:r>
            <w:r>
              <w:rPr>
                <w:noProof/>
                <w:webHidden/>
              </w:rPr>
              <w:t>4</w:t>
            </w:r>
            <w:r>
              <w:rPr>
                <w:noProof/>
                <w:webHidden/>
              </w:rPr>
              <w:fldChar w:fldCharType="end"/>
            </w:r>
          </w:hyperlink>
        </w:p>
        <w:p w14:paraId="5218B730" w14:textId="1CB3A505" w:rsidR="006F4A67" w:rsidRDefault="006F4A67">
          <w:pPr>
            <w:pStyle w:val="TOC3"/>
            <w:tabs>
              <w:tab w:val="right" w:leader="dot" w:pos="9019"/>
            </w:tabs>
            <w:rPr>
              <w:rFonts w:asciiTheme="minorHAnsi" w:eastAsiaTheme="minorEastAsia" w:hAnsiTheme="minorHAnsi" w:cstheme="minorBidi"/>
              <w:noProof/>
              <w:sz w:val="22"/>
              <w:szCs w:val="22"/>
            </w:rPr>
          </w:pPr>
          <w:hyperlink w:anchor="_Toc42076254" w:history="1">
            <w:r w:rsidRPr="00A35600">
              <w:rPr>
                <w:rStyle w:val="Hyperlink"/>
                <w:noProof/>
              </w:rPr>
              <w:t>2.1.1 Definitions</w:t>
            </w:r>
            <w:r>
              <w:rPr>
                <w:noProof/>
                <w:webHidden/>
              </w:rPr>
              <w:tab/>
            </w:r>
            <w:r>
              <w:rPr>
                <w:noProof/>
                <w:webHidden/>
              </w:rPr>
              <w:fldChar w:fldCharType="begin"/>
            </w:r>
            <w:r>
              <w:rPr>
                <w:noProof/>
                <w:webHidden/>
              </w:rPr>
              <w:instrText xml:space="preserve"> PAGEREF _Toc42076254 \h </w:instrText>
            </w:r>
            <w:r>
              <w:rPr>
                <w:noProof/>
                <w:webHidden/>
              </w:rPr>
            </w:r>
            <w:r>
              <w:rPr>
                <w:noProof/>
                <w:webHidden/>
              </w:rPr>
              <w:fldChar w:fldCharType="separate"/>
            </w:r>
            <w:r>
              <w:rPr>
                <w:noProof/>
                <w:webHidden/>
              </w:rPr>
              <w:t>4</w:t>
            </w:r>
            <w:r>
              <w:rPr>
                <w:noProof/>
                <w:webHidden/>
              </w:rPr>
              <w:fldChar w:fldCharType="end"/>
            </w:r>
          </w:hyperlink>
        </w:p>
        <w:p w14:paraId="19388BE6" w14:textId="4EF0A336" w:rsidR="006F4A67" w:rsidRDefault="006F4A67">
          <w:pPr>
            <w:pStyle w:val="TOC2"/>
            <w:tabs>
              <w:tab w:val="left" w:pos="880"/>
              <w:tab w:val="right" w:leader="dot" w:pos="9019"/>
            </w:tabs>
            <w:rPr>
              <w:rFonts w:asciiTheme="minorHAnsi" w:eastAsiaTheme="minorEastAsia" w:hAnsiTheme="minorHAnsi" w:cstheme="minorBidi"/>
              <w:noProof/>
              <w:sz w:val="22"/>
              <w:szCs w:val="22"/>
            </w:rPr>
          </w:pPr>
          <w:hyperlink w:anchor="_Toc42076255" w:history="1">
            <w:r w:rsidRPr="00A35600">
              <w:rPr>
                <w:rStyle w:val="Hyperlink"/>
                <w:noProof/>
              </w:rPr>
              <w:t>2.2</w:t>
            </w:r>
            <w:r>
              <w:rPr>
                <w:rFonts w:asciiTheme="minorHAnsi" w:eastAsiaTheme="minorEastAsia" w:hAnsiTheme="minorHAnsi" w:cstheme="minorBidi"/>
                <w:noProof/>
                <w:sz w:val="22"/>
                <w:szCs w:val="22"/>
              </w:rPr>
              <w:tab/>
            </w:r>
            <w:r w:rsidRPr="00A35600">
              <w:rPr>
                <w:rStyle w:val="Hyperlink"/>
                <w:noProof/>
              </w:rPr>
              <w:t>Obstacle Detection Using Linear Regression</w:t>
            </w:r>
            <w:r>
              <w:rPr>
                <w:noProof/>
                <w:webHidden/>
              </w:rPr>
              <w:tab/>
            </w:r>
            <w:r>
              <w:rPr>
                <w:noProof/>
                <w:webHidden/>
              </w:rPr>
              <w:fldChar w:fldCharType="begin"/>
            </w:r>
            <w:r>
              <w:rPr>
                <w:noProof/>
                <w:webHidden/>
              </w:rPr>
              <w:instrText xml:space="preserve"> PAGEREF _Toc42076255 \h </w:instrText>
            </w:r>
            <w:r>
              <w:rPr>
                <w:noProof/>
                <w:webHidden/>
              </w:rPr>
            </w:r>
            <w:r>
              <w:rPr>
                <w:noProof/>
                <w:webHidden/>
              </w:rPr>
              <w:fldChar w:fldCharType="separate"/>
            </w:r>
            <w:r>
              <w:rPr>
                <w:noProof/>
                <w:webHidden/>
              </w:rPr>
              <w:t>5</w:t>
            </w:r>
            <w:r>
              <w:rPr>
                <w:noProof/>
                <w:webHidden/>
              </w:rPr>
              <w:fldChar w:fldCharType="end"/>
            </w:r>
          </w:hyperlink>
        </w:p>
        <w:p w14:paraId="295BB9C4" w14:textId="4538D776" w:rsidR="006F4A67" w:rsidRDefault="006F4A67">
          <w:pPr>
            <w:pStyle w:val="TOC2"/>
            <w:tabs>
              <w:tab w:val="left" w:pos="880"/>
              <w:tab w:val="right" w:leader="dot" w:pos="9019"/>
            </w:tabs>
            <w:rPr>
              <w:rFonts w:asciiTheme="minorHAnsi" w:eastAsiaTheme="minorEastAsia" w:hAnsiTheme="minorHAnsi" w:cstheme="minorBidi"/>
              <w:noProof/>
              <w:sz w:val="22"/>
              <w:szCs w:val="22"/>
            </w:rPr>
          </w:pPr>
          <w:hyperlink w:anchor="_Toc42076256" w:history="1">
            <w:r w:rsidRPr="00A35600">
              <w:rPr>
                <w:rStyle w:val="Hyperlink"/>
                <w:noProof/>
              </w:rPr>
              <w:t>2.3</w:t>
            </w:r>
            <w:r>
              <w:rPr>
                <w:rFonts w:asciiTheme="minorHAnsi" w:eastAsiaTheme="minorEastAsia" w:hAnsiTheme="minorHAnsi" w:cstheme="minorBidi"/>
                <w:noProof/>
                <w:sz w:val="22"/>
                <w:szCs w:val="22"/>
              </w:rPr>
              <w:tab/>
            </w:r>
            <w:r w:rsidRPr="00A35600">
              <w:rPr>
                <w:rStyle w:val="Hyperlink"/>
                <w:noProof/>
              </w:rPr>
              <w:t>Obstacle Detection Using Grid Algorithm</w:t>
            </w:r>
            <w:r>
              <w:rPr>
                <w:noProof/>
                <w:webHidden/>
              </w:rPr>
              <w:tab/>
            </w:r>
            <w:r>
              <w:rPr>
                <w:noProof/>
                <w:webHidden/>
              </w:rPr>
              <w:fldChar w:fldCharType="begin"/>
            </w:r>
            <w:r>
              <w:rPr>
                <w:noProof/>
                <w:webHidden/>
              </w:rPr>
              <w:instrText xml:space="preserve"> PAGEREF _Toc42076256 \h </w:instrText>
            </w:r>
            <w:r>
              <w:rPr>
                <w:noProof/>
                <w:webHidden/>
              </w:rPr>
            </w:r>
            <w:r>
              <w:rPr>
                <w:noProof/>
                <w:webHidden/>
              </w:rPr>
              <w:fldChar w:fldCharType="separate"/>
            </w:r>
            <w:r>
              <w:rPr>
                <w:noProof/>
                <w:webHidden/>
              </w:rPr>
              <w:t>5</w:t>
            </w:r>
            <w:r>
              <w:rPr>
                <w:noProof/>
                <w:webHidden/>
              </w:rPr>
              <w:fldChar w:fldCharType="end"/>
            </w:r>
          </w:hyperlink>
        </w:p>
        <w:p w14:paraId="3EF26B6C" w14:textId="48B18FA2" w:rsidR="006F4A67" w:rsidRDefault="006F4A67">
          <w:pPr>
            <w:pStyle w:val="TOC2"/>
            <w:tabs>
              <w:tab w:val="left" w:pos="880"/>
              <w:tab w:val="right" w:leader="dot" w:pos="9019"/>
            </w:tabs>
            <w:rPr>
              <w:rFonts w:asciiTheme="minorHAnsi" w:eastAsiaTheme="minorEastAsia" w:hAnsiTheme="minorHAnsi" w:cstheme="minorBidi"/>
              <w:noProof/>
              <w:sz w:val="22"/>
              <w:szCs w:val="22"/>
            </w:rPr>
          </w:pPr>
          <w:hyperlink w:anchor="_Toc42076257" w:history="1">
            <w:r w:rsidRPr="00A35600">
              <w:rPr>
                <w:rStyle w:val="Hyperlink"/>
                <w:noProof/>
              </w:rPr>
              <w:t>2.4</w:t>
            </w:r>
            <w:r>
              <w:rPr>
                <w:rFonts w:asciiTheme="minorHAnsi" w:eastAsiaTheme="minorEastAsia" w:hAnsiTheme="minorHAnsi" w:cstheme="minorBidi"/>
                <w:noProof/>
                <w:sz w:val="22"/>
                <w:szCs w:val="22"/>
              </w:rPr>
              <w:tab/>
            </w:r>
            <w:r w:rsidRPr="00A35600">
              <w:rPr>
                <w:rStyle w:val="Hyperlink"/>
                <w:noProof/>
              </w:rPr>
              <w:t>Obstacle Detection Using 3D Geometric Vision</w:t>
            </w:r>
            <w:r>
              <w:rPr>
                <w:noProof/>
                <w:webHidden/>
              </w:rPr>
              <w:tab/>
            </w:r>
            <w:r>
              <w:rPr>
                <w:noProof/>
                <w:webHidden/>
              </w:rPr>
              <w:fldChar w:fldCharType="begin"/>
            </w:r>
            <w:r>
              <w:rPr>
                <w:noProof/>
                <w:webHidden/>
              </w:rPr>
              <w:instrText xml:space="preserve"> PAGEREF _Toc42076257 \h </w:instrText>
            </w:r>
            <w:r>
              <w:rPr>
                <w:noProof/>
                <w:webHidden/>
              </w:rPr>
            </w:r>
            <w:r>
              <w:rPr>
                <w:noProof/>
                <w:webHidden/>
              </w:rPr>
              <w:fldChar w:fldCharType="separate"/>
            </w:r>
            <w:r>
              <w:rPr>
                <w:noProof/>
                <w:webHidden/>
              </w:rPr>
              <w:t>7</w:t>
            </w:r>
            <w:r>
              <w:rPr>
                <w:noProof/>
                <w:webHidden/>
              </w:rPr>
              <w:fldChar w:fldCharType="end"/>
            </w:r>
          </w:hyperlink>
        </w:p>
        <w:p w14:paraId="750FD231" w14:textId="3823EAB6" w:rsidR="006F4A67" w:rsidRDefault="006F4A67">
          <w:pPr>
            <w:pStyle w:val="TOC2"/>
            <w:tabs>
              <w:tab w:val="left" w:pos="880"/>
              <w:tab w:val="right" w:leader="dot" w:pos="9019"/>
            </w:tabs>
            <w:rPr>
              <w:rFonts w:asciiTheme="minorHAnsi" w:eastAsiaTheme="minorEastAsia" w:hAnsiTheme="minorHAnsi" w:cstheme="minorBidi"/>
              <w:noProof/>
              <w:sz w:val="22"/>
              <w:szCs w:val="22"/>
            </w:rPr>
          </w:pPr>
          <w:hyperlink w:anchor="_Toc42076258" w:history="1">
            <w:r w:rsidRPr="00A35600">
              <w:rPr>
                <w:rStyle w:val="Hyperlink"/>
                <w:noProof/>
              </w:rPr>
              <w:t>2.5</w:t>
            </w:r>
            <w:r>
              <w:rPr>
                <w:rFonts w:asciiTheme="minorHAnsi" w:eastAsiaTheme="minorEastAsia" w:hAnsiTheme="minorHAnsi" w:cstheme="minorBidi"/>
                <w:noProof/>
                <w:sz w:val="22"/>
                <w:szCs w:val="22"/>
              </w:rPr>
              <w:tab/>
            </w:r>
            <w:r w:rsidRPr="00A35600">
              <w:rPr>
                <w:rStyle w:val="Hyperlink"/>
                <w:noProof/>
              </w:rPr>
              <w:t>Obstacle Detection Using Neural Networks</w:t>
            </w:r>
            <w:r>
              <w:rPr>
                <w:noProof/>
                <w:webHidden/>
              </w:rPr>
              <w:tab/>
            </w:r>
            <w:r>
              <w:rPr>
                <w:noProof/>
                <w:webHidden/>
              </w:rPr>
              <w:fldChar w:fldCharType="begin"/>
            </w:r>
            <w:r>
              <w:rPr>
                <w:noProof/>
                <w:webHidden/>
              </w:rPr>
              <w:instrText xml:space="preserve"> PAGEREF _Toc42076258 \h </w:instrText>
            </w:r>
            <w:r>
              <w:rPr>
                <w:noProof/>
                <w:webHidden/>
              </w:rPr>
            </w:r>
            <w:r>
              <w:rPr>
                <w:noProof/>
                <w:webHidden/>
              </w:rPr>
              <w:fldChar w:fldCharType="separate"/>
            </w:r>
            <w:r>
              <w:rPr>
                <w:noProof/>
                <w:webHidden/>
              </w:rPr>
              <w:t>9</w:t>
            </w:r>
            <w:r>
              <w:rPr>
                <w:noProof/>
                <w:webHidden/>
              </w:rPr>
              <w:fldChar w:fldCharType="end"/>
            </w:r>
          </w:hyperlink>
        </w:p>
        <w:p w14:paraId="7AFF9856" w14:textId="1EF3C31B" w:rsidR="006F4A67" w:rsidRDefault="006F4A67">
          <w:pPr>
            <w:pStyle w:val="TOC1"/>
            <w:tabs>
              <w:tab w:val="right" w:leader="dot" w:pos="9019"/>
            </w:tabs>
            <w:rPr>
              <w:rFonts w:asciiTheme="minorHAnsi" w:eastAsiaTheme="minorEastAsia" w:hAnsiTheme="minorHAnsi" w:cstheme="minorBidi"/>
              <w:noProof/>
              <w:sz w:val="22"/>
              <w:szCs w:val="22"/>
            </w:rPr>
          </w:pPr>
          <w:hyperlink w:anchor="_Toc42076259" w:history="1">
            <w:r w:rsidRPr="00A35600">
              <w:rPr>
                <w:rStyle w:val="Hyperlink"/>
                <w:noProof/>
              </w:rPr>
              <w:t>Chapter 3: Requirements and Design</w:t>
            </w:r>
            <w:r>
              <w:rPr>
                <w:noProof/>
                <w:webHidden/>
              </w:rPr>
              <w:tab/>
            </w:r>
            <w:r>
              <w:rPr>
                <w:noProof/>
                <w:webHidden/>
              </w:rPr>
              <w:fldChar w:fldCharType="begin"/>
            </w:r>
            <w:r>
              <w:rPr>
                <w:noProof/>
                <w:webHidden/>
              </w:rPr>
              <w:instrText xml:space="preserve"> PAGEREF _Toc42076259 \h </w:instrText>
            </w:r>
            <w:r>
              <w:rPr>
                <w:noProof/>
                <w:webHidden/>
              </w:rPr>
            </w:r>
            <w:r>
              <w:rPr>
                <w:noProof/>
                <w:webHidden/>
              </w:rPr>
              <w:fldChar w:fldCharType="separate"/>
            </w:r>
            <w:r>
              <w:rPr>
                <w:noProof/>
                <w:webHidden/>
              </w:rPr>
              <w:t>14</w:t>
            </w:r>
            <w:r>
              <w:rPr>
                <w:noProof/>
                <w:webHidden/>
              </w:rPr>
              <w:fldChar w:fldCharType="end"/>
            </w:r>
          </w:hyperlink>
        </w:p>
        <w:p w14:paraId="3A8402DE" w14:textId="3EDC42E1" w:rsidR="006F4A67" w:rsidRDefault="006F4A67">
          <w:pPr>
            <w:pStyle w:val="TOC2"/>
            <w:tabs>
              <w:tab w:val="left" w:pos="880"/>
              <w:tab w:val="right" w:leader="dot" w:pos="9019"/>
            </w:tabs>
            <w:rPr>
              <w:rFonts w:asciiTheme="minorHAnsi" w:eastAsiaTheme="minorEastAsia" w:hAnsiTheme="minorHAnsi" w:cstheme="minorBidi"/>
              <w:noProof/>
              <w:sz w:val="22"/>
              <w:szCs w:val="22"/>
            </w:rPr>
          </w:pPr>
          <w:hyperlink w:anchor="_Toc42076261" w:history="1">
            <w:r w:rsidRPr="00A35600">
              <w:rPr>
                <w:rStyle w:val="Hyperlink"/>
                <w:noProof/>
              </w:rPr>
              <w:t>3.1</w:t>
            </w:r>
            <w:r>
              <w:rPr>
                <w:rFonts w:asciiTheme="minorHAnsi" w:eastAsiaTheme="minorEastAsia" w:hAnsiTheme="minorHAnsi" w:cstheme="minorBidi"/>
                <w:noProof/>
                <w:sz w:val="22"/>
                <w:szCs w:val="22"/>
              </w:rPr>
              <w:tab/>
            </w:r>
            <w:r w:rsidRPr="00A35600">
              <w:rPr>
                <w:rStyle w:val="Hyperlink"/>
                <w:noProof/>
              </w:rPr>
              <w:t>Functional Requirements</w:t>
            </w:r>
            <w:r>
              <w:rPr>
                <w:noProof/>
                <w:webHidden/>
              </w:rPr>
              <w:tab/>
            </w:r>
            <w:r>
              <w:rPr>
                <w:noProof/>
                <w:webHidden/>
              </w:rPr>
              <w:fldChar w:fldCharType="begin"/>
            </w:r>
            <w:r>
              <w:rPr>
                <w:noProof/>
                <w:webHidden/>
              </w:rPr>
              <w:instrText xml:space="preserve"> PAGEREF _Toc42076261 \h </w:instrText>
            </w:r>
            <w:r>
              <w:rPr>
                <w:noProof/>
                <w:webHidden/>
              </w:rPr>
            </w:r>
            <w:r>
              <w:rPr>
                <w:noProof/>
                <w:webHidden/>
              </w:rPr>
              <w:fldChar w:fldCharType="separate"/>
            </w:r>
            <w:r>
              <w:rPr>
                <w:noProof/>
                <w:webHidden/>
              </w:rPr>
              <w:t>14</w:t>
            </w:r>
            <w:r>
              <w:rPr>
                <w:noProof/>
                <w:webHidden/>
              </w:rPr>
              <w:fldChar w:fldCharType="end"/>
            </w:r>
          </w:hyperlink>
        </w:p>
        <w:p w14:paraId="756EE094" w14:textId="1DD8A5A7" w:rsidR="006F4A67" w:rsidRDefault="006F4A67">
          <w:pPr>
            <w:pStyle w:val="TOC2"/>
            <w:tabs>
              <w:tab w:val="left" w:pos="880"/>
              <w:tab w:val="right" w:leader="dot" w:pos="9019"/>
            </w:tabs>
            <w:rPr>
              <w:rFonts w:asciiTheme="minorHAnsi" w:eastAsiaTheme="minorEastAsia" w:hAnsiTheme="minorHAnsi" w:cstheme="minorBidi"/>
              <w:noProof/>
              <w:sz w:val="22"/>
              <w:szCs w:val="22"/>
            </w:rPr>
          </w:pPr>
          <w:hyperlink w:anchor="_Toc42076262" w:history="1">
            <w:r w:rsidRPr="00A35600">
              <w:rPr>
                <w:rStyle w:val="Hyperlink"/>
                <w:noProof/>
              </w:rPr>
              <w:t>3.2</w:t>
            </w:r>
            <w:r>
              <w:rPr>
                <w:rFonts w:asciiTheme="minorHAnsi" w:eastAsiaTheme="minorEastAsia" w:hAnsiTheme="minorHAnsi" w:cstheme="minorBidi"/>
                <w:noProof/>
                <w:sz w:val="22"/>
                <w:szCs w:val="22"/>
              </w:rPr>
              <w:tab/>
            </w:r>
            <w:r w:rsidRPr="00A35600">
              <w:rPr>
                <w:rStyle w:val="Hyperlink"/>
                <w:noProof/>
              </w:rPr>
              <w:t>Non-Functional Requirements</w:t>
            </w:r>
            <w:r>
              <w:rPr>
                <w:noProof/>
                <w:webHidden/>
              </w:rPr>
              <w:tab/>
            </w:r>
            <w:r>
              <w:rPr>
                <w:noProof/>
                <w:webHidden/>
              </w:rPr>
              <w:fldChar w:fldCharType="begin"/>
            </w:r>
            <w:r>
              <w:rPr>
                <w:noProof/>
                <w:webHidden/>
              </w:rPr>
              <w:instrText xml:space="preserve"> PAGEREF _Toc42076262 \h </w:instrText>
            </w:r>
            <w:r>
              <w:rPr>
                <w:noProof/>
                <w:webHidden/>
              </w:rPr>
            </w:r>
            <w:r>
              <w:rPr>
                <w:noProof/>
                <w:webHidden/>
              </w:rPr>
              <w:fldChar w:fldCharType="separate"/>
            </w:r>
            <w:r>
              <w:rPr>
                <w:noProof/>
                <w:webHidden/>
              </w:rPr>
              <w:t>14</w:t>
            </w:r>
            <w:r>
              <w:rPr>
                <w:noProof/>
                <w:webHidden/>
              </w:rPr>
              <w:fldChar w:fldCharType="end"/>
            </w:r>
          </w:hyperlink>
        </w:p>
        <w:p w14:paraId="39AA771E" w14:textId="5A68D677" w:rsidR="006F4A67" w:rsidRDefault="006F4A67">
          <w:pPr>
            <w:pStyle w:val="TOC2"/>
            <w:tabs>
              <w:tab w:val="left" w:pos="880"/>
              <w:tab w:val="right" w:leader="dot" w:pos="9019"/>
            </w:tabs>
            <w:rPr>
              <w:rFonts w:asciiTheme="minorHAnsi" w:eastAsiaTheme="minorEastAsia" w:hAnsiTheme="minorHAnsi" w:cstheme="minorBidi"/>
              <w:noProof/>
              <w:sz w:val="22"/>
              <w:szCs w:val="22"/>
            </w:rPr>
          </w:pPr>
          <w:hyperlink w:anchor="_Toc42076263" w:history="1">
            <w:r w:rsidRPr="00A35600">
              <w:rPr>
                <w:rStyle w:val="Hyperlink"/>
                <w:noProof/>
              </w:rPr>
              <w:t>3.3</w:t>
            </w:r>
            <w:r>
              <w:rPr>
                <w:rFonts w:asciiTheme="minorHAnsi" w:eastAsiaTheme="minorEastAsia" w:hAnsiTheme="minorHAnsi" w:cstheme="minorBidi"/>
                <w:noProof/>
                <w:sz w:val="22"/>
                <w:szCs w:val="22"/>
              </w:rPr>
              <w:tab/>
            </w:r>
            <w:r w:rsidRPr="00A35600">
              <w:rPr>
                <w:rStyle w:val="Hyperlink"/>
                <w:noProof/>
              </w:rPr>
              <w:t>Hardware and Software Requirements</w:t>
            </w:r>
            <w:r>
              <w:rPr>
                <w:noProof/>
                <w:webHidden/>
              </w:rPr>
              <w:tab/>
            </w:r>
            <w:r>
              <w:rPr>
                <w:noProof/>
                <w:webHidden/>
              </w:rPr>
              <w:fldChar w:fldCharType="begin"/>
            </w:r>
            <w:r>
              <w:rPr>
                <w:noProof/>
                <w:webHidden/>
              </w:rPr>
              <w:instrText xml:space="preserve"> PAGEREF _Toc42076263 \h </w:instrText>
            </w:r>
            <w:r>
              <w:rPr>
                <w:noProof/>
                <w:webHidden/>
              </w:rPr>
            </w:r>
            <w:r>
              <w:rPr>
                <w:noProof/>
                <w:webHidden/>
              </w:rPr>
              <w:fldChar w:fldCharType="separate"/>
            </w:r>
            <w:r>
              <w:rPr>
                <w:noProof/>
                <w:webHidden/>
              </w:rPr>
              <w:t>15</w:t>
            </w:r>
            <w:r>
              <w:rPr>
                <w:noProof/>
                <w:webHidden/>
              </w:rPr>
              <w:fldChar w:fldCharType="end"/>
            </w:r>
          </w:hyperlink>
        </w:p>
        <w:p w14:paraId="5BA87C5C" w14:textId="34B6934D" w:rsidR="006F4A67" w:rsidRDefault="006F4A67">
          <w:pPr>
            <w:pStyle w:val="TOC2"/>
            <w:tabs>
              <w:tab w:val="left" w:pos="880"/>
              <w:tab w:val="right" w:leader="dot" w:pos="9019"/>
            </w:tabs>
            <w:rPr>
              <w:rFonts w:asciiTheme="minorHAnsi" w:eastAsiaTheme="minorEastAsia" w:hAnsiTheme="minorHAnsi" w:cstheme="minorBidi"/>
              <w:noProof/>
              <w:sz w:val="22"/>
              <w:szCs w:val="22"/>
            </w:rPr>
          </w:pPr>
          <w:hyperlink w:anchor="_Toc42076264" w:history="1">
            <w:r w:rsidRPr="00A35600">
              <w:rPr>
                <w:rStyle w:val="Hyperlink"/>
                <w:noProof/>
              </w:rPr>
              <w:t>3.4</w:t>
            </w:r>
            <w:r>
              <w:rPr>
                <w:rFonts w:asciiTheme="minorHAnsi" w:eastAsiaTheme="minorEastAsia" w:hAnsiTheme="minorHAnsi" w:cstheme="minorBidi"/>
                <w:noProof/>
                <w:sz w:val="22"/>
                <w:szCs w:val="22"/>
              </w:rPr>
              <w:tab/>
            </w:r>
            <w:r w:rsidRPr="00A35600">
              <w:rPr>
                <w:rStyle w:val="Hyperlink"/>
                <w:noProof/>
              </w:rPr>
              <w:t>System Architecture</w:t>
            </w:r>
            <w:r>
              <w:rPr>
                <w:noProof/>
                <w:webHidden/>
              </w:rPr>
              <w:tab/>
            </w:r>
            <w:r>
              <w:rPr>
                <w:noProof/>
                <w:webHidden/>
              </w:rPr>
              <w:fldChar w:fldCharType="begin"/>
            </w:r>
            <w:r>
              <w:rPr>
                <w:noProof/>
                <w:webHidden/>
              </w:rPr>
              <w:instrText xml:space="preserve"> PAGEREF _Toc42076264 \h </w:instrText>
            </w:r>
            <w:r>
              <w:rPr>
                <w:noProof/>
                <w:webHidden/>
              </w:rPr>
            </w:r>
            <w:r>
              <w:rPr>
                <w:noProof/>
                <w:webHidden/>
              </w:rPr>
              <w:fldChar w:fldCharType="separate"/>
            </w:r>
            <w:r>
              <w:rPr>
                <w:noProof/>
                <w:webHidden/>
              </w:rPr>
              <w:t>16</w:t>
            </w:r>
            <w:r>
              <w:rPr>
                <w:noProof/>
                <w:webHidden/>
              </w:rPr>
              <w:fldChar w:fldCharType="end"/>
            </w:r>
          </w:hyperlink>
        </w:p>
        <w:p w14:paraId="69B7B3AE" w14:textId="766BCC1D" w:rsidR="006F4A67" w:rsidRDefault="006F4A67">
          <w:pPr>
            <w:pStyle w:val="TOC2"/>
            <w:tabs>
              <w:tab w:val="left" w:pos="880"/>
              <w:tab w:val="right" w:leader="dot" w:pos="9019"/>
            </w:tabs>
            <w:rPr>
              <w:rFonts w:asciiTheme="minorHAnsi" w:eastAsiaTheme="minorEastAsia" w:hAnsiTheme="minorHAnsi" w:cstheme="minorBidi"/>
              <w:noProof/>
              <w:sz w:val="22"/>
              <w:szCs w:val="22"/>
            </w:rPr>
          </w:pPr>
          <w:hyperlink w:anchor="_Toc42076265" w:history="1">
            <w:r w:rsidRPr="00A35600">
              <w:rPr>
                <w:rStyle w:val="Hyperlink"/>
                <w:noProof/>
              </w:rPr>
              <w:t>3.5</w:t>
            </w:r>
            <w:r>
              <w:rPr>
                <w:rFonts w:asciiTheme="minorHAnsi" w:eastAsiaTheme="minorEastAsia" w:hAnsiTheme="minorHAnsi" w:cstheme="minorBidi"/>
                <w:noProof/>
                <w:sz w:val="22"/>
                <w:szCs w:val="22"/>
              </w:rPr>
              <w:tab/>
            </w:r>
            <w:r w:rsidRPr="00A35600">
              <w:rPr>
                <w:rStyle w:val="Hyperlink"/>
                <w:noProof/>
              </w:rPr>
              <w:t>Architectural Strategies</w:t>
            </w:r>
            <w:r>
              <w:rPr>
                <w:noProof/>
                <w:webHidden/>
              </w:rPr>
              <w:tab/>
            </w:r>
            <w:r>
              <w:rPr>
                <w:noProof/>
                <w:webHidden/>
              </w:rPr>
              <w:fldChar w:fldCharType="begin"/>
            </w:r>
            <w:r>
              <w:rPr>
                <w:noProof/>
                <w:webHidden/>
              </w:rPr>
              <w:instrText xml:space="preserve"> PAGEREF _Toc42076265 \h </w:instrText>
            </w:r>
            <w:r>
              <w:rPr>
                <w:noProof/>
                <w:webHidden/>
              </w:rPr>
            </w:r>
            <w:r>
              <w:rPr>
                <w:noProof/>
                <w:webHidden/>
              </w:rPr>
              <w:fldChar w:fldCharType="separate"/>
            </w:r>
            <w:r>
              <w:rPr>
                <w:noProof/>
                <w:webHidden/>
              </w:rPr>
              <w:t>18</w:t>
            </w:r>
            <w:r>
              <w:rPr>
                <w:noProof/>
                <w:webHidden/>
              </w:rPr>
              <w:fldChar w:fldCharType="end"/>
            </w:r>
          </w:hyperlink>
        </w:p>
        <w:p w14:paraId="47750762" w14:textId="18DD9D7C"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66" w:history="1">
            <w:r w:rsidRPr="00A35600">
              <w:rPr>
                <w:rStyle w:val="Hyperlink"/>
                <w:noProof/>
              </w:rPr>
              <w:t>3.5.1</w:t>
            </w:r>
            <w:r>
              <w:rPr>
                <w:rFonts w:asciiTheme="minorHAnsi" w:eastAsiaTheme="minorEastAsia" w:hAnsiTheme="minorHAnsi" w:cstheme="minorBidi"/>
                <w:noProof/>
                <w:sz w:val="22"/>
                <w:szCs w:val="22"/>
              </w:rPr>
              <w:tab/>
            </w:r>
            <w:r w:rsidRPr="00A35600">
              <w:rPr>
                <w:rStyle w:val="Hyperlink"/>
                <w:noProof/>
              </w:rPr>
              <w:t>User Interface Paradigm</w:t>
            </w:r>
            <w:r>
              <w:rPr>
                <w:noProof/>
                <w:webHidden/>
              </w:rPr>
              <w:tab/>
            </w:r>
            <w:r>
              <w:rPr>
                <w:noProof/>
                <w:webHidden/>
              </w:rPr>
              <w:fldChar w:fldCharType="begin"/>
            </w:r>
            <w:r>
              <w:rPr>
                <w:noProof/>
                <w:webHidden/>
              </w:rPr>
              <w:instrText xml:space="preserve"> PAGEREF _Toc42076266 \h </w:instrText>
            </w:r>
            <w:r>
              <w:rPr>
                <w:noProof/>
                <w:webHidden/>
              </w:rPr>
            </w:r>
            <w:r>
              <w:rPr>
                <w:noProof/>
                <w:webHidden/>
              </w:rPr>
              <w:fldChar w:fldCharType="separate"/>
            </w:r>
            <w:r>
              <w:rPr>
                <w:noProof/>
                <w:webHidden/>
              </w:rPr>
              <w:t>18</w:t>
            </w:r>
            <w:r>
              <w:rPr>
                <w:noProof/>
                <w:webHidden/>
              </w:rPr>
              <w:fldChar w:fldCharType="end"/>
            </w:r>
          </w:hyperlink>
        </w:p>
        <w:p w14:paraId="6FA90707" w14:textId="6A297A11"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67" w:history="1">
            <w:r w:rsidRPr="00A35600">
              <w:rPr>
                <w:rStyle w:val="Hyperlink"/>
                <w:noProof/>
              </w:rPr>
              <w:t>3.5.2</w:t>
            </w:r>
            <w:r>
              <w:rPr>
                <w:rFonts w:asciiTheme="minorHAnsi" w:eastAsiaTheme="minorEastAsia" w:hAnsiTheme="minorHAnsi" w:cstheme="minorBidi"/>
                <w:noProof/>
                <w:sz w:val="22"/>
                <w:szCs w:val="22"/>
              </w:rPr>
              <w:tab/>
            </w:r>
            <w:r w:rsidRPr="00A35600">
              <w:rPr>
                <w:rStyle w:val="Hyperlink"/>
                <w:noProof/>
              </w:rPr>
              <w:t>Use of a specific Product</w:t>
            </w:r>
            <w:r>
              <w:rPr>
                <w:noProof/>
                <w:webHidden/>
              </w:rPr>
              <w:tab/>
            </w:r>
            <w:r>
              <w:rPr>
                <w:noProof/>
                <w:webHidden/>
              </w:rPr>
              <w:fldChar w:fldCharType="begin"/>
            </w:r>
            <w:r>
              <w:rPr>
                <w:noProof/>
                <w:webHidden/>
              </w:rPr>
              <w:instrText xml:space="preserve"> PAGEREF _Toc42076267 \h </w:instrText>
            </w:r>
            <w:r>
              <w:rPr>
                <w:noProof/>
                <w:webHidden/>
              </w:rPr>
            </w:r>
            <w:r>
              <w:rPr>
                <w:noProof/>
                <w:webHidden/>
              </w:rPr>
              <w:fldChar w:fldCharType="separate"/>
            </w:r>
            <w:r>
              <w:rPr>
                <w:noProof/>
                <w:webHidden/>
              </w:rPr>
              <w:t>18</w:t>
            </w:r>
            <w:r>
              <w:rPr>
                <w:noProof/>
                <w:webHidden/>
              </w:rPr>
              <w:fldChar w:fldCharType="end"/>
            </w:r>
          </w:hyperlink>
        </w:p>
        <w:p w14:paraId="427F7BDF" w14:textId="102170FA"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68" w:history="1">
            <w:r w:rsidRPr="00A35600">
              <w:rPr>
                <w:rStyle w:val="Hyperlink"/>
                <w:noProof/>
              </w:rPr>
              <w:t>3.5.3</w:t>
            </w:r>
            <w:r>
              <w:rPr>
                <w:rFonts w:asciiTheme="minorHAnsi" w:eastAsiaTheme="minorEastAsia" w:hAnsiTheme="minorHAnsi" w:cstheme="minorBidi"/>
                <w:noProof/>
                <w:sz w:val="22"/>
                <w:szCs w:val="22"/>
              </w:rPr>
              <w:tab/>
            </w:r>
            <w:r w:rsidRPr="00A35600">
              <w:rPr>
                <w:rStyle w:val="Hyperlink"/>
                <w:noProof/>
              </w:rPr>
              <w:t>Reuse of existing software components to implement various features</w:t>
            </w:r>
            <w:r>
              <w:rPr>
                <w:noProof/>
                <w:webHidden/>
              </w:rPr>
              <w:tab/>
            </w:r>
            <w:r>
              <w:rPr>
                <w:noProof/>
                <w:webHidden/>
              </w:rPr>
              <w:fldChar w:fldCharType="begin"/>
            </w:r>
            <w:r>
              <w:rPr>
                <w:noProof/>
                <w:webHidden/>
              </w:rPr>
              <w:instrText xml:space="preserve"> PAGEREF _Toc42076268 \h </w:instrText>
            </w:r>
            <w:r>
              <w:rPr>
                <w:noProof/>
                <w:webHidden/>
              </w:rPr>
            </w:r>
            <w:r>
              <w:rPr>
                <w:noProof/>
                <w:webHidden/>
              </w:rPr>
              <w:fldChar w:fldCharType="separate"/>
            </w:r>
            <w:r>
              <w:rPr>
                <w:noProof/>
                <w:webHidden/>
              </w:rPr>
              <w:t>18</w:t>
            </w:r>
            <w:r>
              <w:rPr>
                <w:noProof/>
                <w:webHidden/>
              </w:rPr>
              <w:fldChar w:fldCharType="end"/>
            </w:r>
          </w:hyperlink>
        </w:p>
        <w:p w14:paraId="2FBFFC3E" w14:textId="594B612F"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69" w:history="1">
            <w:r w:rsidRPr="00A35600">
              <w:rPr>
                <w:rStyle w:val="Hyperlink"/>
                <w:noProof/>
              </w:rPr>
              <w:t>3.5.4</w:t>
            </w:r>
            <w:r>
              <w:rPr>
                <w:rFonts w:asciiTheme="minorHAnsi" w:eastAsiaTheme="minorEastAsia" w:hAnsiTheme="minorHAnsi" w:cstheme="minorBidi"/>
                <w:noProof/>
                <w:sz w:val="22"/>
                <w:szCs w:val="22"/>
              </w:rPr>
              <w:tab/>
            </w:r>
            <w:r w:rsidRPr="00A35600">
              <w:rPr>
                <w:rStyle w:val="Hyperlink"/>
                <w:noProof/>
              </w:rPr>
              <w:t>Memory management policies</w:t>
            </w:r>
            <w:r>
              <w:rPr>
                <w:noProof/>
                <w:webHidden/>
              </w:rPr>
              <w:tab/>
            </w:r>
            <w:r>
              <w:rPr>
                <w:noProof/>
                <w:webHidden/>
              </w:rPr>
              <w:fldChar w:fldCharType="begin"/>
            </w:r>
            <w:r>
              <w:rPr>
                <w:noProof/>
                <w:webHidden/>
              </w:rPr>
              <w:instrText xml:space="preserve"> PAGEREF _Toc42076269 \h </w:instrText>
            </w:r>
            <w:r>
              <w:rPr>
                <w:noProof/>
                <w:webHidden/>
              </w:rPr>
            </w:r>
            <w:r>
              <w:rPr>
                <w:noProof/>
                <w:webHidden/>
              </w:rPr>
              <w:fldChar w:fldCharType="separate"/>
            </w:r>
            <w:r>
              <w:rPr>
                <w:noProof/>
                <w:webHidden/>
              </w:rPr>
              <w:t>18</w:t>
            </w:r>
            <w:r>
              <w:rPr>
                <w:noProof/>
                <w:webHidden/>
              </w:rPr>
              <w:fldChar w:fldCharType="end"/>
            </w:r>
          </w:hyperlink>
        </w:p>
        <w:p w14:paraId="733CB561" w14:textId="79599667"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70" w:history="1">
            <w:r w:rsidRPr="00A35600">
              <w:rPr>
                <w:rStyle w:val="Hyperlink"/>
                <w:noProof/>
              </w:rPr>
              <w:t>3.5.5</w:t>
            </w:r>
            <w:r>
              <w:rPr>
                <w:rFonts w:asciiTheme="minorHAnsi" w:eastAsiaTheme="minorEastAsia" w:hAnsiTheme="minorHAnsi" w:cstheme="minorBidi"/>
                <w:noProof/>
                <w:sz w:val="22"/>
                <w:szCs w:val="22"/>
              </w:rPr>
              <w:tab/>
            </w:r>
            <w:r w:rsidRPr="00A35600">
              <w:rPr>
                <w:rStyle w:val="Hyperlink"/>
                <w:noProof/>
              </w:rPr>
              <w:t>Error detection policies</w:t>
            </w:r>
            <w:r>
              <w:rPr>
                <w:noProof/>
                <w:webHidden/>
              </w:rPr>
              <w:tab/>
            </w:r>
            <w:r>
              <w:rPr>
                <w:noProof/>
                <w:webHidden/>
              </w:rPr>
              <w:fldChar w:fldCharType="begin"/>
            </w:r>
            <w:r>
              <w:rPr>
                <w:noProof/>
                <w:webHidden/>
              </w:rPr>
              <w:instrText xml:space="preserve"> PAGEREF _Toc42076270 \h </w:instrText>
            </w:r>
            <w:r>
              <w:rPr>
                <w:noProof/>
                <w:webHidden/>
              </w:rPr>
            </w:r>
            <w:r>
              <w:rPr>
                <w:noProof/>
                <w:webHidden/>
              </w:rPr>
              <w:fldChar w:fldCharType="separate"/>
            </w:r>
            <w:r>
              <w:rPr>
                <w:noProof/>
                <w:webHidden/>
              </w:rPr>
              <w:t>18</w:t>
            </w:r>
            <w:r>
              <w:rPr>
                <w:noProof/>
                <w:webHidden/>
              </w:rPr>
              <w:fldChar w:fldCharType="end"/>
            </w:r>
          </w:hyperlink>
        </w:p>
        <w:p w14:paraId="7B0748CA" w14:textId="24208F4E"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71" w:history="1">
            <w:r w:rsidRPr="00A35600">
              <w:rPr>
                <w:rStyle w:val="Hyperlink"/>
                <w:noProof/>
              </w:rPr>
              <w:t>3.5.6</w:t>
            </w:r>
            <w:r>
              <w:rPr>
                <w:rFonts w:asciiTheme="minorHAnsi" w:eastAsiaTheme="minorEastAsia" w:hAnsiTheme="minorHAnsi" w:cstheme="minorBidi"/>
                <w:noProof/>
                <w:sz w:val="22"/>
                <w:szCs w:val="22"/>
              </w:rPr>
              <w:tab/>
            </w:r>
            <w:r w:rsidRPr="00A35600">
              <w:rPr>
                <w:rStyle w:val="Hyperlink"/>
                <w:noProof/>
              </w:rPr>
              <w:t>Future plans for extending the system</w:t>
            </w:r>
            <w:r>
              <w:rPr>
                <w:noProof/>
                <w:webHidden/>
              </w:rPr>
              <w:tab/>
            </w:r>
            <w:r>
              <w:rPr>
                <w:noProof/>
                <w:webHidden/>
              </w:rPr>
              <w:fldChar w:fldCharType="begin"/>
            </w:r>
            <w:r>
              <w:rPr>
                <w:noProof/>
                <w:webHidden/>
              </w:rPr>
              <w:instrText xml:space="preserve"> PAGEREF _Toc42076271 \h </w:instrText>
            </w:r>
            <w:r>
              <w:rPr>
                <w:noProof/>
                <w:webHidden/>
              </w:rPr>
            </w:r>
            <w:r>
              <w:rPr>
                <w:noProof/>
                <w:webHidden/>
              </w:rPr>
              <w:fldChar w:fldCharType="separate"/>
            </w:r>
            <w:r>
              <w:rPr>
                <w:noProof/>
                <w:webHidden/>
              </w:rPr>
              <w:t>18</w:t>
            </w:r>
            <w:r>
              <w:rPr>
                <w:noProof/>
                <w:webHidden/>
              </w:rPr>
              <w:fldChar w:fldCharType="end"/>
            </w:r>
          </w:hyperlink>
        </w:p>
        <w:p w14:paraId="618065A4" w14:textId="424D9F6D" w:rsidR="006F4A67" w:rsidRDefault="006F4A67">
          <w:pPr>
            <w:pStyle w:val="TOC2"/>
            <w:tabs>
              <w:tab w:val="left" w:pos="880"/>
              <w:tab w:val="right" w:leader="dot" w:pos="9019"/>
            </w:tabs>
            <w:rPr>
              <w:rFonts w:asciiTheme="minorHAnsi" w:eastAsiaTheme="minorEastAsia" w:hAnsiTheme="minorHAnsi" w:cstheme="minorBidi"/>
              <w:noProof/>
              <w:sz w:val="22"/>
              <w:szCs w:val="22"/>
            </w:rPr>
          </w:pPr>
          <w:hyperlink w:anchor="_Toc42076272" w:history="1">
            <w:r w:rsidRPr="00A35600">
              <w:rPr>
                <w:rStyle w:val="Hyperlink"/>
                <w:noProof/>
              </w:rPr>
              <w:t>3.6</w:t>
            </w:r>
            <w:r>
              <w:rPr>
                <w:rFonts w:asciiTheme="minorHAnsi" w:eastAsiaTheme="minorEastAsia" w:hAnsiTheme="minorHAnsi" w:cstheme="minorBidi"/>
                <w:noProof/>
                <w:sz w:val="22"/>
                <w:szCs w:val="22"/>
              </w:rPr>
              <w:tab/>
            </w:r>
            <w:r w:rsidRPr="00A35600">
              <w:rPr>
                <w:rStyle w:val="Hyperlink"/>
                <w:noProof/>
              </w:rPr>
              <w:t>Use Cases</w:t>
            </w:r>
            <w:r>
              <w:rPr>
                <w:noProof/>
                <w:webHidden/>
              </w:rPr>
              <w:tab/>
            </w:r>
            <w:r>
              <w:rPr>
                <w:noProof/>
                <w:webHidden/>
              </w:rPr>
              <w:fldChar w:fldCharType="begin"/>
            </w:r>
            <w:r>
              <w:rPr>
                <w:noProof/>
                <w:webHidden/>
              </w:rPr>
              <w:instrText xml:space="preserve"> PAGEREF _Toc42076272 \h </w:instrText>
            </w:r>
            <w:r>
              <w:rPr>
                <w:noProof/>
                <w:webHidden/>
              </w:rPr>
            </w:r>
            <w:r>
              <w:rPr>
                <w:noProof/>
                <w:webHidden/>
              </w:rPr>
              <w:fldChar w:fldCharType="separate"/>
            </w:r>
            <w:r>
              <w:rPr>
                <w:noProof/>
                <w:webHidden/>
              </w:rPr>
              <w:t>19</w:t>
            </w:r>
            <w:r>
              <w:rPr>
                <w:noProof/>
                <w:webHidden/>
              </w:rPr>
              <w:fldChar w:fldCharType="end"/>
            </w:r>
          </w:hyperlink>
        </w:p>
        <w:p w14:paraId="15C832F3" w14:textId="099AFE9F"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73" w:history="1">
            <w:r w:rsidRPr="00A35600">
              <w:rPr>
                <w:rStyle w:val="Hyperlink"/>
                <w:noProof/>
              </w:rPr>
              <w:t>3.6.1</w:t>
            </w:r>
            <w:r>
              <w:rPr>
                <w:rFonts w:asciiTheme="minorHAnsi" w:eastAsiaTheme="minorEastAsia" w:hAnsiTheme="minorHAnsi" w:cstheme="minorBidi"/>
                <w:noProof/>
                <w:sz w:val="22"/>
                <w:szCs w:val="22"/>
              </w:rPr>
              <w:tab/>
            </w:r>
            <w:r w:rsidRPr="00A35600">
              <w:rPr>
                <w:rStyle w:val="Hyperlink"/>
                <w:noProof/>
              </w:rPr>
              <w:t>User Sign Up</w:t>
            </w:r>
            <w:r>
              <w:rPr>
                <w:noProof/>
                <w:webHidden/>
              </w:rPr>
              <w:tab/>
            </w:r>
            <w:r>
              <w:rPr>
                <w:noProof/>
                <w:webHidden/>
              </w:rPr>
              <w:fldChar w:fldCharType="begin"/>
            </w:r>
            <w:r>
              <w:rPr>
                <w:noProof/>
                <w:webHidden/>
              </w:rPr>
              <w:instrText xml:space="preserve"> PAGEREF _Toc42076273 \h </w:instrText>
            </w:r>
            <w:r>
              <w:rPr>
                <w:noProof/>
                <w:webHidden/>
              </w:rPr>
            </w:r>
            <w:r>
              <w:rPr>
                <w:noProof/>
                <w:webHidden/>
              </w:rPr>
              <w:fldChar w:fldCharType="separate"/>
            </w:r>
            <w:r>
              <w:rPr>
                <w:noProof/>
                <w:webHidden/>
              </w:rPr>
              <w:t>19</w:t>
            </w:r>
            <w:r>
              <w:rPr>
                <w:noProof/>
                <w:webHidden/>
              </w:rPr>
              <w:fldChar w:fldCharType="end"/>
            </w:r>
          </w:hyperlink>
        </w:p>
        <w:p w14:paraId="3C575D1C" w14:textId="606C4F54"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74" w:history="1">
            <w:r w:rsidRPr="00A35600">
              <w:rPr>
                <w:rStyle w:val="Hyperlink"/>
                <w:noProof/>
              </w:rPr>
              <w:t>3.6.2</w:t>
            </w:r>
            <w:r>
              <w:rPr>
                <w:rFonts w:asciiTheme="minorHAnsi" w:eastAsiaTheme="minorEastAsia" w:hAnsiTheme="minorHAnsi" w:cstheme="minorBidi"/>
                <w:noProof/>
                <w:sz w:val="22"/>
                <w:szCs w:val="22"/>
              </w:rPr>
              <w:tab/>
            </w:r>
            <w:r w:rsidRPr="00A35600">
              <w:rPr>
                <w:rStyle w:val="Hyperlink"/>
                <w:noProof/>
              </w:rPr>
              <w:t>User Login</w:t>
            </w:r>
            <w:r>
              <w:rPr>
                <w:noProof/>
                <w:webHidden/>
              </w:rPr>
              <w:tab/>
            </w:r>
            <w:r>
              <w:rPr>
                <w:noProof/>
                <w:webHidden/>
              </w:rPr>
              <w:fldChar w:fldCharType="begin"/>
            </w:r>
            <w:r>
              <w:rPr>
                <w:noProof/>
                <w:webHidden/>
              </w:rPr>
              <w:instrText xml:space="preserve"> PAGEREF _Toc42076274 \h </w:instrText>
            </w:r>
            <w:r>
              <w:rPr>
                <w:noProof/>
                <w:webHidden/>
              </w:rPr>
            </w:r>
            <w:r>
              <w:rPr>
                <w:noProof/>
                <w:webHidden/>
              </w:rPr>
              <w:fldChar w:fldCharType="separate"/>
            </w:r>
            <w:r>
              <w:rPr>
                <w:noProof/>
                <w:webHidden/>
              </w:rPr>
              <w:t>20</w:t>
            </w:r>
            <w:r>
              <w:rPr>
                <w:noProof/>
                <w:webHidden/>
              </w:rPr>
              <w:fldChar w:fldCharType="end"/>
            </w:r>
          </w:hyperlink>
        </w:p>
        <w:p w14:paraId="7E9BC3EC" w14:textId="29B8380E"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75" w:history="1">
            <w:r w:rsidRPr="00A35600">
              <w:rPr>
                <w:rStyle w:val="Hyperlink"/>
                <w:noProof/>
              </w:rPr>
              <w:t>3.6.3</w:t>
            </w:r>
            <w:r>
              <w:rPr>
                <w:rFonts w:asciiTheme="minorHAnsi" w:eastAsiaTheme="minorEastAsia" w:hAnsiTheme="minorHAnsi" w:cstheme="minorBidi"/>
                <w:noProof/>
                <w:sz w:val="22"/>
                <w:szCs w:val="22"/>
              </w:rPr>
              <w:tab/>
            </w:r>
            <w:r w:rsidRPr="00A35600">
              <w:rPr>
                <w:rStyle w:val="Hyperlink"/>
                <w:noProof/>
              </w:rPr>
              <w:t>Select Day Mode</w:t>
            </w:r>
            <w:r>
              <w:rPr>
                <w:noProof/>
                <w:webHidden/>
              </w:rPr>
              <w:tab/>
            </w:r>
            <w:r>
              <w:rPr>
                <w:noProof/>
                <w:webHidden/>
              </w:rPr>
              <w:fldChar w:fldCharType="begin"/>
            </w:r>
            <w:r>
              <w:rPr>
                <w:noProof/>
                <w:webHidden/>
              </w:rPr>
              <w:instrText xml:space="preserve"> PAGEREF _Toc42076275 \h </w:instrText>
            </w:r>
            <w:r>
              <w:rPr>
                <w:noProof/>
                <w:webHidden/>
              </w:rPr>
            </w:r>
            <w:r>
              <w:rPr>
                <w:noProof/>
                <w:webHidden/>
              </w:rPr>
              <w:fldChar w:fldCharType="separate"/>
            </w:r>
            <w:r>
              <w:rPr>
                <w:noProof/>
                <w:webHidden/>
              </w:rPr>
              <w:t>21</w:t>
            </w:r>
            <w:r>
              <w:rPr>
                <w:noProof/>
                <w:webHidden/>
              </w:rPr>
              <w:fldChar w:fldCharType="end"/>
            </w:r>
          </w:hyperlink>
        </w:p>
        <w:p w14:paraId="38B84340" w14:textId="10598F67"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76" w:history="1">
            <w:r w:rsidRPr="00A35600">
              <w:rPr>
                <w:rStyle w:val="Hyperlink"/>
                <w:noProof/>
              </w:rPr>
              <w:t>3.6.4</w:t>
            </w:r>
            <w:r>
              <w:rPr>
                <w:rFonts w:asciiTheme="minorHAnsi" w:eastAsiaTheme="minorEastAsia" w:hAnsiTheme="minorHAnsi" w:cstheme="minorBidi"/>
                <w:noProof/>
                <w:sz w:val="22"/>
                <w:szCs w:val="22"/>
              </w:rPr>
              <w:tab/>
            </w:r>
            <w:r w:rsidRPr="00A35600">
              <w:rPr>
                <w:rStyle w:val="Hyperlink"/>
                <w:noProof/>
              </w:rPr>
              <w:t>Select Night Mode</w:t>
            </w:r>
            <w:r>
              <w:rPr>
                <w:noProof/>
                <w:webHidden/>
              </w:rPr>
              <w:tab/>
            </w:r>
            <w:r>
              <w:rPr>
                <w:noProof/>
                <w:webHidden/>
              </w:rPr>
              <w:fldChar w:fldCharType="begin"/>
            </w:r>
            <w:r>
              <w:rPr>
                <w:noProof/>
                <w:webHidden/>
              </w:rPr>
              <w:instrText xml:space="preserve"> PAGEREF _Toc42076276 \h </w:instrText>
            </w:r>
            <w:r>
              <w:rPr>
                <w:noProof/>
                <w:webHidden/>
              </w:rPr>
            </w:r>
            <w:r>
              <w:rPr>
                <w:noProof/>
                <w:webHidden/>
              </w:rPr>
              <w:fldChar w:fldCharType="separate"/>
            </w:r>
            <w:r>
              <w:rPr>
                <w:noProof/>
                <w:webHidden/>
              </w:rPr>
              <w:t>22</w:t>
            </w:r>
            <w:r>
              <w:rPr>
                <w:noProof/>
                <w:webHidden/>
              </w:rPr>
              <w:fldChar w:fldCharType="end"/>
            </w:r>
          </w:hyperlink>
        </w:p>
        <w:p w14:paraId="0FF8B450" w14:textId="0AE6105A"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77" w:history="1">
            <w:r w:rsidRPr="00A35600">
              <w:rPr>
                <w:rStyle w:val="Hyperlink"/>
                <w:noProof/>
              </w:rPr>
              <w:t>3.6.5</w:t>
            </w:r>
            <w:r>
              <w:rPr>
                <w:rFonts w:asciiTheme="minorHAnsi" w:eastAsiaTheme="minorEastAsia" w:hAnsiTheme="minorHAnsi" w:cstheme="minorBidi"/>
                <w:noProof/>
                <w:sz w:val="22"/>
                <w:szCs w:val="22"/>
              </w:rPr>
              <w:tab/>
            </w:r>
            <w:r w:rsidRPr="00A35600">
              <w:rPr>
                <w:rStyle w:val="Hyperlink"/>
                <w:noProof/>
              </w:rPr>
              <w:t>Detect Obstacle Position and Type</w:t>
            </w:r>
            <w:r>
              <w:rPr>
                <w:noProof/>
                <w:webHidden/>
              </w:rPr>
              <w:tab/>
            </w:r>
            <w:r>
              <w:rPr>
                <w:noProof/>
                <w:webHidden/>
              </w:rPr>
              <w:fldChar w:fldCharType="begin"/>
            </w:r>
            <w:r>
              <w:rPr>
                <w:noProof/>
                <w:webHidden/>
              </w:rPr>
              <w:instrText xml:space="preserve"> PAGEREF _Toc42076277 \h </w:instrText>
            </w:r>
            <w:r>
              <w:rPr>
                <w:noProof/>
                <w:webHidden/>
              </w:rPr>
            </w:r>
            <w:r>
              <w:rPr>
                <w:noProof/>
                <w:webHidden/>
              </w:rPr>
              <w:fldChar w:fldCharType="separate"/>
            </w:r>
            <w:r>
              <w:rPr>
                <w:noProof/>
                <w:webHidden/>
              </w:rPr>
              <w:t>23</w:t>
            </w:r>
            <w:r>
              <w:rPr>
                <w:noProof/>
                <w:webHidden/>
              </w:rPr>
              <w:fldChar w:fldCharType="end"/>
            </w:r>
          </w:hyperlink>
        </w:p>
        <w:p w14:paraId="532A0E2B" w14:textId="0A19E251"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78" w:history="1">
            <w:r w:rsidRPr="00A35600">
              <w:rPr>
                <w:rStyle w:val="Hyperlink"/>
                <w:noProof/>
              </w:rPr>
              <w:t>3.6.6</w:t>
            </w:r>
            <w:r>
              <w:rPr>
                <w:rFonts w:asciiTheme="minorHAnsi" w:eastAsiaTheme="minorEastAsia" w:hAnsiTheme="minorHAnsi" w:cstheme="minorBidi"/>
                <w:noProof/>
                <w:sz w:val="22"/>
                <w:szCs w:val="22"/>
              </w:rPr>
              <w:tab/>
            </w:r>
            <w:r w:rsidRPr="00A35600">
              <w:rPr>
                <w:rStyle w:val="Hyperlink"/>
                <w:noProof/>
              </w:rPr>
              <w:t>Sign Out</w:t>
            </w:r>
            <w:r>
              <w:rPr>
                <w:noProof/>
                <w:webHidden/>
              </w:rPr>
              <w:tab/>
            </w:r>
            <w:r>
              <w:rPr>
                <w:noProof/>
                <w:webHidden/>
              </w:rPr>
              <w:fldChar w:fldCharType="begin"/>
            </w:r>
            <w:r>
              <w:rPr>
                <w:noProof/>
                <w:webHidden/>
              </w:rPr>
              <w:instrText xml:space="preserve"> PAGEREF _Toc42076278 \h </w:instrText>
            </w:r>
            <w:r>
              <w:rPr>
                <w:noProof/>
                <w:webHidden/>
              </w:rPr>
            </w:r>
            <w:r>
              <w:rPr>
                <w:noProof/>
                <w:webHidden/>
              </w:rPr>
              <w:fldChar w:fldCharType="separate"/>
            </w:r>
            <w:r>
              <w:rPr>
                <w:noProof/>
                <w:webHidden/>
              </w:rPr>
              <w:t>24</w:t>
            </w:r>
            <w:r>
              <w:rPr>
                <w:noProof/>
                <w:webHidden/>
              </w:rPr>
              <w:fldChar w:fldCharType="end"/>
            </w:r>
          </w:hyperlink>
        </w:p>
        <w:p w14:paraId="0F6E6ECD" w14:textId="6716E3D0" w:rsidR="006F4A67" w:rsidRDefault="006F4A67">
          <w:pPr>
            <w:pStyle w:val="TOC2"/>
            <w:tabs>
              <w:tab w:val="left" w:pos="880"/>
              <w:tab w:val="right" w:leader="dot" w:pos="9019"/>
            </w:tabs>
            <w:rPr>
              <w:rFonts w:asciiTheme="minorHAnsi" w:eastAsiaTheme="minorEastAsia" w:hAnsiTheme="minorHAnsi" w:cstheme="minorBidi"/>
              <w:noProof/>
              <w:sz w:val="22"/>
              <w:szCs w:val="22"/>
            </w:rPr>
          </w:pPr>
          <w:hyperlink w:anchor="_Toc42076279" w:history="1">
            <w:r w:rsidRPr="00A35600">
              <w:rPr>
                <w:rStyle w:val="Hyperlink"/>
                <w:noProof/>
              </w:rPr>
              <w:t>3.7</w:t>
            </w:r>
            <w:r>
              <w:rPr>
                <w:rFonts w:asciiTheme="minorHAnsi" w:eastAsiaTheme="minorEastAsia" w:hAnsiTheme="minorHAnsi" w:cstheme="minorBidi"/>
                <w:noProof/>
                <w:sz w:val="22"/>
                <w:szCs w:val="22"/>
              </w:rPr>
              <w:tab/>
            </w:r>
            <w:r w:rsidRPr="00A35600">
              <w:rPr>
                <w:rStyle w:val="Hyperlink"/>
                <w:noProof/>
              </w:rPr>
              <w:t>GUI</w:t>
            </w:r>
            <w:r>
              <w:rPr>
                <w:noProof/>
                <w:webHidden/>
              </w:rPr>
              <w:tab/>
            </w:r>
            <w:r>
              <w:rPr>
                <w:noProof/>
                <w:webHidden/>
              </w:rPr>
              <w:fldChar w:fldCharType="begin"/>
            </w:r>
            <w:r>
              <w:rPr>
                <w:noProof/>
                <w:webHidden/>
              </w:rPr>
              <w:instrText xml:space="preserve"> PAGEREF _Toc42076279 \h </w:instrText>
            </w:r>
            <w:r>
              <w:rPr>
                <w:noProof/>
                <w:webHidden/>
              </w:rPr>
            </w:r>
            <w:r>
              <w:rPr>
                <w:noProof/>
                <w:webHidden/>
              </w:rPr>
              <w:fldChar w:fldCharType="separate"/>
            </w:r>
            <w:r>
              <w:rPr>
                <w:noProof/>
                <w:webHidden/>
              </w:rPr>
              <w:t>25</w:t>
            </w:r>
            <w:r>
              <w:rPr>
                <w:noProof/>
                <w:webHidden/>
              </w:rPr>
              <w:fldChar w:fldCharType="end"/>
            </w:r>
          </w:hyperlink>
        </w:p>
        <w:p w14:paraId="1A9D6686" w14:textId="68C3966F" w:rsidR="006F4A67" w:rsidRDefault="006F4A67">
          <w:pPr>
            <w:pStyle w:val="TOC2"/>
            <w:tabs>
              <w:tab w:val="left" w:pos="880"/>
              <w:tab w:val="right" w:leader="dot" w:pos="9019"/>
            </w:tabs>
            <w:rPr>
              <w:rFonts w:asciiTheme="minorHAnsi" w:eastAsiaTheme="minorEastAsia" w:hAnsiTheme="minorHAnsi" w:cstheme="minorBidi"/>
              <w:noProof/>
              <w:sz w:val="22"/>
              <w:szCs w:val="22"/>
            </w:rPr>
          </w:pPr>
          <w:hyperlink w:anchor="_Toc42076280" w:history="1">
            <w:r w:rsidRPr="00A35600">
              <w:rPr>
                <w:rStyle w:val="Hyperlink"/>
                <w:noProof/>
              </w:rPr>
              <w:t>3.8</w:t>
            </w:r>
            <w:r>
              <w:rPr>
                <w:rFonts w:asciiTheme="minorHAnsi" w:eastAsiaTheme="minorEastAsia" w:hAnsiTheme="minorHAnsi" w:cstheme="minorBidi"/>
                <w:noProof/>
                <w:sz w:val="22"/>
                <w:szCs w:val="22"/>
              </w:rPr>
              <w:tab/>
            </w:r>
            <w:r w:rsidRPr="00A35600">
              <w:rPr>
                <w:rStyle w:val="Hyperlink"/>
                <w:noProof/>
              </w:rPr>
              <w:t>Database Design</w:t>
            </w:r>
            <w:r>
              <w:rPr>
                <w:noProof/>
                <w:webHidden/>
              </w:rPr>
              <w:tab/>
            </w:r>
            <w:r>
              <w:rPr>
                <w:noProof/>
                <w:webHidden/>
              </w:rPr>
              <w:fldChar w:fldCharType="begin"/>
            </w:r>
            <w:r>
              <w:rPr>
                <w:noProof/>
                <w:webHidden/>
              </w:rPr>
              <w:instrText xml:space="preserve"> PAGEREF _Toc42076280 \h </w:instrText>
            </w:r>
            <w:r>
              <w:rPr>
                <w:noProof/>
                <w:webHidden/>
              </w:rPr>
            </w:r>
            <w:r>
              <w:rPr>
                <w:noProof/>
                <w:webHidden/>
              </w:rPr>
              <w:fldChar w:fldCharType="separate"/>
            </w:r>
            <w:r>
              <w:rPr>
                <w:noProof/>
                <w:webHidden/>
              </w:rPr>
              <w:t>28</w:t>
            </w:r>
            <w:r>
              <w:rPr>
                <w:noProof/>
                <w:webHidden/>
              </w:rPr>
              <w:fldChar w:fldCharType="end"/>
            </w:r>
          </w:hyperlink>
        </w:p>
        <w:p w14:paraId="2372D110" w14:textId="178C7BBE"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81" w:history="1">
            <w:r w:rsidRPr="00A35600">
              <w:rPr>
                <w:rStyle w:val="Hyperlink"/>
                <w:noProof/>
              </w:rPr>
              <w:t>3.8.1</w:t>
            </w:r>
            <w:r>
              <w:rPr>
                <w:rFonts w:asciiTheme="minorHAnsi" w:eastAsiaTheme="minorEastAsia" w:hAnsiTheme="minorHAnsi" w:cstheme="minorBidi"/>
                <w:noProof/>
                <w:sz w:val="22"/>
                <w:szCs w:val="22"/>
              </w:rPr>
              <w:tab/>
            </w:r>
            <w:r w:rsidRPr="00A35600">
              <w:rPr>
                <w:rStyle w:val="Hyperlink"/>
                <w:noProof/>
              </w:rPr>
              <w:t>ER Diagram</w:t>
            </w:r>
            <w:r>
              <w:rPr>
                <w:noProof/>
                <w:webHidden/>
              </w:rPr>
              <w:tab/>
            </w:r>
            <w:r>
              <w:rPr>
                <w:noProof/>
                <w:webHidden/>
              </w:rPr>
              <w:fldChar w:fldCharType="begin"/>
            </w:r>
            <w:r>
              <w:rPr>
                <w:noProof/>
                <w:webHidden/>
              </w:rPr>
              <w:instrText xml:space="preserve"> PAGEREF _Toc42076281 \h </w:instrText>
            </w:r>
            <w:r>
              <w:rPr>
                <w:noProof/>
                <w:webHidden/>
              </w:rPr>
            </w:r>
            <w:r>
              <w:rPr>
                <w:noProof/>
                <w:webHidden/>
              </w:rPr>
              <w:fldChar w:fldCharType="separate"/>
            </w:r>
            <w:r>
              <w:rPr>
                <w:noProof/>
                <w:webHidden/>
              </w:rPr>
              <w:t>28</w:t>
            </w:r>
            <w:r>
              <w:rPr>
                <w:noProof/>
                <w:webHidden/>
              </w:rPr>
              <w:fldChar w:fldCharType="end"/>
            </w:r>
          </w:hyperlink>
        </w:p>
        <w:p w14:paraId="06CB1700" w14:textId="32DAEA6A"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82" w:history="1">
            <w:r w:rsidRPr="00A35600">
              <w:rPr>
                <w:rStyle w:val="Hyperlink"/>
                <w:noProof/>
              </w:rPr>
              <w:t>3.8.2</w:t>
            </w:r>
            <w:r>
              <w:rPr>
                <w:rFonts w:asciiTheme="minorHAnsi" w:eastAsiaTheme="minorEastAsia" w:hAnsiTheme="minorHAnsi" w:cstheme="minorBidi"/>
                <w:noProof/>
                <w:sz w:val="22"/>
                <w:szCs w:val="22"/>
              </w:rPr>
              <w:tab/>
            </w:r>
            <w:r w:rsidRPr="00A35600">
              <w:rPr>
                <w:rStyle w:val="Hyperlink"/>
                <w:noProof/>
              </w:rPr>
              <w:t>Data Dictionary</w:t>
            </w:r>
            <w:r>
              <w:rPr>
                <w:noProof/>
                <w:webHidden/>
              </w:rPr>
              <w:tab/>
            </w:r>
            <w:r>
              <w:rPr>
                <w:noProof/>
                <w:webHidden/>
              </w:rPr>
              <w:fldChar w:fldCharType="begin"/>
            </w:r>
            <w:r>
              <w:rPr>
                <w:noProof/>
                <w:webHidden/>
              </w:rPr>
              <w:instrText xml:space="preserve"> PAGEREF _Toc42076282 \h </w:instrText>
            </w:r>
            <w:r>
              <w:rPr>
                <w:noProof/>
                <w:webHidden/>
              </w:rPr>
            </w:r>
            <w:r>
              <w:rPr>
                <w:noProof/>
                <w:webHidden/>
              </w:rPr>
              <w:fldChar w:fldCharType="separate"/>
            </w:r>
            <w:r>
              <w:rPr>
                <w:noProof/>
                <w:webHidden/>
              </w:rPr>
              <w:t>29</w:t>
            </w:r>
            <w:r>
              <w:rPr>
                <w:noProof/>
                <w:webHidden/>
              </w:rPr>
              <w:fldChar w:fldCharType="end"/>
            </w:r>
          </w:hyperlink>
        </w:p>
        <w:p w14:paraId="383E19B7" w14:textId="3F321630" w:rsidR="006F4A67" w:rsidRDefault="006F4A67">
          <w:pPr>
            <w:pStyle w:val="TOC2"/>
            <w:tabs>
              <w:tab w:val="left" w:pos="880"/>
              <w:tab w:val="right" w:leader="dot" w:pos="9019"/>
            </w:tabs>
            <w:rPr>
              <w:rFonts w:asciiTheme="minorHAnsi" w:eastAsiaTheme="minorEastAsia" w:hAnsiTheme="minorHAnsi" w:cstheme="minorBidi"/>
              <w:noProof/>
              <w:sz w:val="22"/>
              <w:szCs w:val="22"/>
            </w:rPr>
          </w:pPr>
          <w:hyperlink w:anchor="_Toc42076283" w:history="1">
            <w:r w:rsidRPr="00A35600">
              <w:rPr>
                <w:rStyle w:val="Hyperlink"/>
                <w:noProof/>
              </w:rPr>
              <w:t>3.9</w:t>
            </w:r>
            <w:r>
              <w:rPr>
                <w:rFonts w:asciiTheme="minorHAnsi" w:eastAsiaTheme="minorEastAsia" w:hAnsiTheme="minorHAnsi" w:cstheme="minorBidi"/>
                <w:noProof/>
                <w:sz w:val="22"/>
                <w:szCs w:val="22"/>
              </w:rPr>
              <w:tab/>
            </w:r>
            <w:r w:rsidRPr="00A35600">
              <w:rPr>
                <w:rStyle w:val="Hyperlink"/>
                <w:noProof/>
              </w:rPr>
              <w:t>System Requirements</w:t>
            </w:r>
            <w:r>
              <w:rPr>
                <w:noProof/>
                <w:webHidden/>
              </w:rPr>
              <w:tab/>
            </w:r>
            <w:r>
              <w:rPr>
                <w:noProof/>
                <w:webHidden/>
              </w:rPr>
              <w:fldChar w:fldCharType="begin"/>
            </w:r>
            <w:r>
              <w:rPr>
                <w:noProof/>
                <w:webHidden/>
              </w:rPr>
              <w:instrText xml:space="preserve"> PAGEREF _Toc42076283 \h </w:instrText>
            </w:r>
            <w:r>
              <w:rPr>
                <w:noProof/>
                <w:webHidden/>
              </w:rPr>
            </w:r>
            <w:r>
              <w:rPr>
                <w:noProof/>
                <w:webHidden/>
              </w:rPr>
              <w:fldChar w:fldCharType="separate"/>
            </w:r>
            <w:r>
              <w:rPr>
                <w:noProof/>
                <w:webHidden/>
              </w:rPr>
              <w:t>29</w:t>
            </w:r>
            <w:r>
              <w:rPr>
                <w:noProof/>
                <w:webHidden/>
              </w:rPr>
              <w:fldChar w:fldCharType="end"/>
            </w:r>
          </w:hyperlink>
        </w:p>
        <w:p w14:paraId="416D5C98" w14:textId="5B01AA82" w:rsidR="006F4A67" w:rsidRDefault="006F4A67">
          <w:pPr>
            <w:pStyle w:val="TOC2"/>
            <w:tabs>
              <w:tab w:val="left" w:pos="1100"/>
              <w:tab w:val="right" w:leader="dot" w:pos="9019"/>
            </w:tabs>
            <w:rPr>
              <w:rFonts w:asciiTheme="minorHAnsi" w:eastAsiaTheme="minorEastAsia" w:hAnsiTheme="minorHAnsi" w:cstheme="minorBidi"/>
              <w:noProof/>
              <w:sz w:val="22"/>
              <w:szCs w:val="22"/>
            </w:rPr>
          </w:pPr>
          <w:hyperlink w:anchor="_Toc42076284" w:history="1">
            <w:r w:rsidRPr="00A35600">
              <w:rPr>
                <w:rStyle w:val="Hyperlink"/>
                <w:noProof/>
              </w:rPr>
              <w:t>3.10</w:t>
            </w:r>
            <w:r>
              <w:rPr>
                <w:rFonts w:asciiTheme="minorHAnsi" w:eastAsiaTheme="minorEastAsia" w:hAnsiTheme="minorHAnsi" w:cstheme="minorBidi"/>
                <w:noProof/>
                <w:sz w:val="22"/>
                <w:szCs w:val="22"/>
              </w:rPr>
              <w:tab/>
            </w:r>
            <w:r w:rsidRPr="00A35600">
              <w:rPr>
                <w:rStyle w:val="Hyperlink"/>
                <w:noProof/>
              </w:rPr>
              <w:t>Design Considerations</w:t>
            </w:r>
            <w:r>
              <w:rPr>
                <w:noProof/>
                <w:webHidden/>
              </w:rPr>
              <w:tab/>
            </w:r>
            <w:r>
              <w:rPr>
                <w:noProof/>
                <w:webHidden/>
              </w:rPr>
              <w:fldChar w:fldCharType="begin"/>
            </w:r>
            <w:r>
              <w:rPr>
                <w:noProof/>
                <w:webHidden/>
              </w:rPr>
              <w:instrText xml:space="preserve"> PAGEREF _Toc42076284 \h </w:instrText>
            </w:r>
            <w:r>
              <w:rPr>
                <w:noProof/>
                <w:webHidden/>
              </w:rPr>
            </w:r>
            <w:r>
              <w:rPr>
                <w:noProof/>
                <w:webHidden/>
              </w:rPr>
              <w:fldChar w:fldCharType="separate"/>
            </w:r>
            <w:r>
              <w:rPr>
                <w:noProof/>
                <w:webHidden/>
              </w:rPr>
              <w:t>30</w:t>
            </w:r>
            <w:r>
              <w:rPr>
                <w:noProof/>
                <w:webHidden/>
              </w:rPr>
              <w:fldChar w:fldCharType="end"/>
            </w:r>
          </w:hyperlink>
        </w:p>
        <w:p w14:paraId="1B860844" w14:textId="51F18DF5"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85" w:history="1">
            <w:r w:rsidRPr="00A35600">
              <w:rPr>
                <w:rStyle w:val="Hyperlink"/>
                <w:noProof/>
              </w:rPr>
              <w:t>3.10.1</w:t>
            </w:r>
            <w:r>
              <w:rPr>
                <w:rFonts w:asciiTheme="minorHAnsi" w:eastAsiaTheme="minorEastAsia" w:hAnsiTheme="minorHAnsi" w:cstheme="minorBidi"/>
                <w:noProof/>
                <w:sz w:val="22"/>
                <w:szCs w:val="22"/>
              </w:rPr>
              <w:tab/>
            </w:r>
            <w:r w:rsidRPr="00A35600">
              <w:rPr>
                <w:rStyle w:val="Hyperlink"/>
                <w:noProof/>
              </w:rPr>
              <w:t>Assumptions</w:t>
            </w:r>
            <w:r>
              <w:rPr>
                <w:noProof/>
                <w:webHidden/>
              </w:rPr>
              <w:tab/>
            </w:r>
            <w:r>
              <w:rPr>
                <w:noProof/>
                <w:webHidden/>
              </w:rPr>
              <w:fldChar w:fldCharType="begin"/>
            </w:r>
            <w:r>
              <w:rPr>
                <w:noProof/>
                <w:webHidden/>
              </w:rPr>
              <w:instrText xml:space="preserve"> PAGEREF _Toc42076285 \h </w:instrText>
            </w:r>
            <w:r>
              <w:rPr>
                <w:noProof/>
                <w:webHidden/>
              </w:rPr>
            </w:r>
            <w:r>
              <w:rPr>
                <w:noProof/>
                <w:webHidden/>
              </w:rPr>
              <w:fldChar w:fldCharType="separate"/>
            </w:r>
            <w:r>
              <w:rPr>
                <w:noProof/>
                <w:webHidden/>
              </w:rPr>
              <w:t>30</w:t>
            </w:r>
            <w:r>
              <w:rPr>
                <w:noProof/>
                <w:webHidden/>
              </w:rPr>
              <w:fldChar w:fldCharType="end"/>
            </w:r>
          </w:hyperlink>
        </w:p>
        <w:p w14:paraId="7FF7D265" w14:textId="0C6F6AF8"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86" w:history="1">
            <w:r w:rsidRPr="00A35600">
              <w:rPr>
                <w:rStyle w:val="Hyperlink"/>
                <w:noProof/>
              </w:rPr>
              <w:t>3.10.2</w:t>
            </w:r>
            <w:r>
              <w:rPr>
                <w:rFonts w:asciiTheme="minorHAnsi" w:eastAsiaTheme="minorEastAsia" w:hAnsiTheme="minorHAnsi" w:cstheme="minorBidi"/>
                <w:noProof/>
                <w:sz w:val="22"/>
                <w:szCs w:val="22"/>
              </w:rPr>
              <w:tab/>
            </w:r>
            <w:r w:rsidRPr="00A35600">
              <w:rPr>
                <w:rStyle w:val="Hyperlink"/>
                <w:noProof/>
              </w:rPr>
              <w:t>General Constraints</w:t>
            </w:r>
            <w:r>
              <w:rPr>
                <w:noProof/>
                <w:webHidden/>
              </w:rPr>
              <w:tab/>
            </w:r>
            <w:r>
              <w:rPr>
                <w:noProof/>
                <w:webHidden/>
              </w:rPr>
              <w:fldChar w:fldCharType="begin"/>
            </w:r>
            <w:r>
              <w:rPr>
                <w:noProof/>
                <w:webHidden/>
              </w:rPr>
              <w:instrText xml:space="preserve"> PAGEREF _Toc42076286 \h </w:instrText>
            </w:r>
            <w:r>
              <w:rPr>
                <w:noProof/>
                <w:webHidden/>
              </w:rPr>
            </w:r>
            <w:r>
              <w:rPr>
                <w:noProof/>
                <w:webHidden/>
              </w:rPr>
              <w:fldChar w:fldCharType="separate"/>
            </w:r>
            <w:r>
              <w:rPr>
                <w:noProof/>
                <w:webHidden/>
              </w:rPr>
              <w:t>30</w:t>
            </w:r>
            <w:r>
              <w:rPr>
                <w:noProof/>
                <w:webHidden/>
              </w:rPr>
              <w:fldChar w:fldCharType="end"/>
            </w:r>
          </w:hyperlink>
        </w:p>
        <w:p w14:paraId="614F67A6" w14:textId="79919985" w:rsidR="006F4A67" w:rsidRDefault="006F4A67">
          <w:pPr>
            <w:pStyle w:val="TOC2"/>
            <w:tabs>
              <w:tab w:val="left" w:pos="1100"/>
              <w:tab w:val="right" w:leader="dot" w:pos="9019"/>
            </w:tabs>
            <w:rPr>
              <w:rFonts w:asciiTheme="minorHAnsi" w:eastAsiaTheme="minorEastAsia" w:hAnsiTheme="minorHAnsi" w:cstheme="minorBidi"/>
              <w:noProof/>
              <w:sz w:val="22"/>
              <w:szCs w:val="22"/>
            </w:rPr>
          </w:pPr>
          <w:hyperlink w:anchor="_Toc42076287" w:history="1">
            <w:r w:rsidRPr="00A35600">
              <w:rPr>
                <w:rStyle w:val="Hyperlink"/>
                <w:noProof/>
              </w:rPr>
              <w:t>3.11</w:t>
            </w:r>
            <w:r>
              <w:rPr>
                <w:rFonts w:asciiTheme="minorHAnsi" w:eastAsiaTheme="minorEastAsia" w:hAnsiTheme="minorHAnsi" w:cstheme="minorBidi"/>
                <w:noProof/>
                <w:sz w:val="22"/>
                <w:szCs w:val="22"/>
              </w:rPr>
              <w:tab/>
            </w:r>
            <w:r w:rsidRPr="00A35600">
              <w:rPr>
                <w:rStyle w:val="Hyperlink"/>
                <w:noProof/>
              </w:rPr>
              <w:t>Development Methods</w:t>
            </w:r>
            <w:r>
              <w:rPr>
                <w:noProof/>
                <w:webHidden/>
              </w:rPr>
              <w:tab/>
            </w:r>
            <w:r>
              <w:rPr>
                <w:noProof/>
                <w:webHidden/>
              </w:rPr>
              <w:fldChar w:fldCharType="begin"/>
            </w:r>
            <w:r>
              <w:rPr>
                <w:noProof/>
                <w:webHidden/>
              </w:rPr>
              <w:instrText xml:space="preserve"> PAGEREF _Toc42076287 \h </w:instrText>
            </w:r>
            <w:r>
              <w:rPr>
                <w:noProof/>
                <w:webHidden/>
              </w:rPr>
            </w:r>
            <w:r>
              <w:rPr>
                <w:noProof/>
                <w:webHidden/>
              </w:rPr>
              <w:fldChar w:fldCharType="separate"/>
            </w:r>
            <w:r>
              <w:rPr>
                <w:noProof/>
                <w:webHidden/>
              </w:rPr>
              <w:t>31</w:t>
            </w:r>
            <w:r>
              <w:rPr>
                <w:noProof/>
                <w:webHidden/>
              </w:rPr>
              <w:fldChar w:fldCharType="end"/>
            </w:r>
          </w:hyperlink>
        </w:p>
        <w:p w14:paraId="3E4827FE" w14:textId="29DB7215" w:rsidR="006F4A67" w:rsidRDefault="006F4A67">
          <w:pPr>
            <w:pStyle w:val="TOC2"/>
            <w:tabs>
              <w:tab w:val="left" w:pos="1100"/>
              <w:tab w:val="right" w:leader="dot" w:pos="9019"/>
            </w:tabs>
            <w:rPr>
              <w:rFonts w:asciiTheme="minorHAnsi" w:eastAsiaTheme="minorEastAsia" w:hAnsiTheme="minorHAnsi" w:cstheme="minorBidi"/>
              <w:noProof/>
              <w:sz w:val="22"/>
              <w:szCs w:val="22"/>
            </w:rPr>
          </w:pPr>
          <w:hyperlink w:anchor="_Toc42076288" w:history="1">
            <w:r w:rsidRPr="00A35600">
              <w:rPr>
                <w:rStyle w:val="Hyperlink"/>
                <w:noProof/>
              </w:rPr>
              <w:t>3.12</w:t>
            </w:r>
            <w:r>
              <w:rPr>
                <w:rFonts w:asciiTheme="minorHAnsi" w:eastAsiaTheme="minorEastAsia" w:hAnsiTheme="minorHAnsi" w:cstheme="minorBidi"/>
                <w:noProof/>
                <w:sz w:val="22"/>
                <w:szCs w:val="22"/>
              </w:rPr>
              <w:tab/>
            </w:r>
            <w:r w:rsidRPr="00A35600">
              <w:rPr>
                <w:rStyle w:val="Hyperlink"/>
                <w:noProof/>
              </w:rPr>
              <w:t>Class diagram</w:t>
            </w:r>
            <w:r>
              <w:rPr>
                <w:noProof/>
                <w:webHidden/>
              </w:rPr>
              <w:tab/>
            </w:r>
            <w:r>
              <w:rPr>
                <w:noProof/>
                <w:webHidden/>
              </w:rPr>
              <w:fldChar w:fldCharType="begin"/>
            </w:r>
            <w:r>
              <w:rPr>
                <w:noProof/>
                <w:webHidden/>
              </w:rPr>
              <w:instrText xml:space="preserve"> PAGEREF _Toc42076288 \h </w:instrText>
            </w:r>
            <w:r>
              <w:rPr>
                <w:noProof/>
                <w:webHidden/>
              </w:rPr>
            </w:r>
            <w:r>
              <w:rPr>
                <w:noProof/>
                <w:webHidden/>
              </w:rPr>
              <w:fldChar w:fldCharType="separate"/>
            </w:r>
            <w:r>
              <w:rPr>
                <w:noProof/>
                <w:webHidden/>
              </w:rPr>
              <w:t>32</w:t>
            </w:r>
            <w:r>
              <w:rPr>
                <w:noProof/>
                <w:webHidden/>
              </w:rPr>
              <w:fldChar w:fldCharType="end"/>
            </w:r>
          </w:hyperlink>
        </w:p>
        <w:p w14:paraId="71330932" w14:textId="0F5D1623" w:rsidR="006F4A67" w:rsidRDefault="006F4A67">
          <w:pPr>
            <w:pStyle w:val="TOC2"/>
            <w:tabs>
              <w:tab w:val="left" w:pos="1100"/>
              <w:tab w:val="right" w:leader="dot" w:pos="9019"/>
            </w:tabs>
            <w:rPr>
              <w:rFonts w:asciiTheme="minorHAnsi" w:eastAsiaTheme="minorEastAsia" w:hAnsiTheme="minorHAnsi" w:cstheme="minorBidi"/>
              <w:noProof/>
              <w:sz w:val="22"/>
              <w:szCs w:val="22"/>
            </w:rPr>
          </w:pPr>
          <w:hyperlink w:anchor="_Toc42076289" w:history="1">
            <w:r w:rsidRPr="00A35600">
              <w:rPr>
                <w:rStyle w:val="Hyperlink"/>
                <w:noProof/>
              </w:rPr>
              <w:t>3.13</w:t>
            </w:r>
            <w:r>
              <w:rPr>
                <w:rFonts w:asciiTheme="minorHAnsi" w:eastAsiaTheme="minorEastAsia" w:hAnsiTheme="minorHAnsi" w:cstheme="minorBidi"/>
                <w:noProof/>
                <w:sz w:val="22"/>
                <w:szCs w:val="22"/>
              </w:rPr>
              <w:tab/>
            </w:r>
            <w:r w:rsidRPr="00A35600">
              <w:rPr>
                <w:rStyle w:val="Hyperlink"/>
                <w:noProof/>
              </w:rPr>
              <w:t>Sequence diagram</w:t>
            </w:r>
            <w:r>
              <w:rPr>
                <w:noProof/>
                <w:webHidden/>
              </w:rPr>
              <w:tab/>
            </w:r>
            <w:r>
              <w:rPr>
                <w:noProof/>
                <w:webHidden/>
              </w:rPr>
              <w:fldChar w:fldCharType="begin"/>
            </w:r>
            <w:r>
              <w:rPr>
                <w:noProof/>
                <w:webHidden/>
              </w:rPr>
              <w:instrText xml:space="preserve"> PAGEREF _Toc42076289 \h </w:instrText>
            </w:r>
            <w:r>
              <w:rPr>
                <w:noProof/>
                <w:webHidden/>
              </w:rPr>
            </w:r>
            <w:r>
              <w:rPr>
                <w:noProof/>
                <w:webHidden/>
              </w:rPr>
              <w:fldChar w:fldCharType="separate"/>
            </w:r>
            <w:r>
              <w:rPr>
                <w:noProof/>
                <w:webHidden/>
              </w:rPr>
              <w:t>33</w:t>
            </w:r>
            <w:r>
              <w:rPr>
                <w:noProof/>
                <w:webHidden/>
              </w:rPr>
              <w:fldChar w:fldCharType="end"/>
            </w:r>
          </w:hyperlink>
        </w:p>
        <w:p w14:paraId="4DF4BFC5" w14:textId="4B267084"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90" w:history="1">
            <w:r w:rsidRPr="00A35600">
              <w:rPr>
                <w:rStyle w:val="Hyperlink"/>
                <w:noProof/>
              </w:rPr>
              <w:t>3.13.1</w:t>
            </w:r>
            <w:r>
              <w:rPr>
                <w:rFonts w:asciiTheme="minorHAnsi" w:eastAsiaTheme="minorEastAsia" w:hAnsiTheme="minorHAnsi" w:cstheme="minorBidi"/>
                <w:noProof/>
                <w:sz w:val="22"/>
                <w:szCs w:val="22"/>
              </w:rPr>
              <w:tab/>
            </w:r>
            <w:r w:rsidRPr="00A35600">
              <w:rPr>
                <w:rStyle w:val="Hyperlink"/>
                <w:noProof/>
              </w:rPr>
              <w:t>Get the position of the obstacle</w:t>
            </w:r>
            <w:r>
              <w:rPr>
                <w:noProof/>
                <w:webHidden/>
              </w:rPr>
              <w:tab/>
            </w:r>
            <w:r>
              <w:rPr>
                <w:noProof/>
                <w:webHidden/>
              </w:rPr>
              <w:fldChar w:fldCharType="begin"/>
            </w:r>
            <w:r>
              <w:rPr>
                <w:noProof/>
                <w:webHidden/>
              </w:rPr>
              <w:instrText xml:space="preserve"> PAGEREF _Toc42076290 \h </w:instrText>
            </w:r>
            <w:r>
              <w:rPr>
                <w:noProof/>
                <w:webHidden/>
              </w:rPr>
            </w:r>
            <w:r>
              <w:rPr>
                <w:noProof/>
                <w:webHidden/>
              </w:rPr>
              <w:fldChar w:fldCharType="separate"/>
            </w:r>
            <w:r>
              <w:rPr>
                <w:noProof/>
                <w:webHidden/>
              </w:rPr>
              <w:t>33</w:t>
            </w:r>
            <w:r>
              <w:rPr>
                <w:noProof/>
                <w:webHidden/>
              </w:rPr>
              <w:fldChar w:fldCharType="end"/>
            </w:r>
          </w:hyperlink>
        </w:p>
        <w:p w14:paraId="416DC51A" w14:textId="5DC2958F"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91" w:history="1">
            <w:r w:rsidRPr="00A35600">
              <w:rPr>
                <w:rStyle w:val="Hyperlink"/>
                <w:noProof/>
              </w:rPr>
              <w:t>3.13.2</w:t>
            </w:r>
            <w:r>
              <w:rPr>
                <w:rFonts w:asciiTheme="minorHAnsi" w:eastAsiaTheme="minorEastAsia" w:hAnsiTheme="minorHAnsi" w:cstheme="minorBidi"/>
                <w:noProof/>
                <w:sz w:val="22"/>
                <w:szCs w:val="22"/>
              </w:rPr>
              <w:tab/>
            </w:r>
            <w:r w:rsidRPr="00A35600">
              <w:rPr>
                <w:rStyle w:val="Hyperlink"/>
                <w:noProof/>
              </w:rPr>
              <w:t>Get the type of obstacle</w:t>
            </w:r>
            <w:r>
              <w:rPr>
                <w:noProof/>
                <w:webHidden/>
              </w:rPr>
              <w:tab/>
            </w:r>
            <w:r>
              <w:rPr>
                <w:noProof/>
                <w:webHidden/>
              </w:rPr>
              <w:fldChar w:fldCharType="begin"/>
            </w:r>
            <w:r>
              <w:rPr>
                <w:noProof/>
                <w:webHidden/>
              </w:rPr>
              <w:instrText xml:space="preserve"> PAGEREF _Toc42076291 \h </w:instrText>
            </w:r>
            <w:r>
              <w:rPr>
                <w:noProof/>
                <w:webHidden/>
              </w:rPr>
            </w:r>
            <w:r>
              <w:rPr>
                <w:noProof/>
                <w:webHidden/>
              </w:rPr>
              <w:fldChar w:fldCharType="separate"/>
            </w:r>
            <w:r>
              <w:rPr>
                <w:noProof/>
                <w:webHidden/>
              </w:rPr>
              <w:t>34</w:t>
            </w:r>
            <w:r>
              <w:rPr>
                <w:noProof/>
                <w:webHidden/>
              </w:rPr>
              <w:fldChar w:fldCharType="end"/>
            </w:r>
          </w:hyperlink>
        </w:p>
        <w:p w14:paraId="2B2F5CCD" w14:textId="153F8B5C" w:rsidR="006F4A67" w:rsidRDefault="006F4A67">
          <w:pPr>
            <w:pStyle w:val="TOC2"/>
            <w:tabs>
              <w:tab w:val="left" w:pos="1100"/>
              <w:tab w:val="right" w:leader="dot" w:pos="9019"/>
            </w:tabs>
            <w:rPr>
              <w:rFonts w:asciiTheme="minorHAnsi" w:eastAsiaTheme="minorEastAsia" w:hAnsiTheme="minorHAnsi" w:cstheme="minorBidi"/>
              <w:noProof/>
              <w:sz w:val="22"/>
              <w:szCs w:val="22"/>
            </w:rPr>
          </w:pPr>
          <w:hyperlink w:anchor="_Toc42076292" w:history="1">
            <w:r w:rsidRPr="00A35600">
              <w:rPr>
                <w:rStyle w:val="Hyperlink"/>
                <w:noProof/>
              </w:rPr>
              <w:t>3.14</w:t>
            </w:r>
            <w:r>
              <w:rPr>
                <w:rFonts w:asciiTheme="minorHAnsi" w:eastAsiaTheme="minorEastAsia" w:hAnsiTheme="minorHAnsi" w:cstheme="minorBidi"/>
                <w:noProof/>
                <w:sz w:val="22"/>
                <w:szCs w:val="22"/>
              </w:rPr>
              <w:tab/>
            </w:r>
            <w:r w:rsidRPr="00A35600">
              <w:rPr>
                <w:rStyle w:val="Hyperlink"/>
                <w:noProof/>
              </w:rPr>
              <w:t>Policies and Tactics</w:t>
            </w:r>
            <w:r>
              <w:rPr>
                <w:noProof/>
                <w:webHidden/>
              </w:rPr>
              <w:tab/>
            </w:r>
            <w:r>
              <w:rPr>
                <w:noProof/>
                <w:webHidden/>
              </w:rPr>
              <w:fldChar w:fldCharType="begin"/>
            </w:r>
            <w:r>
              <w:rPr>
                <w:noProof/>
                <w:webHidden/>
              </w:rPr>
              <w:instrText xml:space="preserve"> PAGEREF _Toc42076292 \h </w:instrText>
            </w:r>
            <w:r>
              <w:rPr>
                <w:noProof/>
                <w:webHidden/>
              </w:rPr>
            </w:r>
            <w:r>
              <w:rPr>
                <w:noProof/>
                <w:webHidden/>
              </w:rPr>
              <w:fldChar w:fldCharType="separate"/>
            </w:r>
            <w:r>
              <w:rPr>
                <w:noProof/>
                <w:webHidden/>
              </w:rPr>
              <w:t>35</w:t>
            </w:r>
            <w:r>
              <w:rPr>
                <w:noProof/>
                <w:webHidden/>
              </w:rPr>
              <w:fldChar w:fldCharType="end"/>
            </w:r>
          </w:hyperlink>
        </w:p>
        <w:p w14:paraId="5307DC98" w14:textId="4D5DFE57"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93" w:history="1">
            <w:r w:rsidRPr="00A35600">
              <w:rPr>
                <w:rStyle w:val="Hyperlink"/>
                <w:noProof/>
              </w:rPr>
              <w:t>3.14.1</w:t>
            </w:r>
            <w:r>
              <w:rPr>
                <w:rFonts w:asciiTheme="minorHAnsi" w:eastAsiaTheme="minorEastAsia" w:hAnsiTheme="minorHAnsi" w:cstheme="minorBidi"/>
                <w:noProof/>
                <w:sz w:val="22"/>
                <w:szCs w:val="22"/>
              </w:rPr>
              <w:tab/>
            </w:r>
            <w:r w:rsidRPr="00A35600">
              <w:rPr>
                <w:rStyle w:val="Hyperlink"/>
                <w:noProof/>
              </w:rPr>
              <w:t>Database</w:t>
            </w:r>
            <w:r>
              <w:rPr>
                <w:noProof/>
                <w:webHidden/>
              </w:rPr>
              <w:tab/>
            </w:r>
            <w:r>
              <w:rPr>
                <w:noProof/>
                <w:webHidden/>
              </w:rPr>
              <w:fldChar w:fldCharType="begin"/>
            </w:r>
            <w:r>
              <w:rPr>
                <w:noProof/>
                <w:webHidden/>
              </w:rPr>
              <w:instrText xml:space="preserve"> PAGEREF _Toc42076293 \h </w:instrText>
            </w:r>
            <w:r>
              <w:rPr>
                <w:noProof/>
                <w:webHidden/>
              </w:rPr>
            </w:r>
            <w:r>
              <w:rPr>
                <w:noProof/>
                <w:webHidden/>
              </w:rPr>
              <w:fldChar w:fldCharType="separate"/>
            </w:r>
            <w:r>
              <w:rPr>
                <w:noProof/>
                <w:webHidden/>
              </w:rPr>
              <w:t>35</w:t>
            </w:r>
            <w:r>
              <w:rPr>
                <w:noProof/>
                <w:webHidden/>
              </w:rPr>
              <w:fldChar w:fldCharType="end"/>
            </w:r>
          </w:hyperlink>
        </w:p>
        <w:p w14:paraId="6FA68EEE" w14:textId="2C185911"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94" w:history="1">
            <w:r w:rsidRPr="00A35600">
              <w:rPr>
                <w:rStyle w:val="Hyperlink"/>
                <w:noProof/>
              </w:rPr>
              <w:t>3.14.2</w:t>
            </w:r>
            <w:r>
              <w:rPr>
                <w:rFonts w:asciiTheme="minorHAnsi" w:eastAsiaTheme="minorEastAsia" w:hAnsiTheme="minorHAnsi" w:cstheme="minorBidi"/>
                <w:noProof/>
                <w:sz w:val="22"/>
                <w:szCs w:val="22"/>
              </w:rPr>
              <w:tab/>
            </w:r>
            <w:r w:rsidRPr="00A35600">
              <w:rPr>
                <w:rStyle w:val="Hyperlink"/>
                <w:noProof/>
              </w:rPr>
              <w:t>Standard Guidelines</w:t>
            </w:r>
            <w:r>
              <w:rPr>
                <w:noProof/>
                <w:webHidden/>
              </w:rPr>
              <w:tab/>
            </w:r>
            <w:r>
              <w:rPr>
                <w:noProof/>
                <w:webHidden/>
              </w:rPr>
              <w:fldChar w:fldCharType="begin"/>
            </w:r>
            <w:r>
              <w:rPr>
                <w:noProof/>
                <w:webHidden/>
              </w:rPr>
              <w:instrText xml:space="preserve"> PAGEREF _Toc42076294 \h </w:instrText>
            </w:r>
            <w:r>
              <w:rPr>
                <w:noProof/>
                <w:webHidden/>
              </w:rPr>
            </w:r>
            <w:r>
              <w:rPr>
                <w:noProof/>
                <w:webHidden/>
              </w:rPr>
              <w:fldChar w:fldCharType="separate"/>
            </w:r>
            <w:r>
              <w:rPr>
                <w:noProof/>
                <w:webHidden/>
              </w:rPr>
              <w:t>35</w:t>
            </w:r>
            <w:r>
              <w:rPr>
                <w:noProof/>
                <w:webHidden/>
              </w:rPr>
              <w:fldChar w:fldCharType="end"/>
            </w:r>
          </w:hyperlink>
        </w:p>
        <w:p w14:paraId="63C626E3" w14:textId="2C8616D9"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95" w:history="1">
            <w:r w:rsidRPr="00A35600">
              <w:rPr>
                <w:rStyle w:val="Hyperlink"/>
                <w:noProof/>
              </w:rPr>
              <w:t>3.14.3</w:t>
            </w:r>
            <w:r>
              <w:rPr>
                <w:rFonts w:asciiTheme="minorHAnsi" w:eastAsiaTheme="minorEastAsia" w:hAnsiTheme="minorHAnsi" w:cstheme="minorBidi"/>
                <w:noProof/>
                <w:sz w:val="22"/>
                <w:szCs w:val="22"/>
              </w:rPr>
              <w:tab/>
            </w:r>
            <w:r w:rsidRPr="00A35600">
              <w:rPr>
                <w:rStyle w:val="Hyperlink"/>
                <w:noProof/>
              </w:rPr>
              <w:t>Algorithms</w:t>
            </w:r>
            <w:r>
              <w:rPr>
                <w:noProof/>
                <w:webHidden/>
              </w:rPr>
              <w:tab/>
            </w:r>
            <w:r>
              <w:rPr>
                <w:noProof/>
                <w:webHidden/>
              </w:rPr>
              <w:fldChar w:fldCharType="begin"/>
            </w:r>
            <w:r>
              <w:rPr>
                <w:noProof/>
                <w:webHidden/>
              </w:rPr>
              <w:instrText xml:space="preserve"> PAGEREF _Toc42076295 \h </w:instrText>
            </w:r>
            <w:r>
              <w:rPr>
                <w:noProof/>
                <w:webHidden/>
              </w:rPr>
            </w:r>
            <w:r>
              <w:rPr>
                <w:noProof/>
                <w:webHidden/>
              </w:rPr>
              <w:fldChar w:fldCharType="separate"/>
            </w:r>
            <w:r>
              <w:rPr>
                <w:noProof/>
                <w:webHidden/>
              </w:rPr>
              <w:t>35</w:t>
            </w:r>
            <w:r>
              <w:rPr>
                <w:noProof/>
                <w:webHidden/>
              </w:rPr>
              <w:fldChar w:fldCharType="end"/>
            </w:r>
          </w:hyperlink>
        </w:p>
        <w:p w14:paraId="43CEB7FE" w14:textId="47F5732B"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96" w:history="1">
            <w:r w:rsidRPr="00A35600">
              <w:rPr>
                <w:rStyle w:val="Hyperlink"/>
                <w:noProof/>
              </w:rPr>
              <w:t>3.14.4</w:t>
            </w:r>
            <w:r>
              <w:rPr>
                <w:rFonts w:asciiTheme="minorHAnsi" w:eastAsiaTheme="minorEastAsia" w:hAnsiTheme="minorHAnsi" w:cstheme="minorBidi"/>
                <w:noProof/>
                <w:sz w:val="22"/>
                <w:szCs w:val="22"/>
              </w:rPr>
              <w:tab/>
            </w:r>
            <w:r w:rsidRPr="00A35600">
              <w:rPr>
                <w:rStyle w:val="Hyperlink"/>
                <w:noProof/>
              </w:rPr>
              <w:t>Testing</w:t>
            </w:r>
            <w:r>
              <w:rPr>
                <w:noProof/>
                <w:webHidden/>
              </w:rPr>
              <w:tab/>
            </w:r>
            <w:r>
              <w:rPr>
                <w:noProof/>
                <w:webHidden/>
              </w:rPr>
              <w:fldChar w:fldCharType="begin"/>
            </w:r>
            <w:r>
              <w:rPr>
                <w:noProof/>
                <w:webHidden/>
              </w:rPr>
              <w:instrText xml:space="preserve"> PAGEREF _Toc42076296 \h </w:instrText>
            </w:r>
            <w:r>
              <w:rPr>
                <w:noProof/>
                <w:webHidden/>
              </w:rPr>
            </w:r>
            <w:r>
              <w:rPr>
                <w:noProof/>
                <w:webHidden/>
              </w:rPr>
              <w:fldChar w:fldCharType="separate"/>
            </w:r>
            <w:r>
              <w:rPr>
                <w:noProof/>
                <w:webHidden/>
              </w:rPr>
              <w:t>35</w:t>
            </w:r>
            <w:r>
              <w:rPr>
                <w:noProof/>
                <w:webHidden/>
              </w:rPr>
              <w:fldChar w:fldCharType="end"/>
            </w:r>
          </w:hyperlink>
        </w:p>
        <w:p w14:paraId="6C7569D5" w14:textId="4734DC05" w:rsidR="006F4A67" w:rsidRDefault="006F4A67">
          <w:pPr>
            <w:pStyle w:val="TOC3"/>
            <w:tabs>
              <w:tab w:val="left" w:pos="1320"/>
              <w:tab w:val="right" w:leader="dot" w:pos="9019"/>
            </w:tabs>
            <w:rPr>
              <w:rFonts w:asciiTheme="minorHAnsi" w:eastAsiaTheme="minorEastAsia" w:hAnsiTheme="minorHAnsi" w:cstheme="minorBidi"/>
              <w:noProof/>
              <w:sz w:val="22"/>
              <w:szCs w:val="22"/>
            </w:rPr>
          </w:pPr>
          <w:hyperlink w:anchor="_Toc42076297" w:history="1">
            <w:r w:rsidRPr="00A35600">
              <w:rPr>
                <w:rStyle w:val="Hyperlink"/>
                <w:noProof/>
              </w:rPr>
              <w:t>3.14.5</w:t>
            </w:r>
            <w:r>
              <w:rPr>
                <w:rFonts w:asciiTheme="minorHAnsi" w:eastAsiaTheme="minorEastAsia" w:hAnsiTheme="minorHAnsi" w:cstheme="minorBidi"/>
                <w:noProof/>
                <w:sz w:val="22"/>
                <w:szCs w:val="22"/>
              </w:rPr>
              <w:tab/>
            </w:r>
            <w:r w:rsidRPr="00A35600">
              <w:rPr>
                <w:rStyle w:val="Hyperlink"/>
                <w:noProof/>
              </w:rPr>
              <w:t>Installation</w:t>
            </w:r>
            <w:r>
              <w:rPr>
                <w:noProof/>
                <w:webHidden/>
              </w:rPr>
              <w:tab/>
            </w:r>
            <w:r>
              <w:rPr>
                <w:noProof/>
                <w:webHidden/>
              </w:rPr>
              <w:fldChar w:fldCharType="begin"/>
            </w:r>
            <w:r>
              <w:rPr>
                <w:noProof/>
                <w:webHidden/>
              </w:rPr>
              <w:instrText xml:space="preserve"> PAGEREF _Toc42076297 \h </w:instrText>
            </w:r>
            <w:r>
              <w:rPr>
                <w:noProof/>
                <w:webHidden/>
              </w:rPr>
            </w:r>
            <w:r>
              <w:rPr>
                <w:noProof/>
                <w:webHidden/>
              </w:rPr>
              <w:fldChar w:fldCharType="separate"/>
            </w:r>
            <w:r>
              <w:rPr>
                <w:noProof/>
                <w:webHidden/>
              </w:rPr>
              <w:t>35</w:t>
            </w:r>
            <w:r>
              <w:rPr>
                <w:noProof/>
                <w:webHidden/>
              </w:rPr>
              <w:fldChar w:fldCharType="end"/>
            </w:r>
          </w:hyperlink>
        </w:p>
        <w:p w14:paraId="6F69F30F" w14:textId="0C1CB01A" w:rsidR="006F4A67" w:rsidRDefault="006F4A67">
          <w:pPr>
            <w:pStyle w:val="TOC1"/>
            <w:tabs>
              <w:tab w:val="right" w:leader="dot" w:pos="9019"/>
            </w:tabs>
            <w:rPr>
              <w:rFonts w:asciiTheme="minorHAnsi" w:eastAsiaTheme="minorEastAsia" w:hAnsiTheme="minorHAnsi" w:cstheme="minorBidi"/>
              <w:noProof/>
              <w:sz w:val="22"/>
              <w:szCs w:val="22"/>
            </w:rPr>
          </w:pPr>
          <w:hyperlink w:anchor="_Toc42076298" w:history="1">
            <w:r w:rsidRPr="00A35600">
              <w:rPr>
                <w:rStyle w:val="Hyperlink"/>
                <w:noProof/>
              </w:rPr>
              <w:t>Chapter 4: Implementation and Test Cases</w:t>
            </w:r>
            <w:r>
              <w:rPr>
                <w:noProof/>
                <w:webHidden/>
              </w:rPr>
              <w:tab/>
            </w:r>
            <w:r>
              <w:rPr>
                <w:noProof/>
                <w:webHidden/>
              </w:rPr>
              <w:fldChar w:fldCharType="begin"/>
            </w:r>
            <w:r>
              <w:rPr>
                <w:noProof/>
                <w:webHidden/>
              </w:rPr>
              <w:instrText xml:space="preserve"> PAGEREF _Toc42076298 \h </w:instrText>
            </w:r>
            <w:r>
              <w:rPr>
                <w:noProof/>
                <w:webHidden/>
              </w:rPr>
            </w:r>
            <w:r>
              <w:rPr>
                <w:noProof/>
                <w:webHidden/>
              </w:rPr>
              <w:fldChar w:fldCharType="separate"/>
            </w:r>
            <w:r>
              <w:rPr>
                <w:noProof/>
                <w:webHidden/>
              </w:rPr>
              <w:t>36</w:t>
            </w:r>
            <w:r>
              <w:rPr>
                <w:noProof/>
                <w:webHidden/>
              </w:rPr>
              <w:fldChar w:fldCharType="end"/>
            </w:r>
          </w:hyperlink>
        </w:p>
        <w:p w14:paraId="4E9E68D4" w14:textId="4FEEC1BE" w:rsidR="006F4A67" w:rsidRDefault="006F4A67">
          <w:pPr>
            <w:pStyle w:val="TOC2"/>
            <w:tabs>
              <w:tab w:val="right" w:leader="dot" w:pos="9019"/>
            </w:tabs>
            <w:rPr>
              <w:rFonts w:asciiTheme="minorHAnsi" w:eastAsiaTheme="minorEastAsia" w:hAnsiTheme="minorHAnsi" w:cstheme="minorBidi"/>
              <w:noProof/>
              <w:sz w:val="22"/>
              <w:szCs w:val="22"/>
            </w:rPr>
          </w:pPr>
          <w:hyperlink w:anchor="_Toc42076299" w:history="1">
            <w:r w:rsidRPr="00A35600">
              <w:rPr>
                <w:rStyle w:val="Hyperlink"/>
                <w:noProof/>
              </w:rPr>
              <w:t>4.1 Implementation</w:t>
            </w:r>
            <w:r>
              <w:rPr>
                <w:noProof/>
                <w:webHidden/>
              </w:rPr>
              <w:tab/>
            </w:r>
            <w:r>
              <w:rPr>
                <w:noProof/>
                <w:webHidden/>
              </w:rPr>
              <w:fldChar w:fldCharType="begin"/>
            </w:r>
            <w:r>
              <w:rPr>
                <w:noProof/>
                <w:webHidden/>
              </w:rPr>
              <w:instrText xml:space="preserve"> PAGEREF _Toc42076299 \h </w:instrText>
            </w:r>
            <w:r>
              <w:rPr>
                <w:noProof/>
                <w:webHidden/>
              </w:rPr>
            </w:r>
            <w:r>
              <w:rPr>
                <w:noProof/>
                <w:webHidden/>
              </w:rPr>
              <w:fldChar w:fldCharType="separate"/>
            </w:r>
            <w:r>
              <w:rPr>
                <w:noProof/>
                <w:webHidden/>
              </w:rPr>
              <w:t>36</w:t>
            </w:r>
            <w:r>
              <w:rPr>
                <w:noProof/>
                <w:webHidden/>
              </w:rPr>
              <w:fldChar w:fldCharType="end"/>
            </w:r>
          </w:hyperlink>
        </w:p>
        <w:p w14:paraId="2E2879E3" w14:textId="21B270C9" w:rsidR="006F4A67" w:rsidRDefault="006F4A67">
          <w:pPr>
            <w:pStyle w:val="TOC3"/>
            <w:tabs>
              <w:tab w:val="right" w:leader="dot" w:pos="9019"/>
            </w:tabs>
            <w:rPr>
              <w:rFonts w:asciiTheme="minorHAnsi" w:eastAsiaTheme="minorEastAsia" w:hAnsiTheme="minorHAnsi" w:cstheme="minorBidi"/>
              <w:noProof/>
              <w:sz w:val="22"/>
              <w:szCs w:val="22"/>
            </w:rPr>
          </w:pPr>
          <w:hyperlink w:anchor="_Toc42076300" w:history="1">
            <w:r w:rsidRPr="00A35600">
              <w:rPr>
                <w:rStyle w:val="Hyperlink"/>
                <w:noProof/>
              </w:rPr>
              <w:t>4.1.1 Common Object Detection</w:t>
            </w:r>
            <w:r>
              <w:rPr>
                <w:noProof/>
                <w:webHidden/>
              </w:rPr>
              <w:tab/>
            </w:r>
            <w:r>
              <w:rPr>
                <w:noProof/>
                <w:webHidden/>
              </w:rPr>
              <w:fldChar w:fldCharType="begin"/>
            </w:r>
            <w:r>
              <w:rPr>
                <w:noProof/>
                <w:webHidden/>
              </w:rPr>
              <w:instrText xml:space="preserve"> PAGEREF _Toc42076300 \h </w:instrText>
            </w:r>
            <w:r>
              <w:rPr>
                <w:noProof/>
                <w:webHidden/>
              </w:rPr>
            </w:r>
            <w:r>
              <w:rPr>
                <w:noProof/>
                <w:webHidden/>
              </w:rPr>
              <w:fldChar w:fldCharType="separate"/>
            </w:r>
            <w:r>
              <w:rPr>
                <w:noProof/>
                <w:webHidden/>
              </w:rPr>
              <w:t>36</w:t>
            </w:r>
            <w:r>
              <w:rPr>
                <w:noProof/>
                <w:webHidden/>
              </w:rPr>
              <w:fldChar w:fldCharType="end"/>
            </w:r>
          </w:hyperlink>
        </w:p>
        <w:p w14:paraId="61D8D061" w14:textId="2A4705D2" w:rsidR="006F4A67" w:rsidRDefault="006F4A67">
          <w:pPr>
            <w:pStyle w:val="TOC2"/>
            <w:tabs>
              <w:tab w:val="right" w:leader="dot" w:pos="9019"/>
            </w:tabs>
            <w:rPr>
              <w:rFonts w:asciiTheme="minorHAnsi" w:eastAsiaTheme="minorEastAsia" w:hAnsiTheme="minorHAnsi" w:cstheme="minorBidi"/>
              <w:noProof/>
              <w:sz w:val="22"/>
              <w:szCs w:val="22"/>
            </w:rPr>
          </w:pPr>
          <w:hyperlink w:anchor="_Toc42076301" w:history="1">
            <w:r w:rsidRPr="00A35600">
              <w:rPr>
                <w:rStyle w:val="Hyperlink"/>
                <w:noProof/>
              </w:rPr>
              <w:t>4.2 Test case Design and description</w:t>
            </w:r>
            <w:r>
              <w:rPr>
                <w:noProof/>
                <w:webHidden/>
              </w:rPr>
              <w:tab/>
            </w:r>
            <w:r>
              <w:rPr>
                <w:noProof/>
                <w:webHidden/>
              </w:rPr>
              <w:fldChar w:fldCharType="begin"/>
            </w:r>
            <w:r>
              <w:rPr>
                <w:noProof/>
                <w:webHidden/>
              </w:rPr>
              <w:instrText xml:space="preserve"> PAGEREF _Toc42076301 \h </w:instrText>
            </w:r>
            <w:r>
              <w:rPr>
                <w:noProof/>
                <w:webHidden/>
              </w:rPr>
            </w:r>
            <w:r>
              <w:rPr>
                <w:noProof/>
                <w:webHidden/>
              </w:rPr>
              <w:fldChar w:fldCharType="separate"/>
            </w:r>
            <w:r>
              <w:rPr>
                <w:noProof/>
                <w:webHidden/>
              </w:rPr>
              <w:t>39</w:t>
            </w:r>
            <w:r>
              <w:rPr>
                <w:noProof/>
                <w:webHidden/>
              </w:rPr>
              <w:fldChar w:fldCharType="end"/>
            </w:r>
          </w:hyperlink>
        </w:p>
        <w:p w14:paraId="55BF0E0D" w14:textId="2B895E76" w:rsidR="006F4A67" w:rsidRDefault="006F4A67">
          <w:pPr>
            <w:pStyle w:val="TOC3"/>
            <w:tabs>
              <w:tab w:val="right" w:leader="dot" w:pos="9019"/>
            </w:tabs>
            <w:rPr>
              <w:rFonts w:asciiTheme="minorHAnsi" w:eastAsiaTheme="minorEastAsia" w:hAnsiTheme="minorHAnsi" w:cstheme="minorBidi"/>
              <w:noProof/>
              <w:sz w:val="22"/>
              <w:szCs w:val="22"/>
            </w:rPr>
          </w:pPr>
          <w:hyperlink w:anchor="_Toc42076302" w:history="1">
            <w:r w:rsidRPr="00A35600">
              <w:rPr>
                <w:rStyle w:val="Hyperlink"/>
                <w:noProof/>
              </w:rPr>
              <w:t>4.2.1 User Login</w:t>
            </w:r>
            <w:r>
              <w:rPr>
                <w:noProof/>
                <w:webHidden/>
              </w:rPr>
              <w:tab/>
            </w:r>
            <w:r>
              <w:rPr>
                <w:noProof/>
                <w:webHidden/>
              </w:rPr>
              <w:fldChar w:fldCharType="begin"/>
            </w:r>
            <w:r>
              <w:rPr>
                <w:noProof/>
                <w:webHidden/>
              </w:rPr>
              <w:instrText xml:space="preserve"> PAGEREF _Toc42076302 \h </w:instrText>
            </w:r>
            <w:r>
              <w:rPr>
                <w:noProof/>
                <w:webHidden/>
              </w:rPr>
            </w:r>
            <w:r>
              <w:rPr>
                <w:noProof/>
                <w:webHidden/>
              </w:rPr>
              <w:fldChar w:fldCharType="separate"/>
            </w:r>
            <w:r>
              <w:rPr>
                <w:noProof/>
                <w:webHidden/>
              </w:rPr>
              <w:t>39</w:t>
            </w:r>
            <w:r>
              <w:rPr>
                <w:noProof/>
                <w:webHidden/>
              </w:rPr>
              <w:fldChar w:fldCharType="end"/>
            </w:r>
          </w:hyperlink>
        </w:p>
        <w:p w14:paraId="1D8AE962" w14:textId="0004514F" w:rsidR="006F4A67" w:rsidRDefault="006F4A67">
          <w:pPr>
            <w:pStyle w:val="TOC3"/>
            <w:tabs>
              <w:tab w:val="right" w:leader="dot" w:pos="9019"/>
            </w:tabs>
            <w:rPr>
              <w:rFonts w:asciiTheme="minorHAnsi" w:eastAsiaTheme="minorEastAsia" w:hAnsiTheme="minorHAnsi" w:cstheme="minorBidi"/>
              <w:noProof/>
              <w:sz w:val="22"/>
              <w:szCs w:val="22"/>
            </w:rPr>
          </w:pPr>
          <w:hyperlink w:anchor="_Toc42076303" w:history="1">
            <w:r w:rsidRPr="00A35600">
              <w:rPr>
                <w:rStyle w:val="Hyperlink"/>
                <w:noProof/>
              </w:rPr>
              <w:t>4.2.2 User Sign Up</w:t>
            </w:r>
            <w:r>
              <w:rPr>
                <w:noProof/>
                <w:webHidden/>
              </w:rPr>
              <w:tab/>
            </w:r>
            <w:r>
              <w:rPr>
                <w:noProof/>
                <w:webHidden/>
              </w:rPr>
              <w:fldChar w:fldCharType="begin"/>
            </w:r>
            <w:r>
              <w:rPr>
                <w:noProof/>
                <w:webHidden/>
              </w:rPr>
              <w:instrText xml:space="preserve"> PAGEREF _Toc42076303 \h </w:instrText>
            </w:r>
            <w:r>
              <w:rPr>
                <w:noProof/>
                <w:webHidden/>
              </w:rPr>
            </w:r>
            <w:r>
              <w:rPr>
                <w:noProof/>
                <w:webHidden/>
              </w:rPr>
              <w:fldChar w:fldCharType="separate"/>
            </w:r>
            <w:r>
              <w:rPr>
                <w:noProof/>
                <w:webHidden/>
              </w:rPr>
              <w:t>40</w:t>
            </w:r>
            <w:r>
              <w:rPr>
                <w:noProof/>
                <w:webHidden/>
              </w:rPr>
              <w:fldChar w:fldCharType="end"/>
            </w:r>
          </w:hyperlink>
        </w:p>
        <w:p w14:paraId="75281436" w14:textId="48095A3D" w:rsidR="006F4A67" w:rsidRDefault="006F4A67">
          <w:pPr>
            <w:pStyle w:val="TOC3"/>
            <w:tabs>
              <w:tab w:val="right" w:leader="dot" w:pos="9019"/>
            </w:tabs>
            <w:rPr>
              <w:rFonts w:asciiTheme="minorHAnsi" w:eastAsiaTheme="minorEastAsia" w:hAnsiTheme="minorHAnsi" w:cstheme="minorBidi"/>
              <w:noProof/>
              <w:sz w:val="22"/>
              <w:szCs w:val="22"/>
            </w:rPr>
          </w:pPr>
          <w:hyperlink w:anchor="_Toc42076304" w:history="1">
            <w:r w:rsidRPr="00A35600">
              <w:rPr>
                <w:rStyle w:val="Hyperlink"/>
                <w:noProof/>
              </w:rPr>
              <w:t>4.2.3 Select Day Mode</w:t>
            </w:r>
            <w:r>
              <w:rPr>
                <w:noProof/>
                <w:webHidden/>
              </w:rPr>
              <w:tab/>
            </w:r>
            <w:r>
              <w:rPr>
                <w:noProof/>
                <w:webHidden/>
              </w:rPr>
              <w:fldChar w:fldCharType="begin"/>
            </w:r>
            <w:r>
              <w:rPr>
                <w:noProof/>
                <w:webHidden/>
              </w:rPr>
              <w:instrText xml:space="preserve"> PAGEREF _Toc42076304 \h </w:instrText>
            </w:r>
            <w:r>
              <w:rPr>
                <w:noProof/>
                <w:webHidden/>
              </w:rPr>
            </w:r>
            <w:r>
              <w:rPr>
                <w:noProof/>
                <w:webHidden/>
              </w:rPr>
              <w:fldChar w:fldCharType="separate"/>
            </w:r>
            <w:r>
              <w:rPr>
                <w:noProof/>
                <w:webHidden/>
              </w:rPr>
              <w:t>41</w:t>
            </w:r>
            <w:r>
              <w:rPr>
                <w:noProof/>
                <w:webHidden/>
              </w:rPr>
              <w:fldChar w:fldCharType="end"/>
            </w:r>
          </w:hyperlink>
        </w:p>
        <w:p w14:paraId="1D9C63FD" w14:textId="42DF5375" w:rsidR="006F4A67" w:rsidRDefault="006F4A67">
          <w:pPr>
            <w:pStyle w:val="TOC3"/>
            <w:tabs>
              <w:tab w:val="right" w:leader="dot" w:pos="9019"/>
            </w:tabs>
            <w:rPr>
              <w:rFonts w:asciiTheme="minorHAnsi" w:eastAsiaTheme="minorEastAsia" w:hAnsiTheme="minorHAnsi" w:cstheme="minorBidi"/>
              <w:noProof/>
              <w:sz w:val="22"/>
              <w:szCs w:val="22"/>
            </w:rPr>
          </w:pPr>
          <w:hyperlink w:anchor="_Toc42076305" w:history="1">
            <w:r w:rsidRPr="00A35600">
              <w:rPr>
                <w:rStyle w:val="Hyperlink"/>
                <w:noProof/>
              </w:rPr>
              <w:t>4.2.4 Select Night Mode</w:t>
            </w:r>
            <w:r>
              <w:rPr>
                <w:noProof/>
                <w:webHidden/>
              </w:rPr>
              <w:tab/>
            </w:r>
            <w:r>
              <w:rPr>
                <w:noProof/>
                <w:webHidden/>
              </w:rPr>
              <w:fldChar w:fldCharType="begin"/>
            </w:r>
            <w:r>
              <w:rPr>
                <w:noProof/>
                <w:webHidden/>
              </w:rPr>
              <w:instrText xml:space="preserve"> PAGEREF _Toc42076305 \h </w:instrText>
            </w:r>
            <w:r>
              <w:rPr>
                <w:noProof/>
                <w:webHidden/>
              </w:rPr>
            </w:r>
            <w:r>
              <w:rPr>
                <w:noProof/>
                <w:webHidden/>
              </w:rPr>
              <w:fldChar w:fldCharType="separate"/>
            </w:r>
            <w:r>
              <w:rPr>
                <w:noProof/>
                <w:webHidden/>
              </w:rPr>
              <w:t>42</w:t>
            </w:r>
            <w:r>
              <w:rPr>
                <w:noProof/>
                <w:webHidden/>
              </w:rPr>
              <w:fldChar w:fldCharType="end"/>
            </w:r>
          </w:hyperlink>
        </w:p>
        <w:p w14:paraId="13B4AADE" w14:textId="25B8DACB" w:rsidR="006F4A67" w:rsidRDefault="006F4A67">
          <w:pPr>
            <w:pStyle w:val="TOC3"/>
            <w:tabs>
              <w:tab w:val="right" w:leader="dot" w:pos="9019"/>
            </w:tabs>
            <w:rPr>
              <w:rFonts w:asciiTheme="minorHAnsi" w:eastAsiaTheme="minorEastAsia" w:hAnsiTheme="minorHAnsi" w:cstheme="minorBidi"/>
              <w:noProof/>
              <w:sz w:val="22"/>
              <w:szCs w:val="22"/>
            </w:rPr>
          </w:pPr>
          <w:hyperlink w:anchor="_Toc42076306" w:history="1">
            <w:r w:rsidRPr="00A35600">
              <w:rPr>
                <w:rStyle w:val="Hyperlink"/>
                <w:noProof/>
              </w:rPr>
              <w:t>4.2.5 Login with incorrect credentials</w:t>
            </w:r>
            <w:r>
              <w:rPr>
                <w:noProof/>
                <w:webHidden/>
              </w:rPr>
              <w:tab/>
            </w:r>
            <w:r>
              <w:rPr>
                <w:noProof/>
                <w:webHidden/>
              </w:rPr>
              <w:fldChar w:fldCharType="begin"/>
            </w:r>
            <w:r>
              <w:rPr>
                <w:noProof/>
                <w:webHidden/>
              </w:rPr>
              <w:instrText xml:space="preserve"> PAGEREF _Toc42076306 \h </w:instrText>
            </w:r>
            <w:r>
              <w:rPr>
                <w:noProof/>
                <w:webHidden/>
              </w:rPr>
            </w:r>
            <w:r>
              <w:rPr>
                <w:noProof/>
                <w:webHidden/>
              </w:rPr>
              <w:fldChar w:fldCharType="separate"/>
            </w:r>
            <w:r>
              <w:rPr>
                <w:noProof/>
                <w:webHidden/>
              </w:rPr>
              <w:t>43</w:t>
            </w:r>
            <w:r>
              <w:rPr>
                <w:noProof/>
                <w:webHidden/>
              </w:rPr>
              <w:fldChar w:fldCharType="end"/>
            </w:r>
          </w:hyperlink>
        </w:p>
        <w:p w14:paraId="150BC4D8" w14:textId="1F8D5922" w:rsidR="006F4A67" w:rsidRDefault="006F4A67">
          <w:pPr>
            <w:pStyle w:val="TOC3"/>
            <w:tabs>
              <w:tab w:val="right" w:leader="dot" w:pos="9019"/>
            </w:tabs>
            <w:rPr>
              <w:rFonts w:asciiTheme="minorHAnsi" w:eastAsiaTheme="minorEastAsia" w:hAnsiTheme="minorHAnsi" w:cstheme="minorBidi"/>
              <w:noProof/>
              <w:sz w:val="22"/>
              <w:szCs w:val="22"/>
            </w:rPr>
          </w:pPr>
          <w:hyperlink w:anchor="_Toc42076307" w:history="1">
            <w:r w:rsidRPr="00A35600">
              <w:rPr>
                <w:rStyle w:val="Hyperlink"/>
                <w:noProof/>
              </w:rPr>
              <w:t>4.2.6 Obstacle Detection Label Output</w:t>
            </w:r>
            <w:r>
              <w:rPr>
                <w:noProof/>
                <w:webHidden/>
              </w:rPr>
              <w:tab/>
            </w:r>
            <w:r>
              <w:rPr>
                <w:noProof/>
                <w:webHidden/>
              </w:rPr>
              <w:fldChar w:fldCharType="begin"/>
            </w:r>
            <w:r>
              <w:rPr>
                <w:noProof/>
                <w:webHidden/>
              </w:rPr>
              <w:instrText xml:space="preserve"> PAGEREF _Toc42076307 \h </w:instrText>
            </w:r>
            <w:r>
              <w:rPr>
                <w:noProof/>
                <w:webHidden/>
              </w:rPr>
            </w:r>
            <w:r>
              <w:rPr>
                <w:noProof/>
                <w:webHidden/>
              </w:rPr>
              <w:fldChar w:fldCharType="separate"/>
            </w:r>
            <w:r>
              <w:rPr>
                <w:noProof/>
                <w:webHidden/>
              </w:rPr>
              <w:t>44</w:t>
            </w:r>
            <w:r>
              <w:rPr>
                <w:noProof/>
                <w:webHidden/>
              </w:rPr>
              <w:fldChar w:fldCharType="end"/>
            </w:r>
          </w:hyperlink>
        </w:p>
        <w:p w14:paraId="7F8B3CCD" w14:textId="1BC48471" w:rsidR="006F4A67" w:rsidRDefault="006F4A67">
          <w:pPr>
            <w:pStyle w:val="TOC3"/>
            <w:tabs>
              <w:tab w:val="right" w:leader="dot" w:pos="9019"/>
            </w:tabs>
            <w:rPr>
              <w:rFonts w:asciiTheme="minorHAnsi" w:eastAsiaTheme="minorEastAsia" w:hAnsiTheme="minorHAnsi" w:cstheme="minorBidi"/>
              <w:noProof/>
              <w:sz w:val="22"/>
              <w:szCs w:val="22"/>
            </w:rPr>
          </w:pPr>
          <w:hyperlink w:anchor="_Toc42076308" w:history="1">
            <w:r w:rsidRPr="00A35600">
              <w:rPr>
                <w:rStyle w:val="Hyperlink"/>
                <w:noProof/>
              </w:rPr>
              <w:t>4.2.7 Obstacle Detection Position Output</w:t>
            </w:r>
            <w:r>
              <w:rPr>
                <w:noProof/>
                <w:webHidden/>
              </w:rPr>
              <w:tab/>
            </w:r>
            <w:r>
              <w:rPr>
                <w:noProof/>
                <w:webHidden/>
              </w:rPr>
              <w:fldChar w:fldCharType="begin"/>
            </w:r>
            <w:r>
              <w:rPr>
                <w:noProof/>
                <w:webHidden/>
              </w:rPr>
              <w:instrText xml:space="preserve"> PAGEREF _Toc42076308 \h </w:instrText>
            </w:r>
            <w:r>
              <w:rPr>
                <w:noProof/>
                <w:webHidden/>
              </w:rPr>
            </w:r>
            <w:r>
              <w:rPr>
                <w:noProof/>
                <w:webHidden/>
              </w:rPr>
              <w:fldChar w:fldCharType="separate"/>
            </w:r>
            <w:r>
              <w:rPr>
                <w:noProof/>
                <w:webHidden/>
              </w:rPr>
              <w:t>45</w:t>
            </w:r>
            <w:r>
              <w:rPr>
                <w:noProof/>
                <w:webHidden/>
              </w:rPr>
              <w:fldChar w:fldCharType="end"/>
            </w:r>
          </w:hyperlink>
        </w:p>
        <w:p w14:paraId="1BA8765E" w14:textId="1879F6D1" w:rsidR="006F4A67" w:rsidRDefault="006F4A67">
          <w:pPr>
            <w:pStyle w:val="TOC3"/>
            <w:tabs>
              <w:tab w:val="right" w:leader="dot" w:pos="9019"/>
            </w:tabs>
            <w:rPr>
              <w:rFonts w:asciiTheme="minorHAnsi" w:eastAsiaTheme="minorEastAsia" w:hAnsiTheme="minorHAnsi" w:cstheme="minorBidi"/>
              <w:noProof/>
              <w:sz w:val="22"/>
              <w:szCs w:val="22"/>
            </w:rPr>
          </w:pPr>
          <w:hyperlink w:anchor="_Toc42076309" w:history="1">
            <w:r w:rsidRPr="00A35600">
              <w:rPr>
                <w:rStyle w:val="Hyperlink"/>
                <w:noProof/>
              </w:rPr>
              <w:t>4.2.8 Sign Out</w:t>
            </w:r>
            <w:r>
              <w:rPr>
                <w:noProof/>
                <w:webHidden/>
              </w:rPr>
              <w:tab/>
            </w:r>
            <w:r>
              <w:rPr>
                <w:noProof/>
                <w:webHidden/>
              </w:rPr>
              <w:fldChar w:fldCharType="begin"/>
            </w:r>
            <w:r>
              <w:rPr>
                <w:noProof/>
                <w:webHidden/>
              </w:rPr>
              <w:instrText xml:space="preserve"> PAGEREF _Toc42076309 \h </w:instrText>
            </w:r>
            <w:r>
              <w:rPr>
                <w:noProof/>
                <w:webHidden/>
              </w:rPr>
            </w:r>
            <w:r>
              <w:rPr>
                <w:noProof/>
                <w:webHidden/>
              </w:rPr>
              <w:fldChar w:fldCharType="separate"/>
            </w:r>
            <w:r>
              <w:rPr>
                <w:noProof/>
                <w:webHidden/>
              </w:rPr>
              <w:t>46</w:t>
            </w:r>
            <w:r>
              <w:rPr>
                <w:noProof/>
                <w:webHidden/>
              </w:rPr>
              <w:fldChar w:fldCharType="end"/>
            </w:r>
          </w:hyperlink>
        </w:p>
        <w:p w14:paraId="28D1AB39" w14:textId="7474392F" w:rsidR="006F4A67" w:rsidRDefault="006F4A67">
          <w:pPr>
            <w:pStyle w:val="TOC3"/>
            <w:tabs>
              <w:tab w:val="right" w:leader="dot" w:pos="9019"/>
            </w:tabs>
            <w:rPr>
              <w:rFonts w:asciiTheme="minorHAnsi" w:eastAsiaTheme="minorEastAsia" w:hAnsiTheme="minorHAnsi" w:cstheme="minorBidi"/>
              <w:noProof/>
              <w:sz w:val="22"/>
              <w:szCs w:val="22"/>
            </w:rPr>
          </w:pPr>
          <w:hyperlink w:anchor="_Toc42076310" w:history="1">
            <w:r w:rsidRPr="00A35600">
              <w:rPr>
                <w:rStyle w:val="Hyperlink"/>
                <w:noProof/>
              </w:rPr>
              <w:t>4.2.9 Usability Check</w:t>
            </w:r>
            <w:r>
              <w:rPr>
                <w:noProof/>
                <w:webHidden/>
              </w:rPr>
              <w:tab/>
            </w:r>
            <w:r>
              <w:rPr>
                <w:noProof/>
                <w:webHidden/>
              </w:rPr>
              <w:fldChar w:fldCharType="begin"/>
            </w:r>
            <w:r>
              <w:rPr>
                <w:noProof/>
                <w:webHidden/>
              </w:rPr>
              <w:instrText xml:space="preserve"> PAGEREF _Toc42076310 \h </w:instrText>
            </w:r>
            <w:r>
              <w:rPr>
                <w:noProof/>
                <w:webHidden/>
              </w:rPr>
            </w:r>
            <w:r>
              <w:rPr>
                <w:noProof/>
                <w:webHidden/>
              </w:rPr>
              <w:fldChar w:fldCharType="separate"/>
            </w:r>
            <w:r>
              <w:rPr>
                <w:noProof/>
                <w:webHidden/>
              </w:rPr>
              <w:t>47</w:t>
            </w:r>
            <w:r>
              <w:rPr>
                <w:noProof/>
                <w:webHidden/>
              </w:rPr>
              <w:fldChar w:fldCharType="end"/>
            </w:r>
          </w:hyperlink>
        </w:p>
        <w:p w14:paraId="0EA27098" w14:textId="4811DB0B" w:rsidR="006F4A67" w:rsidRDefault="006F4A67">
          <w:pPr>
            <w:pStyle w:val="TOC3"/>
            <w:tabs>
              <w:tab w:val="right" w:leader="dot" w:pos="9019"/>
            </w:tabs>
            <w:rPr>
              <w:rFonts w:asciiTheme="minorHAnsi" w:eastAsiaTheme="minorEastAsia" w:hAnsiTheme="minorHAnsi" w:cstheme="minorBidi"/>
              <w:noProof/>
              <w:sz w:val="22"/>
              <w:szCs w:val="22"/>
            </w:rPr>
          </w:pPr>
          <w:hyperlink w:anchor="_Toc42076311" w:history="1">
            <w:r w:rsidRPr="00A35600">
              <w:rPr>
                <w:rStyle w:val="Hyperlink"/>
                <w:noProof/>
              </w:rPr>
              <w:t>4.2.10 Performance Check</w:t>
            </w:r>
            <w:r>
              <w:rPr>
                <w:noProof/>
                <w:webHidden/>
              </w:rPr>
              <w:tab/>
            </w:r>
            <w:r>
              <w:rPr>
                <w:noProof/>
                <w:webHidden/>
              </w:rPr>
              <w:fldChar w:fldCharType="begin"/>
            </w:r>
            <w:r>
              <w:rPr>
                <w:noProof/>
                <w:webHidden/>
              </w:rPr>
              <w:instrText xml:space="preserve"> PAGEREF _Toc42076311 \h </w:instrText>
            </w:r>
            <w:r>
              <w:rPr>
                <w:noProof/>
                <w:webHidden/>
              </w:rPr>
            </w:r>
            <w:r>
              <w:rPr>
                <w:noProof/>
                <w:webHidden/>
              </w:rPr>
              <w:fldChar w:fldCharType="separate"/>
            </w:r>
            <w:r>
              <w:rPr>
                <w:noProof/>
                <w:webHidden/>
              </w:rPr>
              <w:t>48</w:t>
            </w:r>
            <w:r>
              <w:rPr>
                <w:noProof/>
                <w:webHidden/>
              </w:rPr>
              <w:fldChar w:fldCharType="end"/>
            </w:r>
          </w:hyperlink>
        </w:p>
        <w:p w14:paraId="08C62441" w14:textId="4D803C14" w:rsidR="006F4A67" w:rsidRDefault="006F4A67">
          <w:pPr>
            <w:pStyle w:val="TOC3"/>
            <w:tabs>
              <w:tab w:val="right" w:leader="dot" w:pos="9019"/>
            </w:tabs>
            <w:rPr>
              <w:rFonts w:asciiTheme="minorHAnsi" w:eastAsiaTheme="minorEastAsia" w:hAnsiTheme="minorHAnsi" w:cstheme="minorBidi"/>
              <w:noProof/>
              <w:sz w:val="22"/>
              <w:szCs w:val="22"/>
            </w:rPr>
          </w:pPr>
          <w:hyperlink w:anchor="_Toc42076312" w:history="1">
            <w:r w:rsidRPr="00A35600">
              <w:rPr>
                <w:rStyle w:val="Hyperlink"/>
                <w:noProof/>
              </w:rPr>
              <w:t>4.2.11 Security Check</w:t>
            </w:r>
            <w:r>
              <w:rPr>
                <w:noProof/>
                <w:webHidden/>
              </w:rPr>
              <w:tab/>
            </w:r>
            <w:r>
              <w:rPr>
                <w:noProof/>
                <w:webHidden/>
              </w:rPr>
              <w:fldChar w:fldCharType="begin"/>
            </w:r>
            <w:r>
              <w:rPr>
                <w:noProof/>
                <w:webHidden/>
              </w:rPr>
              <w:instrText xml:space="preserve"> PAGEREF _Toc42076312 \h </w:instrText>
            </w:r>
            <w:r>
              <w:rPr>
                <w:noProof/>
                <w:webHidden/>
              </w:rPr>
            </w:r>
            <w:r>
              <w:rPr>
                <w:noProof/>
                <w:webHidden/>
              </w:rPr>
              <w:fldChar w:fldCharType="separate"/>
            </w:r>
            <w:r>
              <w:rPr>
                <w:noProof/>
                <w:webHidden/>
              </w:rPr>
              <w:t>49</w:t>
            </w:r>
            <w:r>
              <w:rPr>
                <w:noProof/>
                <w:webHidden/>
              </w:rPr>
              <w:fldChar w:fldCharType="end"/>
            </w:r>
          </w:hyperlink>
        </w:p>
        <w:p w14:paraId="34698B75" w14:textId="15794046" w:rsidR="006F4A67" w:rsidRDefault="006F4A67">
          <w:pPr>
            <w:pStyle w:val="TOC3"/>
            <w:tabs>
              <w:tab w:val="right" w:leader="dot" w:pos="9019"/>
            </w:tabs>
            <w:rPr>
              <w:rFonts w:asciiTheme="minorHAnsi" w:eastAsiaTheme="minorEastAsia" w:hAnsiTheme="minorHAnsi" w:cstheme="minorBidi"/>
              <w:noProof/>
              <w:sz w:val="22"/>
              <w:szCs w:val="22"/>
            </w:rPr>
          </w:pPr>
          <w:hyperlink w:anchor="_Toc42076313" w:history="1">
            <w:r w:rsidRPr="00A35600">
              <w:rPr>
                <w:rStyle w:val="Hyperlink"/>
                <w:noProof/>
              </w:rPr>
              <w:t>4.2.12 Compatibility Check</w:t>
            </w:r>
            <w:r>
              <w:rPr>
                <w:noProof/>
                <w:webHidden/>
              </w:rPr>
              <w:tab/>
            </w:r>
            <w:r>
              <w:rPr>
                <w:noProof/>
                <w:webHidden/>
              </w:rPr>
              <w:fldChar w:fldCharType="begin"/>
            </w:r>
            <w:r>
              <w:rPr>
                <w:noProof/>
                <w:webHidden/>
              </w:rPr>
              <w:instrText xml:space="preserve"> PAGEREF _Toc42076313 \h </w:instrText>
            </w:r>
            <w:r>
              <w:rPr>
                <w:noProof/>
                <w:webHidden/>
              </w:rPr>
            </w:r>
            <w:r>
              <w:rPr>
                <w:noProof/>
                <w:webHidden/>
              </w:rPr>
              <w:fldChar w:fldCharType="separate"/>
            </w:r>
            <w:r>
              <w:rPr>
                <w:noProof/>
                <w:webHidden/>
              </w:rPr>
              <w:t>50</w:t>
            </w:r>
            <w:r>
              <w:rPr>
                <w:noProof/>
                <w:webHidden/>
              </w:rPr>
              <w:fldChar w:fldCharType="end"/>
            </w:r>
          </w:hyperlink>
        </w:p>
        <w:p w14:paraId="5017EA09" w14:textId="79B90DEC" w:rsidR="006F4A67" w:rsidRDefault="006F4A67">
          <w:pPr>
            <w:pStyle w:val="TOC3"/>
            <w:tabs>
              <w:tab w:val="right" w:leader="dot" w:pos="9019"/>
            </w:tabs>
            <w:rPr>
              <w:rFonts w:asciiTheme="minorHAnsi" w:eastAsiaTheme="minorEastAsia" w:hAnsiTheme="minorHAnsi" w:cstheme="minorBidi"/>
              <w:noProof/>
              <w:sz w:val="22"/>
              <w:szCs w:val="22"/>
            </w:rPr>
          </w:pPr>
          <w:hyperlink w:anchor="_Toc42076314" w:history="1">
            <w:r w:rsidRPr="00A35600">
              <w:rPr>
                <w:rStyle w:val="Hyperlink"/>
                <w:noProof/>
              </w:rPr>
              <w:t>4.2.13 Reliability Check</w:t>
            </w:r>
            <w:r>
              <w:rPr>
                <w:noProof/>
                <w:webHidden/>
              </w:rPr>
              <w:tab/>
            </w:r>
            <w:r>
              <w:rPr>
                <w:noProof/>
                <w:webHidden/>
              </w:rPr>
              <w:fldChar w:fldCharType="begin"/>
            </w:r>
            <w:r>
              <w:rPr>
                <w:noProof/>
                <w:webHidden/>
              </w:rPr>
              <w:instrText xml:space="preserve"> PAGEREF _Toc42076314 \h </w:instrText>
            </w:r>
            <w:r>
              <w:rPr>
                <w:noProof/>
                <w:webHidden/>
              </w:rPr>
            </w:r>
            <w:r>
              <w:rPr>
                <w:noProof/>
                <w:webHidden/>
              </w:rPr>
              <w:fldChar w:fldCharType="separate"/>
            </w:r>
            <w:r>
              <w:rPr>
                <w:noProof/>
                <w:webHidden/>
              </w:rPr>
              <w:t>51</w:t>
            </w:r>
            <w:r>
              <w:rPr>
                <w:noProof/>
                <w:webHidden/>
              </w:rPr>
              <w:fldChar w:fldCharType="end"/>
            </w:r>
          </w:hyperlink>
        </w:p>
        <w:p w14:paraId="407A2FA4" w14:textId="5A464F1A" w:rsidR="006F4A67" w:rsidRDefault="006F4A67">
          <w:pPr>
            <w:pStyle w:val="TOC3"/>
            <w:tabs>
              <w:tab w:val="right" w:leader="dot" w:pos="9019"/>
            </w:tabs>
            <w:rPr>
              <w:rFonts w:asciiTheme="minorHAnsi" w:eastAsiaTheme="minorEastAsia" w:hAnsiTheme="minorHAnsi" w:cstheme="minorBidi"/>
              <w:noProof/>
              <w:sz w:val="22"/>
              <w:szCs w:val="22"/>
            </w:rPr>
          </w:pPr>
          <w:hyperlink w:anchor="_Toc42076315" w:history="1">
            <w:r w:rsidRPr="00A35600">
              <w:rPr>
                <w:rStyle w:val="Hyperlink"/>
                <w:noProof/>
              </w:rPr>
              <w:t>4.2.14 Modularity Check</w:t>
            </w:r>
            <w:r>
              <w:rPr>
                <w:noProof/>
                <w:webHidden/>
              </w:rPr>
              <w:tab/>
            </w:r>
            <w:r>
              <w:rPr>
                <w:noProof/>
                <w:webHidden/>
              </w:rPr>
              <w:fldChar w:fldCharType="begin"/>
            </w:r>
            <w:r>
              <w:rPr>
                <w:noProof/>
                <w:webHidden/>
              </w:rPr>
              <w:instrText xml:space="preserve"> PAGEREF _Toc42076315 \h </w:instrText>
            </w:r>
            <w:r>
              <w:rPr>
                <w:noProof/>
                <w:webHidden/>
              </w:rPr>
            </w:r>
            <w:r>
              <w:rPr>
                <w:noProof/>
                <w:webHidden/>
              </w:rPr>
              <w:fldChar w:fldCharType="separate"/>
            </w:r>
            <w:r>
              <w:rPr>
                <w:noProof/>
                <w:webHidden/>
              </w:rPr>
              <w:t>52</w:t>
            </w:r>
            <w:r>
              <w:rPr>
                <w:noProof/>
                <w:webHidden/>
              </w:rPr>
              <w:fldChar w:fldCharType="end"/>
            </w:r>
          </w:hyperlink>
        </w:p>
        <w:p w14:paraId="2A826E49" w14:textId="7C94230B" w:rsidR="006F4A67" w:rsidRDefault="006F4A67">
          <w:pPr>
            <w:pStyle w:val="TOC2"/>
            <w:tabs>
              <w:tab w:val="right" w:leader="dot" w:pos="9019"/>
            </w:tabs>
            <w:rPr>
              <w:rFonts w:asciiTheme="minorHAnsi" w:eastAsiaTheme="minorEastAsia" w:hAnsiTheme="minorHAnsi" w:cstheme="minorBidi"/>
              <w:noProof/>
              <w:sz w:val="22"/>
              <w:szCs w:val="22"/>
            </w:rPr>
          </w:pPr>
          <w:hyperlink w:anchor="_Toc42076316" w:history="1">
            <w:r w:rsidRPr="00A35600">
              <w:rPr>
                <w:rStyle w:val="Hyperlink"/>
                <w:noProof/>
              </w:rPr>
              <w:t>4.3 Test Metrics</w:t>
            </w:r>
            <w:r>
              <w:rPr>
                <w:noProof/>
                <w:webHidden/>
              </w:rPr>
              <w:tab/>
            </w:r>
            <w:r>
              <w:rPr>
                <w:noProof/>
                <w:webHidden/>
              </w:rPr>
              <w:fldChar w:fldCharType="begin"/>
            </w:r>
            <w:r>
              <w:rPr>
                <w:noProof/>
                <w:webHidden/>
              </w:rPr>
              <w:instrText xml:space="preserve"> PAGEREF _Toc42076316 \h </w:instrText>
            </w:r>
            <w:r>
              <w:rPr>
                <w:noProof/>
                <w:webHidden/>
              </w:rPr>
            </w:r>
            <w:r>
              <w:rPr>
                <w:noProof/>
                <w:webHidden/>
              </w:rPr>
              <w:fldChar w:fldCharType="separate"/>
            </w:r>
            <w:r>
              <w:rPr>
                <w:noProof/>
                <w:webHidden/>
              </w:rPr>
              <w:t>52</w:t>
            </w:r>
            <w:r>
              <w:rPr>
                <w:noProof/>
                <w:webHidden/>
              </w:rPr>
              <w:fldChar w:fldCharType="end"/>
            </w:r>
          </w:hyperlink>
        </w:p>
        <w:p w14:paraId="68CDB9D6" w14:textId="7FB752F6" w:rsidR="006F4A67" w:rsidRDefault="006F4A67">
          <w:pPr>
            <w:pStyle w:val="TOC1"/>
            <w:tabs>
              <w:tab w:val="right" w:leader="dot" w:pos="9019"/>
            </w:tabs>
            <w:rPr>
              <w:rFonts w:asciiTheme="minorHAnsi" w:eastAsiaTheme="minorEastAsia" w:hAnsiTheme="minorHAnsi" w:cstheme="minorBidi"/>
              <w:noProof/>
              <w:sz w:val="22"/>
              <w:szCs w:val="22"/>
            </w:rPr>
          </w:pPr>
          <w:hyperlink w:anchor="_Toc42076317" w:history="1">
            <w:r w:rsidRPr="00A35600">
              <w:rPr>
                <w:rStyle w:val="Hyperlink"/>
                <w:noProof/>
              </w:rPr>
              <w:t>Chapter 5: Experimental Results and Analysis</w:t>
            </w:r>
            <w:r>
              <w:rPr>
                <w:noProof/>
                <w:webHidden/>
              </w:rPr>
              <w:tab/>
            </w:r>
            <w:r>
              <w:rPr>
                <w:noProof/>
                <w:webHidden/>
              </w:rPr>
              <w:fldChar w:fldCharType="begin"/>
            </w:r>
            <w:r>
              <w:rPr>
                <w:noProof/>
                <w:webHidden/>
              </w:rPr>
              <w:instrText xml:space="preserve"> PAGEREF _Toc42076317 \h </w:instrText>
            </w:r>
            <w:r>
              <w:rPr>
                <w:noProof/>
                <w:webHidden/>
              </w:rPr>
            </w:r>
            <w:r>
              <w:rPr>
                <w:noProof/>
                <w:webHidden/>
              </w:rPr>
              <w:fldChar w:fldCharType="separate"/>
            </w:r>
            <w:r>
              <w:rPr>
                <w:noProof/>
                <w:webHidden/>
              </w:rPr>
              <w:t>53</w:t>
            </w:r>
            <w:r>
              <w:rPr>
                <w:noProof/>
                <w:webHidden/>
              </w:rPr>
              <w:fldChar w:fldCharType="end"/>
            </w:r>
          </w:hyperlink>
        </w:p>
        <w:p w14:paraId="375F4659" w14:textId="0456EA4A" w:rsidR="006F4A67" w:rsidRDefault="006F4A67">
          <w:pPr>
            <w:pStyle w:val="TOC2"/>
            <w:tabs>
              <w:tab w:val="right" w:leader="dot" w:pos="9019"/>
            </w:tabs>
            <w:rPr>
              <w:rFonts w:asciiTheme="minorHAnsi" w:eastAsiaTheme="minorEastAsia" w:hAnsiTheme="minorHAnsi" w:cstheme="minorBidi"/>
              <w:noProof/>
              <w:sz w:val="22"/>
              <w:szCs w:val="22"/>
            </w:rPr>
          </w:pPr>
          <w:hyperlink w:anchor="_Toc42076318" w:history="1">
            <w:r w:rsidRPr="00A35600">
              <w:rPr>
                <w:rStyle w:val="Hyperlink"/>
                <w:noProof/>
              </w:rPr>
              <w:t>5.1 Obstacle Detection Experimental Setup</w:t>
            </w:r>
            <w:r>
              <w:rPr>
                <w:noProof/>
                <w:webHidden/>
              </w:rPr>
              <w:tab/>
            </w:r>
            <w:r>
              <w:rPr>
                <w:noProof/>
                <w:webHidden/>
              </w:rPr>
              <w:fldChar w:fldCharType="begin"/>
            </w:r>
            <w:r>
              <w:rPr>
                <w:noProof/>
                <w:webHidden/>
              </w:rPr>
              <w:instrText xml:space="preserve"> PAGEREF _Toc42076318 \h </w:instrText>
            </w:r>
            <w:r>
              <w:rPr>
                <w:noProof/>
                <w:webHidden/>
              </w:rPr>
            </w:r>
            <w:r>
              <w:rPr>
                <w:noProof/>
                <w:webHidden/>
              </w:rPr>
              <w:fldChar w:fldCharType="separate"/>
            </w:r>
            <w:r>
              <w:rPr>
                <w:noProof/>
                <w:webHidden/>
              </w:rPr>
              <w:t>53</w:t>
            </w:r>
            <w:r>
              <w:rPr>
                <w:noProof/>
                <w:webHidden/>
              </w:rPr>
              <w:fldChar w:fldCharType="end"/>
            </w:r>
          </w:hyperlink>
        </w:p>
        <w:p w14:paraId="5D1A849E" w14:textId="3BD5457C" w:rsidR="006F4A67" w:rsidRDefault="006F4A67">
          <w:pPr>
            <w:pStyle w:val="TOC3"/>
            <w:tabs>
              <w:tab w:val="right" w:leader="dot" w:pos="9019"/>
            </w:tabs>
            <w:rPr>
              <w:rFonts w:asciiTheme="minorHAnsi" w:eastAsiaTheme="minorEastAsia" w:hAnsiTheme="minorHAnsi" w:cstheme="minorBidi"/>
              <w:noProof/>
              <w:sz w:val="22"/>
              <w:szCs w:val="22"/>
            </w:rPr>
          </w:pPr>
          <w:hyperlink w:anchor="_Toc42076319" w:history="1">
            <w:r w:rsidRPr="00A35600">
              <w:rPr>
                <w:rStyle w:val="Hyperlink"/>
                <w:noProof/>
              </w:rPr>
              <w:t>5.1.1 Comparison of different models</w:t>
            </w:r>
            <w:r>
              <w:rPr>
                <w:noProof/>
                <w:webHidden/>
              </w:rPr>
              <w:tab/>
            </w:r>
            <w:r>
              <w:rPr>
                <w:noProof/>
                <w:webHidden/>
              </w:rPr>
              <w:fldChar w:fldCharType="begin"/>
            </w:r>
            <w:r>
              <w:rPr>
                <w:noProof/>
                <w:webHidden/>
              </w:rPr>
              <w:instrText xml:space="preserve"> PAGEREF _Toc42076319 \h </w:instrText>
            </w:r>
            <w:r>
              <w:rPr>
                <w:noProof/>
                <w:webHidden/>
              </w:rPr>
            </w:r>
            <w:r>
              <w:rPr>
                <w:noProof/>
                <w:webHidden/>
              </w:rPr>
              <w:fldChar w:fldCharType="separate"/>
            </w:r>
            <w:r>
              <w:rPr>
                <w:noProof/>
                <w:webHidden/>
              </w:rPr>
              <w:t>53</w:t>
            </w:r>
            <w:r>
              <w:rPr>
                <w:noProof/>
                <w:webHidden/>
              </w:rPr>
              <w:fldChar w:fldCharType="end"/>
            </w:r>
          </w:hyperlink>
        </w:p>
        <w:p w14:paraId="5D5E9BC1" w14:textId="2D989A4F" w:rsidR="006F4A67" w:rsidRDefault="006F4A67">
          <w:pPr>
            <w:pStyle w:val="TOC1"/>
            <w:tabs>
              <w:tab w:val="right" w:leader="dot" w:pos="9019"/>
            </w:tabs>
            <w:rPr>
              <w:rFonts w:asciiTheme="minorHAnsi" w:eastAsiaTheme="minorEastAsia" w:hAnsiTheme="minorHAnsi" w:cstheme="minorBidi"/>
              <w:noProof/>
              <w:sz w:val="22"/>
              <w:szCs w:val="22"/>
            </w:rPr>
          </w:pPr>
          <w:hyperlink w:anchor="_Toc42076320" w:history="1">
            <w:r w:rsidRPr="00A35600">
              <w:rPr>
                <w:rStyle w:val="Hyperlink"/>
                <w:noProof/>
              </w:rPr>
              <w:t>Chapter 6: Conclusion</w:t>
            </w:r>
            <w:r>
              <w:rPr>
                <w:noProof/>
                <w:webHidden/>
              </w:rPr>
              <w:tab/>
            </w:r>
            <w:r>
              <w:rPr>
                <w:noProof/>
                <w:webHidden/>
              </w:rPr>
              <w:fldChar w:fldCharType="begin"/>
            </w:r>
            <w:r>
              <w:rPr>
                <w:noProof/>
                <w:webHidden/>
              </w:rPr>
              <w:instrText xml:space="preserve"> PAGEREF _Toc42076320 \h </w:instrText>
            </w:r>
            <w:r>
              <w:rPr>
                <w:noProof/>
                <w:webHidden/>
              </w:rPr>
            </w:r>
            <w:r>
              <w:rPr>
                <w:noProof/>
                <w:webHidden/>
              </w:rPr>
              <w:fldChar w:fldCharType="separate"/>
            </w:r>
            <w:r>
              <w:rPr>
                <w:noProof/>
                <w:webHidden/>
              </w:rPr>
              <w:t>56</w:t>
            </w:r>
            <w:r>
              <w:rPr>
                <w:noProof/>
                <w:webHidden/>
              </w:rPr>
              <w:fldChar w:fldCharType="end"/>
            </w:r>
          </w:hyperlink>
        </w:p>
        <w:p w14:paraId="118A2CB5" w14:textId="7FB44A0B" w:rsidR="006F4A67" w:rsidRDefault="006F4A67">
          <w:pPr>
            <w:pStyle w:val="TOC2"/>
            <w:tabs>
              <w:tab w:val="right" w:leader="dot" w:pos="9019"/>
            </w:tabs>
            <w:rPr>
              <w:rFonts w:asciiTheme="minorHAnsi" w:eastAsiaTheme="minorEastAsia" w:hAnsiTheme="minorHAnsi" w:cstheme="minorBidi"/>
              <w:noProof/>
              <w:sz w:val="22"/>
              <w:szCs w:val="22"/>
            </w:rPr>
          </w:pPr>
          <w:hyperlink w:anchor="_Toc42076321" w:history="1">
            <w:r w:rsidRPr="00A35600">
              <w:rPr>
                <w:rStyle w:val="Hyperlink"/>
                <w:noProof/>
              </w:rPr>
              <w:t>6.1 Initial Research</w:t>
            </w:r>
            <w:r>
              <w:rPr>
                <w:noProof/>
                <w:webHidden/>
              </w:rPr>
              <w:tab/>
            </w:r>
            <w:r>
              <w:rPr>
                <w:noProof/>
                <w:webHidden/>
              </w:rPr>
              <w:fldChar w:fldCharType="begin"/>
            </w:r>
            <w:r>
              <w:rPr>
                <w:noProof/>
                <w:webHidden/>
              </w:rPr>
              <w:instrText xml:space="preserve"> PAGEREF _Toc42076321 \h </w:instrText>
            </w:r>
            <w:r>
              <w:rPr>
                <w:noProof/>
                <w:webHidden/>
              </w:rPr>
            </w:r>
            <w:r>
              <w:rPr>
                <w:noProof/>
                <w:webHidden/>
              </w:rPr>
              <w:fldChar w:fldCharType="separate"/>
            </w:r>
            <w:r>
              <w:rPr>
                <w:noProof/>
                <w:webHidden/>
              </w:rPr>
              <w:t>56</w:t>
            </w:r>
            <w:r>
              <w:rPr>
                <w:noProof/>
                <w:webHidden/>
              </w:rPr>
              <w:fldChar w:fldCharType="end"/>
            </w:r>
          </w:hyperlink>
        </w:p>
        <w:p w14:paraId="7CE1DD50" w14:textId="43A4AA0C" w:rsidR="006F4A67" w:rsidRDefault="006F4A67">
          <w:pPr>
            <w:pStyle w:val="TOC2"/>
            <w:tabs>
              <w:tab w:val="right" w:leader="dot" w:pos="9019"/>
            </w:tabs>
            <w:rPr>
              <w:rFonts w:asciiTheme="minorHAnsi" w:eastAsiaTheme="minorEastAsia" w:hAnsiTheme="minorHAnsi" w:cstheme="minorBidi"/>
              <w:noProof/>
              <w:sz w:val="22"/>
              <w:szCs w:val="22"/>
            </w:rPr>
          </w:pPr>
          <w:hyperlink w:anchor="_Toc42076322" w:history="1">
            <w:r w:rsidRPr="00A35600">
              <w:rPr>
                <w:rStyle w:val="Hyperlink"/>
                <w:noProof/>
              </w:rPr>
              <w:t>6.2 Work Completed</w:t>
            </w:r>
            <w:r>
              <w:rPr>
                <w:noProof/>
                <w:webHidden/>
              </w:rPr>
              <w:tab/>
            </w:r>
            <w:r>
              <w:rPr>
                <w:noProof/>
                <w:webHidden/>
              </w:rPr>
              <w:fldChar w:fldCharType="begin"/>
            </w:r>
            <w:r>
              <w:rPr>
                <w:noProof/>
                <w:webHidden/>
              </w:rPr>
              <w:instrText xml:space="preserve"> PAGEREF _Toc42076322 \h </w:instrText>
            </w:r>
            <w:r>
              <w:rPr>
                <w:noProof/>
                <w:webHidden/>
              </w:rPr>
            </w:r>
            <w:r>
              <w:rPr>
                <w:noProof/>
                <w:webHidden/>
              </w:rPr>
              <w:fldChar w:fldCharType="separate"/>
            </w:r>
            <w:r>
              <w:rPr>
                <w:noProof/>
                <w:webHidden/>
              </w:rPr>
              <w:t>56</w:t>
            </w:r>
            <w:r>
              <w:rPr>
                <w:noProof/>
                <w:webHidden/>
              </w:rPr>
              <w:fldChar w:fldCharType="end"/>
            </w:r>
          </w:hyperlink>
        </w:p>
        <w:p w14:paraId="7FF443CA" w14:textId="6AE5F647" w:rsidR="006F4A67" w:rsidRDefault="006F4A67">
          <w:pPr>
            <w:pStyle w:val="TOC1"/>
            <w:tabs>
              <w:tab w:val="right" w:leader="dot" w:pos="9019"/>
            </w:tabs>
            <w:rPr>
              <w:rFonts w:asciiTheme="minorHAnsi" w:eastAsiaTheme="minorEastAsia" w:hAnsiTheme="minorHAnsi" w:cstheme="minorBidi"/>
              <w:noProof/>
              <w:sz w:val="22"/>
              <w:szCs w:val="22"/>
            </w:rPr>
          </w:pPr>
          <w:hyperlink w:anchor="_Toc42076323" w:history="1">
            <w:r w:rsidRPr="00A35600">
              <w:rPr>
                <w:rStyle w:val="Hyperlink"/>
                <w:noProof/>
              </w:rPr>
              <w:t>References</w:t>
            </w:r>
            <w:r>
              <w:rPr>
                <w:noProof/>
                <w:webHidden/>
              </w:rPr>
              <w:tab/>
            </w:r>
            <w:r>
              <w:rPr>
                <w:noProof/>
                <w:webHidden/>
              </w:rPr>
              <w:fldChar w:fldCharType="begin"/>
            </w:r>
            <w:r>
              <w:rPr>
                <w:noProof/>
                <w:webHidden/>
              </w:rPr>
              <w:instrText xml:space="preserve"> PAGEREF _Toc42076323 \h </w:instrText>
            </w:r>
            <w:r>
              <w:rPr>
                <w:noProof/>
                <w:webHidden/>
              </w:rPr>
            </w:r>
            <w:r>
              <w:rPr>
                <w:noProof/>
                <w:webHidden/>
              </w:rPr>
              <w:fldChar w:fldCharType="separate"/>
            </w:r>
            <w:r>
              <w:rPr>
                <w:noProof/>
                <w:webHidden/>
              </w:rPr>
              <w:t>57</w:t>
            </w:r>
            <w:r>
              <w:rPr>
                <w:noProof/>
                <w:webHidden/>
              </w:rPr>
              <w:fldChar w:fldCharType="end"/>
            </w:r>
          </w:hyperlink>
        </w:p>
        <w:p w14:paraId="58D994CB" w14:textId="6601B1A7" w:rsidR="006F4A67" w:rsidRDefault="006F4A67">
          <w:pPr>
            <w:pStyle w:val="TOC1"/>
            <w:tabs>
              <w:tab w:val="right" w:leader="dot" w:pos="9019"/>
            </w:tabs>
            <w:rPr>
              <w:rFonts w:asciiTheme="minorHAnsi" w:eastAsiaTheme="minorEastAsia" w:hAnsiTheme="minorHAnsi" w:cstheme="minorBidi"/>
              <w:noProof/>
              <w:sz w:val="22"/>
              <w:szCs w:val="22"/>
            </w:rPr>
          </w:pPr>
          <w:hyperlink w:anchor="_Toc42076324" w:history="1">
            <w:r w:rsidRPr="00A35600">
              <w:rPr>
                <w:rStyle w:val="Hyperlink"/>
                <w:noProof/>
              </w:rPr>
              <w:t>Appendix</w:t>
            </w:r>
            <w:r>
              <w:rPr>
                <w:noProof/>
                <w:webHidden/>
              </w:rPr>
              <w:tab/>
            </w:r>
            <w:r>
              <w:rPr>
                <w:noProof/>
                <w:webHidden/>
              </w:rPr>
              <w:fldChar w:fldCharType="begin"/>
            </w:r>
            <w:r>
              <w:rPr>
                <w:noProof/>
                <w:webHidden/>
              </w:rPr>
              <w:instrText xml:space="preserve"> PAGEREF _Toc42076324 \h </w:instrText>
            </w:r>
            <w:r>
              <w:rPr>
                <w:noProof/>
                <w:webHidden/>
              </w:rPr>
            </w:r>
            <w:r>
              <w:rPr>
                <w:noProof/>
                <w:webHidden/>
              </w:rPr>
              <w:fldChar w:fldCharType="separate"/>
            </w:r>
            <w:r>
              <w:rPr>
                <w:noProof/>
                <w:webHidden/>
              </w:rPr>
              <w:t>58</w:t>
            </w:r>
            <w:r>
              <w:rPr>
                <w:noProof/>
                <w:webHidden/>
              </w:rPr>
              <w:fldChar w:fldCharType="end"/>
            </w:r>
          </w:hyperlink>
        </w:p>
        <w:p w14:paraId="2E2E05B1" w14:textId="226B939A" w:rsidR="006F4A67" w:rsidRDefault="006F4A67">
          <w:pPr>
            <w:pStyle w:val="TOC2"/>
            <w:tabs>
              <w:tab w:val="right" w:leader="dot" w:pos="9019"/>
            </w:tabs>
            <w:rPr>
              <w:rFonts w:asciiTheme="minorHAnsi" w:eastAsiaTheme="minorEastAsia" w:hAnsiTheme="minorHAnsi" w:cstheme="minorBidi"/>
              <w:noProof/>
              <w:sz w:val="22"/>
              <w:szCs w:val="22"/>
            </w:rPr>
          </w:pPr>
          <w:hyperlink w:anchor="_Toc42076325" w:history="1">
            <w:r w:rsidRPr="00A35600">
              <w:rPr>
                <w:rStyle w:val="Hyperlink"/>
                <w:noProof/>
              </w:rPr>
              <w:t>Appendix B: Tflite File Creation Code</w:t>
            </w:r>
            <w:r>
              <w:rPr>
                <w:noProof/>
                <w:webHidden/>
              </w:rPr>
              <w:tab/>
            </w:r>
            <w:r>
              <w:rPr>
                <w:noProof/>
                <w:webHidden/>
              </w:rPr>
              <w:fldChar w:fldCharType="begin"/>
            </w:r>
            <w:r>
              <w:rPr>
                <w:noProof/>
                <w:webHidden/>
              </w:rPr>
              <w:instrText xml:space="preserve"> PAGEREF _Toc42076325 \h </w:instrText>
            </w:r>
            <w:r>
              <w:rPr>
                <w:noProof/>
                <w:webHidden/>
              </w:rPr>
            </w:r>
            <w:r>
              <w:rPr>
                <w:noProof/>
                <w:webHidden/>
              </w:rPr>
              <w:fldChar w:fldCharType="separate"/>
            </w:r>
            <w:r>
              <w:rPr>
                <w:noProof/>
                <w:webHidden/>
              </w:rPr>
              <w:t>58</w:t>
            </w:r>
            <w:r>
              <w:rPr>
                <w:noProof/>
                <w:webHidden/>
              </w:rPr>
              <w:fldChar w:fldCharType="end"/>
            </w:r>
          </w:hyperlink>
        </w:p>
        <w:p w14:paraId="1A37C897" w14:textId="369D17E4" w:rsidR="008E57BE" w:rsidRDefault="008E57BE">
          <w:r>
            <w:rPr>
              <w:b/>
              <w:bCs/>
              <w:noProof/>
            </w:rPr>
            <w:fldChar w:fldCharType="end"/>
          </w:r>
        </w:p>
      </w:sdtContent>
    </w:sdt>
    <w:p w14:paraId="6916FE21" w14:textId="77777777" w:rsidR="00A40D67" w:rsidRPr="008B57AF" w:rsidRDefault="00A40D67" w:rsidP="00884C85">
      <w:pPr>
        <w:rPr>
          <w:sz w:val="28"/>
          <w:szCs w:val="28"/>
        </w:rPr>
      </w:pPr>
    </w:p>
    <w:p w14:paraId="32201773" w14:textId="77777777" w:rsidR="00B17408" w:rsidRDefault="00A40D67" w:rsidP="00AE0BAE">
      <w:pPr>
        <w:pStyle w:val="Subtitle"/>
        <w:rPr>
          <w:rFonts w:cs="Times New Roman"/>
        </w:rPr>
        <w:sectPr w:rsidR="00B17408" w:rsidSect="00E65248">
          <w:headerReference w:type="first" r:id="rId12"/>
          <w:pgSz w:w="11909" w:h="16834" w:code="9"/>
          <w:pgMar w:top="1440" w:right="1440" w:bottom="1440" w:left="1440" w:header="720" w:footer="720" w:gutter="0"/>
          <w:pgNumType w:fmt="lowerRoman" w:start="1"/>
          <w:cols w:space="720"/>
          <w:titlePg/>
          <w:docGrid w:linePitch="360"/>
        </w:sectPr>
      </w:pPr>
      <w:r w:rsidRPr="008B57AF">
        <w:rPr>
          <w:rFonts w:cs="Times New Roman"/>
        </w:rPr>
        <w:br w:type="page"/>
      </w:r>
    </w:p>
    <w:p w14:paraId="143059FE" w14:textId="77777777" w:rsidR="003503C0" w:rsidRDefault="00884C85" w:rsidP="004C3191">
      <w:pPr>
        <w:pStyle w:val="Subtitle"/>
        <w:rPr>
          <w:noProof/>
        </w:rPr>
      </w:pPr>
      <w:bookmarkStart w:id="3" w:name="_Toc19544193"/>
      <w:bookmarkStart w:id="4" w:name="_Toc19544445"/>
      <w:bookmarkStart w:id="5" w:name="_Toc42076245"/>
      <w:r w:rsidRPr="008B57AF">
        <w:lastRenderedPageBreak/>
        <w:t>List of Tables</w:t>
      </w:r>
      <w:bookmarkEnd w:id="3"/>
      <w:bookmarkEnd w:id="4"/>
      <w:bookmarkEnd w:id="5"/>
      <w:r w:rsidR="00984320">
        <w:rPr>
          <w:rFonts w:asciiTheme="majorBidi" w:eastAsiaTheme="majorEastAsia" w:hAnsiTheme="majorBidi" w:cstheme="majorBidi"/>
          <w:color w:val="000000" w:themeColor="text1"/>
          <w:sz w:val="32"/>
          <w:szCs w:val="32"/>
        </w:rPr>
        <w:fldChar w:fldCharType="begin"/>
      </w:r>
      <w:r w:rsidR="00984320">
        <w:instrText xml:space="preserve"> TOC \h \z \c "Table" </w:instrText>
      </w:r>
      <w:r w:rsidR="00984320">
        <w:rPr>
          <w:rFonts w:asciiTheme="majorBidi" w:eastAsiaTheme="majorEastAsia" w:hAnsiTheme="majorBidi" w:cstheme="majorBidi"/>
          <w:color w:val="000000" w:themeColor="text1"/>
          <w:sz w:val="32"/>
          <w:szCs w:val="32"/>
        </w:rPr>
        <w:fldChar w:fldCharType="separate"/>
      </w:r>
    </w:p>
    <w:p w14:paraId="1DF91621" w14:textId="77777777" w:rsidR="003503C0" w:rsidRDefault="00D613DC">
      <w:pPr>
        <w:pStyle w:val="TableofFigures"/>
        <w:tabs>
          <w:tab w:val="right" w:leader="dot" w:pos="9019"/>
        </w:tabs>
        <w:rPr>
          <w:rFonts w:asciiTheme="minorHAnsi" w:eastAsiaTheme="minorEastAsia" w:hAnsiTheme="minorHAnsi" w:cstheme="minorBidi"/>
          <w:noProof/>
          <w:sz w:val="22"/>
          <w:szCs w:val="22"/>
        </w:rPr>
      </w:pPr>
      <w:hyperlink w:anchor="_Toc26261421" w:history="1">
        <w:r w:rsidR="003503C0" w:rsidRPr="000A5844">
          <w:rPr>
            <w:rStyle w:val="Hyperlink"/>
            <w:noProof/>
          </w:rPr>
          <w:t>Table 1: Comparison of the processing time [10]</w:t>
        </w:r>
        <w:r w:rsidR="003503C0">
          <w:rPr>
            <w:noProof/>
            <w:webHidden/>
          </w:rPr>
          <w:tab/>
        </w:r>
        <w:r w:rsidR="003503C0">
          <w:rPr>
            <w:noProof/>
            <w:webHidden/>
          </w:rPr>
          <w:fldChar w:fldCharType="begin"/>
        </w:r>
        <w:r w:rsidR="003503C0">
          <w:rPr>
            <w:noProof/>
            <w:webHidden/>
          </w:rPr>
          <w:instrText xml:space="preserve"> PAGEREF _Toc26261421 \h </w:instrText>
        </w:r>
        <w:r w:rsidR="003503C0">
          <w:rPr>
            <w:noProof/>
            <w:webHidden/>
          </w:rPr>
        </w:r>
        <w:r w:rsidR="003503C0">
          <w:rPr>
            <w:noProof/>
            <w:webHidden/>
          </w:rPr>
          <w:fldChar w:fldCharType="separate"/>
        </w:r>
        <w:r w:rsidR="003503C0">
          <w:rPr>
            <w:noProof/>
            <w:webHidden/>
          </w:rPr>
          <w:t>7</w:t>
        </w:r>
        <w:r w:rsidR="003503C0">
          <w:rPr>
            <w:noProof/>
            <w:webHidden/>
          </w:rPr>
          <w:fldChar w:fldCharType="end"/>
        </w:r>
      </w:hyperlink>
    </w:p>
    <w:p w14:paraId="77D2B3F2" w14:textId="1CFDCF63" w:rsidR="003503C0" w:rsidRDefault="00D613DC">
      <w:pPr>
        <w:pStyle w:val="TableofFigures"/>
        <w:tabs>
          <w:tab w:val="right" w:leader="dot" w:pos="9019"/>
        </w:tabs>
        <w:rPr>
          <w:rFonts w:asciiTheme="minorHAnsi" w:eastAsiaTheme="minorEastAsia" w:hAnsiTheme="minorHAnsi" w:cstheme="minorBidi"/>
          <w:noProof/>
          <w:sz w:val="22"/>
          <w:szCs w:val="22"/>
        </w:rPr>
      </w:pPr>
      <w:hyperlink w:anchor="_Toc26261422" w:history="1">
        <w:r w:rsidR="003503C0" w:rsidRPr="000A5844">
          <w:rPr>
            <w:rStyle w:val="Hyperlink"/>
            <w:noProof/>
          </w:rPr>
          <w:t xml:space="preserve">Table </w:t>
        </w:r>
        <w:r w:rsidR="003503C0">
          <w:rPr>
            <w:rStyle w:val="Hyperlink"/>
            <w:noProof/>
          </w:rPr>
          <w:t>2</w:t>
        </w:r>
        <w:r w:rsidR="003503C0" w:rsidRPr="000A5844">
          <w:rPr>
            <w:rStyle w:val="Hyperlink"/>
            <w:noProof/>
          </w:rPr>
          <w:t>: Blind User data dictionary</w:t>
        </w:r>
        <w:r w:rsidR="003503C0">
          <w:rPr>
            <w:noProof/>
            <w:webHidden/>
          </w:rPr>
          <w:tab/>
        </w:r>
        <w:r w:rsidR="003503C0">
          <w:rPr>
            <w:noProof/>
            <w:webHidden/>
          </w:rPr>
          <w:fldChar w:fldCharType="begin"/>
        </w:r>
        <w:r w:rsidR="003503C0">
          <w:rPr>
            <w:noProof/>
            <w:webHidden/>
          </w:rPr>
          <w:instrText xml:space="preserve"> PAGEREF _Toc26261422 \h </w:instrText>
        </w:r>
        <w:r w:rsidR="003503C0">
          <w:rPr>
            <w:noProof/>
            <w:webHidden/>
          </w:rPr>
        </w:r>
        <w:r w:rsidR="003503C0">
          <w:rPr>
            <w:noProof/>
            <w:webHidden/>
          </w:rPr>
          <w:fldChar w:fldCharType="separate"/>
        </w:r>
        <w:r w:rsidR="003503C0">
          <w:rPr>
            <w:noProof/>
            <w:webHidden/>
          </w:rPr>
          <w:t>2</w:t>
        </w:r>
        <w:r w:rsidR="003503C0">
          <w:rPr>
            <w:noProof/>
            <w:webHidden/>
          </w:rPr>
          <w:fldChar w:fldCharType="end"/>
        </w:r>
      </w:hyperlink>
      <w:r w:rsidR="00DD5741">
        <w:rPr>
          <w:noProof/>
        </w:rPr>
        <w:t>9</w:t>
      </w:r>
    </w:p>
    <w:p w14:paraId="7A31C066" w14:textId="375E94A5" w:rsidR="003503C0" w:rsidRDefault="00D613DC">
      <w:pPr>
        <w:pStyle w:val="TableofFigures"/>
        <w:tabs>
          <w:tab w:val="right" w:leader="dot" w:pos="9019"/>
        </w:tabs>
        <w:rPr>
          <w:noProof/>
        </w:rPr>
      </w:pPr>
      <w:hyperlink w:anchor="_Toc26261424" w:history="1">
        <w:r w:rsidR="003503C0" w:rsidRPr="000A5844">
          <w:rPr>
            <w:rStyle w:val="Hyperlink"/>
            <w:noProof/>
          </w:rPr>
          <w:t xml:space="preserve">Table </w:t>
        </w:r>
        <w:r w:rsidR="000E25D1">
          <w:rPr>
            <w:rStyle w:val="Hyperlink"/>
            <w:noProof/>
          </w:rPr>
          <w:t>3</w:t>
        </w:r>
        <w:r w:rsidR="003503C0" w:rsidRPr="000A5844">
          <w:rPr>
            <w:rStyle w:val="Hyperlink"/>
            <w:noProof/>
          </w:rPr>
          <w:t>: Image data dictionary</w:t>
        </w:r>
        <w:r w:rsidR="003503C0">
          <w:rPr>
            <w:noProof/>
            <w:webHidden/>
          </w:rPr>
          <w:tab/>
        </w:r>
        <w:r w:rsidR="003503C0">
          <w:rPr>
            <w:noProof/>
            <w:webHidden/>
          </w:rPr>
          <w:fldChar w:fldCharType="begin"/>
        </w:r>
        <w:r w:rsidR="003503C0">
          <w:rPr>
            <w:noProof/>
            <w:webHidden/>
          </w:rPr>
          <w:instrText xml:space="preserve"> PAGEREF _Toc26261424 \h </w:instrText>
        </w:r>
        <w:r w:rsidR="003503C0">
          <w:rPr>
            <w:noProof/>
            <w:webHidden/>
          </w:rPr>
        </w:r>
        <w:r w:rsidR="003503C0">
          <w:rPr>
            <w:noProof/>
            <w:webHidden/>
          </w:rPr>
          <w:fldChar w:fldCharType="separate"/>
        </w:r>
        <w:r w:rsidR="003503C0">
          <w:rPr>
            <w:noProof/>
            <w:webHidden/>
          </w:rPr>
          <w:t>2</w:t>
        </w:r>
        <w:r w:rsidR="003503C0">
          <w:rPr>
            <w:noProof/>
            <w:webHidden/>
          </w:rPr>
          <w:fldChar w:fldCharType="end"/>
        </w:r>
      </w:hyperlink>
      <w:r w:rsidR="00DD5741">
        <w:rPr>
          <w:noProof/>
        </w:rPr>
        <w:t>9</w:t>
      </w:r>
    </w:p>
    <w:p w14:paraId="61AF1146" w14:textId="75EA7257" w:rsidR="0041001D" w:rsidRDefault="00D613DC" w:rsidP="0041001D">
      <w:pPr>
        <w:pStyle w:val="TableofFigures"/>
        <w:tabs>
          <w:tab w:val="right" w:leader="dot" w:pos="9019"/>
        </w:tabs>
        <w:rPr>
          <w:rFonts w:asciiTheme="minorHAnsi" w:eastAsiaTheme="minorEastAsia" w:hAnsiTheme="minorHAnsi" w:cstheme="minorBidi"/>
          <w:noProof/>
          <w:sz w:val="22"/>
          <w:szCs w:val="22"/>
        </w:rPr>
      </w:pPr>
      <w:hyperlink w:anchor="_Toc26261424" w:history="1">
        <w:r w:rsidR="0041001D" w:rsidRPr="000A5844">
          <w:rPr>
            <w:rStyle w:val="Hyperlink"/>
            <w:noProof/>
          </w:rPr>
          <w:t xml:space="preserve">Table </w:t>
        </w:r>
        <w:r w:rsidR="000E25D1">
          <w:rPr>
            <w:rStyle w:val="Hyperlink"/>
            <w:noProof/>
          </w:rPr>
          <w:t>4</w:t>
        </w:r>
        <w:r w:rsidR="0041001D" w:rsidRPr="000A5844">
          <w:rPr>
            <w:rStyle w:val="Hyperlink"/>
            <w:noProof/>
          </w:rPr>
          <w:t xml:space="preserve">: </w:t>
        </w:r>
        <w:r w:rsidR="0041001D">
          <w:t>Pre-Requisites Installation</w:t>
        </w:r>
        <w:r w:rsidR="0041001D">
          <w:rPr>
            <w:noProof/>
            <w:webHidden/>
          </w:rPr>
          <w:tab/>
          <w:t>3</w:t>
        </w:r>
      </w:hyperlink>
      <w:r w:rsidR="00DD5741">
        <w:rPr>
          <w:noProof/>
        </w:rPr>
        <w:t>6</w:t>
      </w:r>
    </w:p>
    <w:p w14:paraId="6A9F4D8A" w14:textId="2BBB8816" w:rsidR="00343934" w:rsidRDefault="00343934" w:rsidP="00343934">
      <w:pPr>
        <w:pStyle w:val="TableofFigures"/>
        <w:tabs>
          <w:tab w:val="right" w:leader="dot" w:pos="9019"/>
        </w:tabs>
        <w:rPr>
          <w:rFonts w:asciiTheme="minorHAnsi" w:eastAsiaTheme="minorEastAsia" w:hAnsiTheme="minorHAnsi" w:cstheme="minorBidi"/>
          <w:noProof/>
          <w:sz w:val="22"/>
          <w:szCs w:val="22"/>
        </w:rPr>
      </w:pPr>
      <w:hyperlink w:anchor="_Toc26261424" w:history="1">
        <w:r w:rsidRPr="000A5844">
          <w:rPr>
            <w:rStyle w:val="Hyperlink"/>
            <w:noProof/>
          </w:rPr>
          <w:t xml:space="preserve">Table </w:t>
        </w:r>
        <w:r>
          <w:rPr>
            <w:rStyle w:val="Hyperlink"/>
            <w:noProof/>
          </w:rPr>
          <w:t>5</w:t>
        </w:r>
        <w:r w:rsidRPr="000A5844">
          <w:rPr>
            <w:rStyle w:val="Hyperlink"/>
            <w:noProof/>
          </w:rPr>
          <w:t xml:space="preserve">: </w:t>
        </w:r>
        <w:r>
          <w:t>Comparison between different models</w:t>
        </w:r>
        <w:r>
          <w:rPr>
            <w:noProof/>
            <w:webHidden/>
          </w:rPr>
          <w:tab/>
          <w:t>53</w:t>
        </w:r>
      </w:hyperlink>
    </w:p>
    <w:p w14:paraId="14368CF7" w14:textId="77777777" w:rsidR="0041001D" w:rsidRPr="00343934" w:rsidRDefault="0041001D" w:rsidP="0041001D">
      <w:pPr>
        <w:rPr>
          <w:rFonts w:eastAsiaTheme="minorEastAsia"/>
          <w:b/>
          <w:bCs/>
        </w:rPr>
      </w:pPr>
    </w:p>
    <w:p w14:paraId="0BCA8DBD" w14:textId="186D8BE0" w:rsidR="00884C85" w:rsidRPr="006B07A6" w:rsidRDefault="00984320" w:rsidP="008E57BE">
      <w:pPr>
        <w:tabs>
          <w:tab w:val="left" w:pos="6714"/>
        </w:tabs>
        <w:rPr>
          <w:rFonts w:asciiTheme="minorHAnsi" w:eastAsiaTheme="minorEastAsia" w:hAnsiTheme="minorHAnsi" w:cstheme="minorBidi"/>
          <w:noProof/>
          <w:sz w:val="22"/>
          <w:szCs w:val="22"/>
        </w:rPr>
      </w:pPr>
      <w:r>
        <w:fldChar w:fldCharType="end"/>
      </w:r>
      <w:r w:rsidR="008E57BE">
        <w:tab/>
      </w:r>
    </w:p>
    <w:p w14:paraId="74AC535D" w14:textId="77777777" w:rsidR="00490E64" w:rsidRDefault="00490E64" w:rsidP="00AE0BAE">
      <w:pPr>
        <w:pStyle w:val="Subtitle"/>
        <w:rPr>
          <w:rFonts w:cs="Times New Roman"/>
        </w:rPr>
        <w:sectPr w:rsidR="00490E64" w:rsidSect="004C3191">
          <w:headerReference w:type="first" r:id="rId13"/>
          <w:pgSz w:w="11909" w:h="16834" w:code="9"/>
          <w:pgMar w:top="1440" w:right="1440" w:bottom="1440" w:left="1440" w:header="720" w:footer="720" w:gutter="0"/>
          <w:pgNumType w:fmt="lowerRoman"/>
          <w:cols w:space="720"/>
          <w:titlePg/>
          <w:docGrid w:linePitch="360"/>
        </w:sectPr>
      </w:pPr>
    </w:p>
    <w:p w14:paraId="12071079" w14:textId="77777777" w:rsidR="004C3191" w:rsidRDefault="004C3191" w:rsidP="004C3191">
      <w:pPr>
        <w:pStyle w:val="Subtitle"/>
      </w:pPr>
      <w:bookmarkStart w:id="6" w:name="_Toc42076246"/>
      <w:r>
        <w:lastRenderedPageBreak/>
        <w:t>List of Figures</w:t>
      </w:r>
      <w:bookmarkEnd w:id="6"/>
    </w:p>
    <w:p w14:paraId="340FA4D6" w14:textId="77777777" w:rsidR="00101294" w:rsidRDefault="004C3191">
      <w:pPr>
        <w:pStyle w:val="TableofFigures"/>
        <w:tabs>
          <w:tab w:val="right" w:leader="dot" w:pos="9019"/>
        </w:tabs>
        <w:rPr>
          <w:rFonts w:asciiTheme="minorHAnsi" w:eastAsiaTheme="minorEastAsia" w:hAnsiTheme="minorHAnsi" w:cstheme="minorBidi"/>
          <w:noProof/>
          <w:sz w:val="22"/>
          <w:szCs w:val="22"/>
        </w:rPr>
      </w:pPr>
      <w:r>
        <w:fldChar w:fldCharType="begin"/>
      </w:r>
      <w:r>
        <w:instrText xml:space="preserve"> TOC \c "Figure" </w:instrText>
      </w:r>
      <w:r>
        <w:fldChar w:fldCharType="separate"/>
      </w:r>
      <w:r w:rsidR="00101294">
        <w:rPr>
          <w:noProof/>
        </w:rPr>
        <w:t>Figure 1: Unstable Vertices condition [10]</w:t>
      </w:r>
      <w:r w:rsidR="00101294">
        <w:rPr>
          <w:noProof/>
        </w:rPr>
        <w:tab/>
      </w:r>
      <w:r w:rsidR="00101294">
        <w:rPr>
          <w:noProof/>
        </w:rPr>
        <w:fldChar w:fldCharType="begin"/>
      </w:r>
      <w:r w:rsidR="00101294">
        <w:rPr>
          <w:noProof/>
        </w:rPr>
        <w:instrText xml:space="preserve"> PAGEREF _Toc26334157 \h </w:instrText>
      </w:r>
      <w:r w:rsidR="00101294">
        <w:rPr>
          <w:noProof/>
        </w:rPr>
      </w:r>
      <w:r w:rsidR="00101294">
        <w:rPr>
          <w:noProof/>
        </w:rPr>
        <w:fldChar w:fldCharType="separate"/>
      </w:r>
      <w:r w:rsidR="00101294">
        <w:rPr>
          <w:noProof/>
        </w:rPr>
        <w:t>6</w:t>
      </w:r>
      <w:r w:rsidR="00101294">
        <w:rPr>
          <w:noProof/>
        </w:rPr>
        <w:fldChar w:fldCharType="end"/>
      </w:r>
    </w:p>
    <w:p w14:paraId="57336608" w14:textId="77777777" w:rsidR="00101294" w:rsidRDefault="00101294">
      <w:pPr>
        <w:pStyle w:val="TableofFigures"/>
        <w:tabs>
          <w:tab w:val="right" w:leader="dot" w:pos="9019"/>
        </w:tabs>
        <w:rPr>
          <w:rFonts w:asciiTheme="minorHAnsi" w:eastAsiaTheme="minorEastAsia" w:hAnsiTheme="minorHAnsi" w:cstheme="minorBidi"/>
          <w:noProof/>
          <w:sz w:val="22"/>
          <w:szCs w:val="22"/>
        </w:rPr>
      </w:pPr>
      <w:r>
        <w:rPr>
          <w:noProof/>
        </w:rPr>
        <w:t>Figure 2: Result 1 [10]</w:t>
      </w:r>
      <w:r>
        <w:rPr>
          <w:noProof/>
        </w:rPr>
        <w:tab/>
      </w:r>
      <w:r>
        <w:rPr>
          <w:noProof/>
        </w:rPr>
        <w:fldChar w:fldCharType="begin"/>
      </w:r>
      <w:r>
        <w:rPr>
          <w:noProof/>
        </w:rPr>
        <w:instrText xml:space="preserve"> PAGEREF _Toc26334158 \h </w:instrText>
      </w:r>
      <w:r>
        <w:rPr>
          <w:noProof/>
        </w:rPr>
      </w:r>
      <w:r>
        <w:rPr>
          <w:noProof/>
        </w:rPr>
        <w:fldChar w:fldCharType="separate"/>
      </w:r>
      <w:r>
        <w:rPr>
          <w:noProof/>
        </w:rPr>
        <w:t>6</w:t>
      </w:r>
      <w:r>
        <w:rPr>
          <w:noProof/>
        </w:rPr>
        <w:fldChar w:fldCharType="end"/>
      </w:r>
    </w:p>
    <w:p w14:paraId="69DE14E6" w14:textId="77777777" w:rsidR="00101294" w:rsidRDefault="00101294">
      <w:pPr>
        <w:pStyle w:val="TableofFigures"/>
        <w:tabs>
          <w:tab w:val="right" w:leader="dot" w:pos="9019"/>
        </w:tabs>
        <w:rPr>
          <w:rFonts w:asciiTheme="minorHAnsi" w:eastAsiaTheme="minorEastAsia" w:hAnsiTheme="minorHAnsi" w:cstheme="minorBidi"/>
          <w:noProof/>
          <w:sz w:val="22"/>
          <w:szCs w:val="22"/>
        </w:rPr>
      </w:pPr>
      <w:r>
        <w:rPr>
          <w:noProof/>
        </w:rPr>
        <w:t>Figure 3: Result 2 [10]</w:t>
      </w:r>
      <w:r>
        <w:rPr>
          <w:noProof/>
        </w:rPr>
        <w:tab/>
      </w:r>
      <w:r>
        <w:rPr>
          <w:noProof/>
        </w:rPr>
        <w:fldChar w:fldCharType="begin"/>
      </w:r>
      <w:r>
        <w:rPr>
          <w:noProof/>
        </w:rPr>
        <w:instrText xml:space="preserve"> PAGEREF _Toc26334159 \h </w:instrText>
      </w:r>
      <w:r>
        <w:rPr>
          <w:noProof/>
        </w:rPr>
      </w:r>
      <w:r>
        <w:rPr>
          <w:noProof/>
        </w:rPr>
        <w:fldChar w:fldCharType="separate"/>
      </w:r>
      <w:r>
        <w:rPr>
          <w:noProof/>
        </w:rPr>
        <w:t>6</w:t>
      </w:r>
      <w:r>
        <w:rPr>
          <w:noProof/>
        </w:rPr>
        <w:fldChar w:fldCharType="end"/>
      </w:r>
    </w:p>
    <w:p w14:paraId="07D4AD26" w14:textId="77777777" w:rsidR="00101294" w:rsidRDefault="00101294">
      <w:pPr>
        <w:pStyle w:val="TableofFigures"/>
        <w:tabs>
          <w:tab w:val="right" w:leader="dot" w:pos="9019"/>
        </w:tabs>
        <w:rPr>
          <w:rFonts w:asciiTheme="minorHAnsi" w:eastAsiaTheme="minorEastAsia" w:hAnsiTheme="minorHAnsi" w:cstheme="minorBidi"/>
          <w:noProof/>
          <w:sz w:val="22"/>
          <w:szCs w:val="22"/>
        </w:rPr>
      </w:pPr>
      <w:r>
        <w:rPr>
          <w:noProof/>
        </w:rPr>
        <w:t>Figure 4: Algorithm flowchart [3]</w:t>
      </w:r>
      <w:r>
        <w:rPr>
          <w:noProof/>
        </w:rPr>
        <w:tab/>
      </w:r>
      <w:r>
        <w:rPr>
          <w:noProof/>
        </w:rPr>
        <w:fldChar w:fldCharType="begin"/>
      </w:r>
      <w:r>
        <w:rPr>
          <w:noProof/>
        </w:rPr>
        <w:instrText xml:space="preserve"> PAGEREF _Toc26334160 \h </w:instrText>
      </w:r>
      <w:r>
        <w:rPr>
          <w:noProof/>
        </w:rPr>
      </w:r>
      <w:r>
        <w:rPr>
          <w:noProof/>
        </w:rPr>
        <w:fldChar w:fldCharType="separate"/>
      </w:r>
      <w:r>
        <w:rPr>
          <w:noProof/>
        </w:rPr>
        <w:t>7</w:t>
      </w:r>
      <w:r>
        <w:rPr>
          <w:noProof/>
        </w:rPr>
        <w:fldChar w:fldCharType="end"/>
      </w:r>
    </w:p>
    <w:p w14:paraId="05034C5F" w14:textId="77777777" w:rsidR="00101294" w:rsidRDefault="00101294">
      <w:pPr>
        <w:pStyle w:val="TableofFigures"/>
        <w:tabs>
          <w:tab w:val="right" w:leader="dot" w:pos="9019"/>
        </w:tabs>
        <w:rPr>
          <w:rFonts w:asciiTheme="minorHAnsi" w:eastAsiaTheme="minorEastAsia" w:hAnsiTheme="minorHAnsi" w:cstheme="minorBidi"/>
          <w:noProof/>
          <w:sz w:val="22"/>
          <w:szCs w:val="22"/>
        </w:rPr>
      </w:pPr>
      <w:r>
        <w:rPr>
          <w:noProof/>
        </w:rPr>
        <w:t>Figure 5: Flowchart of the proposed methodology of obstacle detection and audio warning [6]</w:t>
      </w:r>
      <w:r>
        <w:rPr>
          <w:noProof/>
        </w:rPr>
        <w:tab/>
      </w:r>
      <w:r>
        <w:rPr>
          <w:noProof/>
        </w:rPr>
        <w:fldChar w:fldCharType="begin"/>
      </w:r>
      <w:r>
        <w:rPr>
          <w:noProof/>
        </w:rPr>
        <w:instrText xml:space="preserve"> PAGEREF _Toc26334161 \h </w:instrText>
      </w:r>
      <w:r>
        <w:rPr>
          <w:noProof/>
        </w:rPr>
      </w:r>
      <w:r>
        <w:rPr>
          <w:noProof/>
        </w:rPr>
        <w:fldChar w:fldCharType="separate"/>
      </w:r>
      <w:r>
        <w:rPr>
          <w:noProof/>
        </w:rPr>
        <w:t>9</w:t>
      </w:r>
      <w:r>
        <w:rPr>
          <w:noProof/>
        </w:rPr>
        <w:fldChar w:fldCharType="end"/>
      </w:r>
    </w:p>
    <w:p w14:paraId="6A958983" w14:textId="77777777" w:rsidR="00101294" w:rsidRDefault="00101294">
      <w:pPr>
        <w:pStyle w:val="TableofFigures"/>
        <w:tabs>
          <w:tab w:val="right" w:leader="dot" w:pos="9019"/>
        </w:tabs>
        <w:rPr>
          <w:rFonts w:asciiTheme="minorHAnsi" w:eastAsiaTheme="minorEastAsia" w:hAnsiTheme="minorHAnsi" w:cstheme="minorBidi"/>
          <w:noProof/>
          <w:sz w:val="22"/>
          <w:szCs w:val="22"/>
        </w:rPr>
      </w:pPr>
      <w:r>
        <w:rPr>
          <w:noProof/>
        </w:rPr>
        <w:t>Figure 6: System Overview [1]</w:t>
      </w:r>
      <w:r>
        <w:rPr>
          <w:noProof/>
        </w:rPr>
        <w:tab/>
      </w:r>
      <w:r>
        <w:rPr>
          <w:noProof/>
        </w:rPr>
        <w:fldChar w:fldCharType="begin"/>
      </w:r>
      <w:r>
        <w:rPr>
          <w:noProof/>
        </w:rPr>
        <w:instrText xml:space="preserve"> PAGEREF _Toc26334162 \h </w:instrText>
      </w:r>
      <w:r>
        <w:rPr>
          <w:noProof/>
        </w:rPr>
      </w:r>
      <w:r>
        <w:rPr>
          <w:noProof/>
        </w:rPr>
        <w:fldChar w:fldCharType="separate"/>
      </w:r>
      <w:r>
        <w:rPr>
          <w:noProof/>
        </w:rPr>
        <w:t>10</w:t>
      </w:r>
      <w:r>
        <w:rPr>
          <w:noProof/>
        </w:rPr>
        <w:fldChar w:fldCharType="end"/>
      </w:r>
    </w:p>
    <w:p w14:paraId="05C95EDB" w14:textId="77777777" w:rsidR="00101294" w:rsidRDefault="00101294">
      <w:pPr>
        <w:pStyle w:val="TableofFigures"/>
        <w:tabs>
          <w:tab w:val="right" w:leader="dot" w:pos="9019"/>
        </w:tabs>
        <w:rPr>
          <w:rFonts w:asciiTheme="minorHAnsi" w:eastAsiaTheme="minorEastAsia" w:hAnsiTheme="minorHAnsi" w:cstheme="minorBidi"/>
          <w:noProof/>
          <w:sz w:val="22"/>
          <w:szCs w:val="22"/>
        </w:rPr>
      </w:pPr>
      <w:r>
        <w:rPr>
          <w:noProof/>
        </w:rPr>
        <w:t>Figure 7: Feature Recognition Module [1]</w:t>
      </w:r>
      <w:r>
        <w:rPr>
          <w:noProof/>
        </w:rPr>
        <w:tab/>
      </w:r>
      <w:r>
        <w:rPr>
          <w:noProof/>
        </w:rPr>
        <w:fldChar w:fldCharType="begin"/>
      </w:r>
      <w:r>
        <w:rPr>
          <w:noProof/>
        </w:rPr>
        <w:instrText xml:space="preserve"> PAGEREF _Toc26334163 \h </w:instrText>
      </w:r>
      <w:r>
        <w:rPr>
          <w:noProof/>
        </w:rPr>
      </w:r>
      <w:r>
        <w:rPr>
          <w:noProof/>
        </w:rPr>
        <w:fldChar w:fldCharType="separate"/>
      </w:r>
      <w:r>
        <w:rPr>
          <w:noProof/>
        </w:rPr>
        <w:t>10</w:t>
      </w:r>
      <w:r>
        <w:rPr>
          <w:noProof/>
        </w:rPr>
        <w:fldChar w:fldCharType="end"/>
      </w:r>
    </w:p>
    <w:p w14:paraId="19489921" w14:textId="77777777" w:rsidR="00101294" w:rsidRDefault="00101294">
      <w:pPr>
        <w:pStyle w:val="TableofFigures"/>
        <w:tabs>
          <w:tab w:val="right" w:leader="dot" w:pos="9019"/>
        </w:tabs>
        <w:rPr>
          <w:rFonts w:asciiTheme="minorHAnsi" w:eastAsiaTheme="minorEastAsia" w:hAnsiTheme="minorHAnsi" w:cstheme="minorBidi"/>
          <w:noProof/>
          <w:sz w:val="22"/>
          <w:szCs w:val="22"/>
        </w:rPr>
      </w:pPr>
      <w:r>
        <w:rPr>
          <w:noProof/>
        </w:rPr>
        <w:t>Figure 8: Architecture for YOLO model [9]</w:t>
      </w:r>
      <w:r>
        <w:rPr>
          <w:noProof/>
        </w:rPr>
        <w:tab/>
      </w:r>
      <w:r>
        <w:rPr>
          <w:noProof/>
        </w:rPr>
        <w:fldChar w:fldCharType="begin"/>
      </w:r>
      <w:r>
        <w:rPr>
          <w:noProof/>
        </w:rPr>
        <w:instrText xml:space="preserve"> PAGEREF _Toc26334164 \h </w:instrText>
      </w:r>
      <w:r>
        <w:rPr>
          <w:noProof/>
        </w:rPr>
      </w:r>
      <w:r>
        <w:rPr>
          <w:noProof/>
        </w:rPr>
        <w:fldChar w:fldCharType="separate"/>
      </w:r>
      <w:r>
        <w:rPr>
          <w:noProof/>
        </w:rPr>
        <w:t>12</w:t>
      </w:r>
      <w:r>
        <w:rPr>
          <w:noProof/>
        </w:rPr>
        <w:fldChar w:fldCharType="end"/>
      </w:r>
    </w:p>
    <w:p w14:paraId="112748DA" w14:textId="77777777" w:rsidR="00101294" w:rsidRDefault="00101294">
      <w:pPr>
        <w:pStyle w:val="TableofFigures"/>
        <w:tabs>
          <w:tab w:val="right" w:leader="dot" w:pos="9019"/>
        </w:tabs>
        <w:rPr>
          <w:rFonts w:asciiTheme="minorHAnsi" w:eastAsiaTheme="minorEastAsia" w:hAnsiTheme="minorHAnsi" w:cstheme="minorBidi"/>
          <w:noProof/>
          <w:sz w:val="22"/>
          <w:szCs w:val="22"/>
        </w:rPr>
      </w:pPr>
      <w:r>
        <w:rPr>
          <w:noProof/>
        </w:rPr>
        <w:t>Figure 9: System Architecture Diagram</w:t>
      </w:r>
      <w:r>
        <w:rPr>
          <w:noProof/>
        </w:rPr>
        <w:tab/>
      </w:r>
      <w:r>
        <w:rPr>
          <w:noProof/>
        </w:rPr>
        <w:fldChar w:fldCharType="begin"/>
      </w:r>
      <w:r>
        <w:rPr>
          <w:noProof/>
        </w:rPr>
        <w:instrText xml:space="preserve"> PAGEREF _Toc26334165 \h </w:instrText>
      </w:r>
      <w:r>
        <w:rPr>
          <w:noProof/>
        </w:rPr>
      </w:r>
      <w:r>
        <w:rPr>
          <w:noProof/>
        </w:rPr>
        <w:fldChar w:fldCharType="separate"/>
      </w:r>
      <w:r>
        <w:rPr>
          <w:noProof/>
        </w:rPr>
        <w:t>17</w:t>
      </w:r>
      <w:r>
        <w:rPr>
          <w:noProof/>
        </w:rPr>
        <w:fldChar w:fldCharType="end"/>
      </w:r>
    </w:p>
    <w:p w14:paraId="2B22A013" w14:textId="22202E69" w:rsidR="00101294" w:rsidRDefault="00101294">
      <w:pPr>
        <w:pStyle w:val="TableofFigures"/>
        <w:tabs>
          <w:tab w:val="right" w:leader="dot" w:pos="9019"/>
        </w:tabs>
        <w:rPr>
          <w:rFonts w:asciiTheme="minorHAnsi" w:eastAsiaTheme="minorEastAsia" w:hAnsiTheme="minorHAnsi" w:cstheme="minorBidi"/>
          <w:noProof/>
          <w:sz w:val="22"/>
          <w:szCs w:val="22"/>
        </w:rPr>
      </w:pPr>
      <w:r>
        <w:rPr>
          <w:noProof/>
        </w:rPr>
        <w:t>Figure 10: Splash Screen</w:t>
      </w:r>
      <w:r>
        <w:rPr>
          <w:noProof/>
        </w:rPr>
        <w:tab/>
      </w:r>
      <w:r w:rsidR="00AC0F62">
        <w:rPr>
          <w:noProof/>
        </w:rPr>
        <w:t>25</w:t>
      </w:r>
    </w:p>
    <w:p w14:paraId="6A63BA50" w14:textId="31736742" w:rsidR="00101294" w:rsidRDefault="00101294">
      <w:pPr>
        <w:pStyle w:val="TableofFigures"/>
        <w:tabs>
          <w:tab w:val="right" w:leader="dot" w:pos="9019"/>
        </w:tabs>
        <w:rPr>
          <w:rFonts w:asciiTheme="minorHAnsi" w:eastAsiaTheme="minorEastAsia" w:hAnsiTheme="minorHAnsi" w:cstheme="minorBidi"/>
          <w:noProof/>
          <w:sz w:val="22"/>
          <w:szCs w:val="22"/>
        </w:rPr>
      </w:pPr>
      <w:r>
        <w:rPr>
          <w:noProof/>
        </w:rPr>
        <w:t>Figure 11: Sign Up Screen</w:t>
      </w:r>
      <w:r>
        <w:rPr>
          <w:noProof/>
        </w:rPr>
        <w:tab/>
      </w:r>
      <w:r w:rsidR="00AC0F62">
        <w:rPr>
          <w:noProof/>
        </w:rPr>
        <w:t>25</w:t>
      </w:r>
    </w:p>
    <w:p w14:paraId="0EEF7EDC" w14:textId="4459B9B2" w:rsidR="00101294" w:rsidRDefault="00101294">
      <w:pPr>
        <w:pStyle w:val="TableofFigures"/>
        <w:tabs>
          <w:tab w:val="right" w:leader="dot" w:pos="9019"/>
        </w:tabs>
        <w:rPr>
          <w:rFonts w:asciiTheme="minorHAnsi" w:eastAsiaTheme="minorEastAsia" w:hAnsiTheme="minorHAnsi" w:cstheme="minorBidi"/>
          <w:noProof/>
          <w:sz w:val="22"/>
          <w:szCs w:val="22"/>
        </w:rPr>
      </w:pPr>
      <w:r>
        <w:rPr>
          <w:noProof/>
        </w:rPr>
        <w:t>Figure 12: Sign-In Screen</w:t>
      </w:r>
      <w:r>
        <w:rPr>
          <w:noProof/>
        </w:rPr>
        <w:tab/>
      </w:r>
      <w:r w:rsidR="00AC0F62">
        <w:rPr>
          <w:noProof/>
        </w:rPr>
        <w:t>26</w:t>
      </w:r>
    </w:p>
    <w:p w14:paraId="14E271B3" w14:textId="26AC4783" w:rsidR="00101294" w:rsidRDefault="00101294">
      <w:pPr>
        <w:pStyle w:val="TableofFigures"/>
        <w:tabs>
          <w:tab w:val="right" w:leader="dot" w:pos="9019"/>
        </w:tabs>
        <w:rPr>
          <w:rFonts w:asciiTheme="minorHAnsi" w:eastAsiaTheme="minorEastAsia" w:hAnsiTheme="minorHAnsi" w:cstheme="minorBidi"/>
          <w:noProof/>
          <w:sz w:val="22"/>
          <w:szCs w:val="22"/>
        </w:rPr>
      </w:pPr>
      <w:r>
        <w:rPr>
          <w:noProof/>
        </w:rPr>
        <w:t>Figure 13: Home screen</w:t>
      </w:r>
      <w:r>
        <w:rPr>
          <w:noProof/>
        </w:rPr>
        <w:tab/>
      </w:r>
      <w:r w:rsidR="00AC0F62">
        <w:rPr>
          <w:noProof/>
        </w:rPr>
        <w:t>26</w:t>
      </w:r>
    </w:p>
    <w:p w14:paraId="4E30A735" w14:textId="5E3AB5AA" w:rsidR="00101294" w:rsidRDefault="00101294">
      <w:pPr>
        <w:pStyle w:val="TableofFigures"/>
        <w:tabs>
          <w:tab w:val="right" w:leader="dot" w:pos="9019"/>
        </w:tabs>
        <w:rPr>
          <w:rFonts w:asciiTheme="minorHAnsi" w:eastAsiaTheme="minorEastAsia" w:hAnsiTheme="minorHAnsi" w:cstheme="minorBidi"/>
          <w:noProof/>
          <w:sz w:val="22"/>
          <w:szCs w:val="22"/>
        </w:rPr>
      </w:pPr>
      <w:r>
        <w:rPr>
          <w:noProof/>
        </w:rPr>
        <w:t>Figure 14: Light Mode Screen</w:t>
      </w:r>
      <w:r>
        <w:rPr>
          <w:noProof/>
        </w:rPr>
        <w:tab/>
      </w:r>
      <w:r w:rsidR="00AC0F62">
        <w:rPr>
          <w:noProof/>
        </w:rPr>
        <w:t>27</w:t>
      </w:r>
    </w:p>
    <w:p w14:paraId="3B8B8B86" w14:textId="45298EA2" w:rsidR="00101294" w:rsidRDefault="00101294">
      <w:pPr>
        <w:pStyle w:val="TableofFigures"/>
        <w:tabs>
          <w:tab w:val="right" w:leader="dot" w:pos="9019"/>
        </w:tabs>
        <w:rPr>
          <w:rFonts w:asciiTheme="minorHAnsi" w:eastAsiaTheme="minorEastAsia" w:hAnsiTheme="minorHAnsi" w:cstheme="minorBidi"/>
          <w:noProof/>
          <w:sz w:val="22"/>
          <w:szCs w:val="22"/>
        </w:rPr>
      </w:pPr>
      <w:r>
        <w:rPr>
          <w:noProof/>
        </w:rPr>
        <w:t>Figure 15: Night Mode Screen</w:t>
      </w:r>
      <w:r>
        <w:rPr>
          <w:noProof/>
        </w:rPr>
        <w:tab/>
      </w:r>
      <w:r w:rsidR="00AC0F62">
        <w:rPr>
          <w:noProof/>
        </w:rPr>
        <w:t>27</w:t>
      </w:r>
    </w:p>
    <w:p w14:paraId="73746367" w14:textId="0958506E" w:rsidR="00101294" w:rsidRDefault="00101294">
      <w:pPr>
        <w:pStyle w:val="TableofFigures"/>
        <w:tabs>
          <w:tab w:val="right" w:leader="dot" w:pos="9019"/>
        </w:tabs>
        <w:rPr>
          <w:rFonts w:asciiTheme="minorHAnsi" w:eastAsiaTheme="minorEastAsia" w:hAnsiTheme="minorHAnsi" w:cstheme="minorBidi"/>
          <w:noProof/>
          <w:sz w:val="22"/>
          <w:szCs w:val="22"/>
        </w:rPr>
      </w:pPr>
      <w:r>
        <w:rPr>
          <w:noProof/>
        </w:rPr>
        <w:t>Figure 16: ER Diagram</w:t>
      </w:r>
      <w:r>
        <w:rPr>
          <w:noProof/>
        </w:rPr>
        <w:tab/>
      </w:r>
      <w:r>
        <w:rPr>
          <w:noProof/>
        </w:rPr>
        <w:fldChar w:fldCharType="begin"/>
      </w:r>
      <w:r>
        <w:rPr>
          <w:noProof/>
        </w:rPr>
        <w:instrText xml:space="preserve"> PAGEREF _Toc26334172 \h </w:instrText>
      </w:r>
      <w:r>
        <w:rPr>
          <w:noProof/>
        </w:rPr>
      </w:r>
      <w:r>
        <w:rPr>
          <w:noProof/>
        </w:rPr>
        <w:fldChar w:fldCharType="separate"/>
      </w:r>
      <w:r>
        <w:rPr>
          <w:noProof/>
        </w:rPr>
        <w:t>2</w:t>
      </w:r>
      <w:r>
        <w:rPr>
          <w:noProof/>
        </w:rPr>
        <w:fldChar w:fldCharType="end"/>
      </w:r>
      <w:r w:rsidR="00AC0F62">
        <w:rPr>
          <w:noProof/>
        </w:rPr>
        <w:t>8</w:t>
      </w:r>
    </w:p>
    <w:p w14:paraId="53164A72" w14:textId="678414C4" w:rsidR="00101294" w:rsidRDefault="004C3191" w:rsidP="00101294">
      <w:pPr>
        <w:pStyle w:val="TableofFigures"/>
        <w:tabs>
          <w:tab w:val="right" w:leader="dot" w:pos="9019"/>
        </w:tabs>
        <w:rPr>
          <w:rFonts w:asciiTheme="minorHAnsi" w:eastAsiaTheme="minorEastAsia" w:hAnsiTheme="minorHAnsi" w:cstheme="minorBidi"/>
          <w:noProof/>
          <w:sz w:val="22"/>
          <w:szCs w:val="22"/>
        </w:rPr>
      </w:pPr>
      <w:r>
        <w:fldChar w:fldCharType="end"/>
      </w:r>
      <w:r w:rsidR="00101294">
        <w:rPr>
          <w:noProof/>
        </w:rPr>
        <w:t>Figure 17: Class Diagram</w:t>
      </w:r>
      <w:r w:rsidR="00101294">
        <w:rPr>
          <w:noProof/>
        </w:rPr>
        <w:tab/>
        <w:t>3</w:t>
      </w:r>
      <w:r w:rsidR="00AC0F62">
        <w:rPr>
          <w:noProof/>
        </w:rPr>
        <w:t>2</w:t>
      </w:r>
    </w:p>
    <w:p w14:paraId="1932E423" w14:textId="7ACE829D" w:rsidR="00101294" w:rsidRDefault="00101294" w:rsidP="00101294">
      <w:pPr>
        <w:pStyle w:val="TableofFigures"/>
        <w:tabs>
          <w:tab w:val="right" w:leader="dot" w:pos="9019"/>
        </w:tabs>
        <w:rPr>
          <w:rFonts w:asciiTheme="minorHAnsi" w:eastAsiaTheme="minorEastAsia" w:hAnsiTheme="minorHAnsi" w:cstheme="minorBidi"/>
          <w:noProof/>
          <w:sz w:val="22"/>
          <w:szCs w:val="22"/>
        </w:rPr>
      </w:pPr>
      <w:r>
        <w:rPr>
          <w:noProof/>
        </w:rPr>
        <w:t xml:space="preserve">Figure 18: </w:t>
      </w:r>
      <w:r w:rsidR="00FC396C">
        <w:t>Get position of obstacle</w:t>
      </w:r>
      <w:r>
        <w:t xml:space="preserve"> Sequence diagram</w:t>
      </w:r>
      <w:r>
        <w:rPr>
          <w:noProof/>
        </w:rPr>
        <w:tab/>
        <w:t>3</w:t>
      </w:r>
      <w:r w:rsidR="000C2B88">
        <w:rPr>
          <w:noProof/>
        </w:rPr>
        <w:t>3</w:t>
      </w:r>
    </w:p>
    <w:p w14:paraId="5066DBB2" w14:textId="3A8915EA" w:rsidR="00101294" w:rsidRDefault="00101294" w:rsidP="00101294">
      <w:pPr>
        <w:pStyle w:val="TableofFigures"/>
        <w:tabs>
          <w:tab w:val="right" w:leader="dot" w:pos="9019"/>
        </w:tabs>
        <w:rPr>
          <w:rFonts w:asciiTheme="minorHAnsi" w:eastAsiaTheme="minorEastAsia" w:hAnsiTheme="minorHAnsi" w:cstheme="minorBidi"/>
          <w:noProof/>
          <w:sz w:val="22"/>
          <w:szCs w:val="22"/>
        </w:rPr>
      </w:pPr>
      <w:r>
        <w:rPr>
          <w:noProof/>
        </w:rPr>
        <w:t xml:space="preserve">Figure 19: </w:t>
      </w:r>
      <w:r>
        <w:t>Get type of obstacle Sequence diagram</w:t>
      </w:r>
      <w:r>
        <w:rPr>
          <w:noProof/>
        </w:rPr>
        <w:tab/>
        <w:t>3</w:t>
      </w:r>
      <w:r w:rsidR="000C2B88">
        <w:rPr>
          <w:noProof/>
        </w:rPr>
        <w:t>4</w:t>
      </w:r>
    </w:p>
    <w:p w14:paraId="1507125C" w14:textId="4C1D3E6B" w:rsidR="0041001D" w:rsidRDefault="0041001D" w:rsidP="0041001D">
      <w:pPr>
        <w:pStyle w:val="TableofFigures"/>
        <w:tabs>
          <w:tab w:val="right" w:leader="dot" w:pos="9019"/>
        </w:tabs>
        <w:rPr>
          <w:rFonts w:asciiTheme="minorHAnsi" w:eastAsiaTheme="minorEastAsia" w:hAnsiTheme="minorHAnsi" w:cstheme="minorBidi"/>
          <w:noProof/>
          <w:sz w:val="22"/>
          <w:szCs w:val="22"/>
        </w:rPr>
      </w:pPr>
      <w:r>
        <w:rPr>
          <w:noProof/>
        </w:rPr>
        <w:t xml:space="preserve">Figure 20: </w:t>
      </w:r>
      <w:r>
        <w:t>Configuration File</w:t>
      </w:r>
      <w:r>
        <w:rPr>
          <w:noProof/>
        </w:rPr>
        <w:tab/>
        <w:t>3</w:t>
      </w:r>
      <w:r w:rsidR="000C2B88">
        <w:rPr>
          <w:noProof/>
        </w:rPr>
        <w:t>7</w:t>
      </w:r>
    </w:p>
    <w:p w14:paraId="4B580CF7" w14:textId="77573C1D" w:rsidR="0041001D" w:rsidRDefault="0041001D" w:rsidP="0041001D">
      <w:pPr>
        <w:pStyle w:val="TableofFigures"/>
        <w:tabs>
          <w:tab w:val="right" w:leader="dot" w:pos="9019"/>
        </w:tabs>
        <w:rPr>
          <w:noProof/>
        </w:rPr>
      </w:pPr>
      <w:r>
        <w:rPr>
          <w:noProof/>
        </w:rPr>
        <w:t xml:space="preserve">Figure 21: </w:t>
      </w:r>
      <w:r>
        <w:t>Inference Files</w:t>
      </w:r>
      <w:r>
        <w:rPr>
          <w:noProof/>
        </w:rPr>
        <w:tab/>
        <w:t>3</w:t>
      </w:r>
      <w:r w:rsidR="000C2B88">
        <w:rPr>
          <w:noProof/>
        </w:rPr>
        <w:t>8</w:t>
      </w:r>
    </w:p>
    <w:p w14:paraId="0BF64CC1" w14:textId="5C6CD815" w:rsidR="0041001D" w:rsidRDefault="0041001D" w:rsidP="0041001D">
      <w:pPr>
        <w:pStyle w:val="TableofFigures"/>
        <w:tabs>
          <w:tab w:val="right" w:leader="dot" w:pos="9019"/>
        </w:tabs>
        <w:rPr>
          <w:noProof/>
        </w:rPr>
      </w:pPr>
      <w:r>
        <w:rPr>
          <w:noProof/>
        </w:rPr>
        <w:t xml:space="preserve">Figure 22: </w:t>
      </w:r>
      <w:r>
        <w:t>Object Detection through webcam</w:t>
      </w:r>
      <w:r>
        <w:rPr>
          <w:noProof/>
        </w:rPr>
        <w:tab/>
      </w:r>
      <w:r w:rsidR="009D4DED">
        <w:rPr>
          <w:noProof/>
        </w:rPr>
        <w:t>5</w:t>
      </w:r>
      <w:r w:rsidR="008C20A2">
        <w:rPr>
          <w:noProof/>
        </w:rPr>
        <w:t>4</w:t>
      </w:r>
    </w:p>
    <w:p w14:paraId="71FB3AE5" w14:textId="4D5AC96D" w:rsidR="00801456" w:rsidRDefault="00801456" w:rsidP="00801456">
      <w:pPr>
        <w:pStyle w:val="TableofFigures"/>
        <w:tabs>
          <w:tab w:val="right" w:leader="dot" w:pos="9019"/>
        </w:tabs>
        <w:rPr>
          <w:noProof/>
        </w:rPr>
      </w:pPr>
      <w:r>
        <w:rPr>
          <w:noProof/>
        </w:rPr>
        <w:t xml:space="preserve">Figure 23: </w:t>
      </w:r>
      <w:r>
        <w:t>Night Mode Detection with Flash</w:t>
      </w:r>
      <w:r>
        <w:rPr>
          <w:noProof/>
        </w:rPr>
        <w:tab/>
        <w:t>5</w:t>
      </w:r>
      <w:r w:rsidR="008C20A2">
        <w:rPr>
          <w:noProof/>
        </w:rPr>
        <w:t>4</w:t>
      </w:r>
    </w:p>
    <w:p w14:paraId="04D61A72" w14:textId="5824CE79" w:rsidR="00801456" w:rsidRDefault="00801456" w:rsidP="00801456">
      <w:pPr>
        <w:pStyle w:val="TableofFigures"/>
        <w:tabs>
          <w:tab w:val="right" w:leader="dot" w:pos="9019"/>
        </w:tabs>
        <w:rPr>
          <w:noProof/>
        </w:rPr>
      </w:pPr>
      <w:r>
        <w:rPr>
          <w:noProof/>
        </w:rPr>
        <w:t xml:space="preserve">Figure 24: </w:t>
      </w:r>
      <w:r>
        <w:t>Day Mode Detection</w:t>
      </w:r>
      <w:r>
        <w:rPr>
          <w:noProof/>
        </w:rPr>
        <w:tab/>
        <w:t>54</w:t>
      </w:r>
    </w:p>
    <w:p w14:paraId="76EF252D" w14:textId="77777777" w:rsidR="00801456" w:rsidRPr="00801456" w:rsidRDefault="00801456" w:rsidP="00801456"/>
    <w:p w14:paraId="02EB469C" w14:textId="77777777" w:rsidR="0041001D" w:rsidRDefault="0041001D" w:rsidP="0041001D">
      <w:pPr>
        <w:pStyle w:val="Caption"/>
        <w:jc w:val="left"/>
      </w:pPr>
    </w:p>
    <w:p w14:paraId="17006E85" w14:textId="77777777" w:rsidR="0041001D" w:rsidRDefault="0041001D" w:rsidP="0041001D">
      <w:pPr>
        <w:pStyle w:val="Caption"/>
      </w:pPr>
    </w:p>
    <w:p w14:paraId="069C9F5E" w14:textId="77777777" w:rsidR="0041001D" w:rsidRPr="0041001D" w:rsidRDefault="0041001D" w:rsidP="0041001D">
      <w:pPr>
        <w:rPr>
          <w:rFonts w:eastAsiaTheme="minorEastAsia"/>
        </w:rPr>
      </w:pPr>
    </w:p>
    <w:p w14:paraId="419A825C" w14:textId="77777777" w:rsidR="00B17408" w:rsidRDefault="00A40D67" w:rsidP="004C3191">
      <w:pPr>
        <w:sectPr w:rsidR="00B17408" w:rsidSect="004C3191">
          <w:headerReference w:type="first" r:id="rId14"/>
          <w:pgSz w:w="11909" w:h="16834" w:code="9"/>
          <w:pgMar w:top="1440" w:right="1440" w:bottom="1440" w:left="1440" w:header="720" w:footer="720" w:gutter="0"/>
          <w:pgNumType w:fmt="lowerRoman"/>
          <w:cols w:space="720"/>
          <w:titlePg/>
          <w:docGrid w:linePitch="360"/>
        </w:sectPr>
      </w:pPr>
      <w:r w:rsidRPr="008B57AF">
        <w:br w:type="page"/>
      </w:r>
    </w:p>
    <w:p w14:paraId="5F87D983" w14:textId="77777777" w:rsidR="00D142A1" w:rsidRDefault="00D142A1" w:rsidP="00D142A1">
      <w:pPr>
        <w:pStyle w:val="Heading1"/>
        <w:rPr>
          <w:rFonts w:ascii="Times New Roman" w:hAnsi="Times New Roman"/>
        </w:rPr>
      </w:pPr>
      <w:bookmarkStart w:id="7" w:name="_Toc975460"/>
      <w:bookmarkStart w:id="8" w:name="_Toc5527832"/>
      <w:bookmarkStart w:id="9" w:name="_Toc19544168"/>
      <w:bookmarkStart w:id="10" w:name="_Toc19544195"/>
      <w:bookmarkStart w:id="11" w:name="_Toc224669195"/>
      <w:bookmarkStart w:id="12" w:name="_Toc42076247"/>
      <w:r>
        <w:rPr>
          <w:rFonts w:ascii="Times New Roman" w:hAnsi="Times New Roman"/>
        </w:rPr>
        <w:lastRenderedPageBreak/>
        <w:t>Abstract</w:t>
      </w:r>
      <w:bookmarkEnd w:id="12"/>
    </w:p>
    <w:p w14:paraId="23626FC8" w14:textId="38F1AE6A" w:rsidR="008F1F4E" w:rsidRPr="001C7BBB" w:rsidRDefault="008F1F4E" w:rsidP="008F1F4E">
      <w:pPr>
        <w:pStyle w:val="BodyText"/>
      </w:pPr>
      <w:r>
        <w:t>Obstacle detection</w:t>
      </w:r>
      <w:r>
        <w:rPr>
          <w:rFonts w:eastAsia="Arial"/>
        </w:rPr>
        <w:t xml:space="preserve"> </w:t>
      </w:r>
      <w:r>
        <w:t xml:space="preserve">application aims to improve the mobility and the safety of the visually impaired people by detecting the obstacles in their path. The main objective of our project is to describe and evaluate the specification, design, and implementation of a technologically-advanced yet accessible exploration aid, an Android app that uses the camera on a smartphone to detect and inform visually impaired users about obstacles in their path. If a person or any object is found in the frame of the user the application would detect it and notify the user through voice command. In this report we will give the details of the research we did and the work done till now. Additionally, the blind can interact with the application through the use of voice commands. Furthermore, the methodology we adopted is based on use of Machine Learning (ML) and Object Detection using Computer Vision (CV) techniques to recognize the hurdle and label them accordingly. This document is intended to focus on the design of an obstacle detection system for assisting the visually impaired people. All of the previous technologies used to detect the obstacles are thoroughly analyzed in the document. This document covers the literature review needed to evaluate the methods employed in the past and how will our project overcome the limitations of these methods by incorporating an effective and fast algorithm to benefit the blind people and extending the previous studies by introducing an innovative feature for the blind people to hunt for their belongings thus diminishing reliance on others. Furthermore, the document covers the hardware and software requirements essential for the development of our application. Adopting different architectural strategies into the system and evaluating each strategy helps to ensure an optimized architecture develops. The class diagram and sequential diagrams, both helps to understand the high-level and the low-level design of the system. Graphical User design is provided to give an idea about how our application will look like in real life. Implementation details about the application have been provided. Our system takes real time images of objects through a smartphone camera as input and predicts the type and position of the obstacle detected.  A deep learning model is trained on a dataset, after which each obstacle is taken and compared with a stored dataset of objects to predict its type and then through voice command informs the use. </w:t>
      </w:r>
      <w:r w:rsidRPr="006A594D">
        <w:t xml:space="preserve">Test cases and their results have also been given in the test case section. </w:t>
      </w:r>
      <w:r w:rsidR="0007079C">
        <w:t>Highlighting the results obtained, we selected the YOLO model, a single shot detector for faster obstacle detection and recognition as it had 45 frames per second, more than any other detection algorithms. All the algorithms used in the existing work are more concerned about the accuracy of detection but in our research, we were more scrutinized to find the pertinent model that has a greater speed of detection.</w:t>
      </w:r>
    </w:p>
    <w:p w14:paraId="00180EF3" w14:textId="77777777" w:rsidR="00AA6803" w:rsidRPr="009C7C7D" w:rsidRDefault="00AA6803" w:rsidP="00487867"/>
    <w:p w14:paraId="36023BD9" w14:textId="77777777" w:rsidR="00487867" w:rsidRPr="00487867" w:rsidRDefault="00487867" w:rsidP="00487867">
      <w:pPr>
        <w:pStyle w:val="BodyText"/>
      </w:pPr>
    </w:p>
    <w:p w14:paraId="0EBEB6D3" w14:textId="77777777" w:rsidR="00487867" w:rsidRDefault="00487867" w:rsidP="00D54E8F">
      <w:pPr>
        <w:pStyle w:val="BodyText"/>
        <w:rPr>
          <w:b/>
        </w:rPr>
      </w:pPr>
    </w:p>
    <w:p w14:paraId="4578663D" w14:textId="77777777" w:rsidR="00D54E8F" w:rsidRDefault="00D54E8F">
      <w:pPr>
        <w:rPr>
          <w:b/>
        </w:rPr>
      </w:pPr>
      <w:r>
        <w:rPr>
          <w:b/>
        </w:rPr>
        <w:br w:type="page"/>
      </w:r>
    </w:p>
    <w:p w14:paraId="36F704BB" w14:textId="77777777" w:rsidR="004E5FC8" w:rsidRPr="00242A9C" w:rsidRDefault="001F4A51" w:rsidP="001F4A51">
      <w:pPr>
        <w:pStyle w:val="Heading1"/>
        <w:rPr>
          <w:rFonts w:ascii="Times New Roman" w:hAnsi="Times New Roman"/>
        </w:rPr>
      </w:pPr>
      <w:bookmarkStart w:id="13" w:name="_Toc42076248"/>
      <w:r>
        <w:rPr>
          <w:rFonts w:ascii="Times New Roman" w:hAnsi="Times New Roman"/>
        </w:rPr>
        <w:lastRenderedPageBreak/>
        <w:t xml:space="preserve">Chapter 1: </w:t>
      </w:r>
      <w:r w:rsidR="004E5FC8" w:rsidRPr="00242A9C">
        <w:rPr>
          <w:rFonts w:ascii="Times New Roman" w:hAnsi="Times New Roman"/>
        </w:rPr>
        <w:t>Introduction</w:t>
      </w:r>
      <w:bookmarkEnd w:id="7"/>
      <w:bookmarkEnd w:id="8"/>
      <w:bookmarkEnd w:id="9"/>
      <w:bookmarkEnd w:id="10"/>
      <w:bookmarkEnd w:id="13"/>
    </w:p>
    <w:p w14:paraId="3D7D5A38" w14:textId="77777777" w:rsidR="00AA6803" w:rsidRPr="00101294" w:rsidRDefault="00AA6803" w:rsidP="00101294">
      <w:pPr>
        <w:pStyle w:val="BodyText"/>
      </w:pPr>
      <w:bookmarkStart w:id="14" w:name="_Toc5527833"/>
      <w:bookmarkStart w:id="15" w:name="_Toc19544196"/>
      <w:bookmarkStart w:id="16" w:name="_Toc975461"/>
      <w:r w:rsidRPr="00101294">
        <w:t xml:space="preserve">For visually impaired people, a lot of methods have been employed to reduce their dependency on others and assist them to commute properly and safely to their destination. </w:t>
      </w:r>
      <w:r w:rsidR="0097712A" w:rsidRPr="00101294">
        <w:t>In the old times,</w:t>
      </w:r>
      <w:r w:rsidRPr="00101294">
        <w:t xml:space="preserve"> people use</w:t>
      </w:r>
      <w:r w:rsidR="0097712A" w:rsidRPr="00101294">
        <w:t xml:space="preserve">d </w:t>
      </w:r>
      <w:r w:rsidRPr="00101294">
        <w:t xml:space="preserve">white canes to detect the </w:t>
      </w:r>
      <w:r w:rsidR="0097712A" w:rsidRPr="00101294">
        <w:t>approaching hurdles</w:t>
      </w:r>
      <w:r w:rsidRPr="00101294">
        <w:t xml:space="preserve">. </w:t>
      </w:r>
      <w:r w:rsidR="0097712A" w:rsidRPr="00101294">
        <w:t>So</w:t>
      </w:r>
      <w:r w:rsidRPr="00101294">
        <w:t xml:space="preserve">, the visually impaired people </w:t>
      </w:r>
      <w:r w:rsidR="0097712A" w:rsidRPr="00101294">
        <w:t xml:space="preserve">cannot determine the </w:t>
      </w:r>
      <w:r w:rsidRPr="00101294">
        <w:t>type of obstacle</w:t>
      </w:r>
      <w:r w:rsidR="0097712A" w:rsidRPr="00101294">
        <w:t xml:space="preserve"> ahead</w:t>
      </w:r>
      <w:r w:rsidRPr="00101294">
        <w:t xml:space="preserve"> of them and</w:t>
      </w:r>
      <w:r w:rsidR="0097712A" w:rsidRPr="00101294">
        <w:t xml:space="preserve"> solely</w:t>
      </w:r>
      <w:r w:rsidRPr="00101294">
        <w:t xml:space="preserve"> depend upon others to move safely in the desired path. Furthermore, in unseen circumstances the blind people often require assistance to guide them through their surroundings.</w:t>
      </w:r>
      <w:r w:rsidR="00113341" w:rsidRPr="00101294">
        <w:t xml:space="preserve"> People with visually impaired eyes cannot rely completely on guide cane</w:t>
      </w:r>
      <w:r w:rsidR="0097712A" w:rsidRPr="00101294">
        <w:t>.</w:t>
      </w:r>
      <w:r w:rsidR="00113341" w:rsidRPr="00101294">
        <w:t xml:space="preserve"> There are some hurdles such as parking car which cannot be predicted.</w:t>
      </w:r>
      <w:r w:rsidR="0097712A" w:rsidRPr="00101294">
        <w:t xml:space="preserve"> </w:t>
      </w:r>
      <w:r w:rsidRPr="00101294">
        <w:t>Therefore, such obstacles could</w:t>
      </w:r>
      <w:r w:rsidR="0097712A" w:rsidRPr="00101294">
        <w:t xml:space="preserve"> cause harm</w:t>
      </w:r>
      <w:r w:rsidRPr="00101294">
        <w:t xml:space="preserve"> </w:t>
      </w:r>
      <w:r w:rsidR="0097712A" w:rsidRPr="00101294">
        <w:t>to an</w:t>
      </w:r>
      <w:r w:rsidRPr="00101294">
        <w:t xml:space="preserve"> unaccompanied </w:t>
      </w:r>
      <w:r w:rsidR="0097712A" w:rsidRPr="00101294">
        <w:t>blind person.</w:t>
      </w:r>
    </w:p>
    <w:p w14:paraId="0CFAD97C" w14:textId="77777777" w:rsidR="00AA6803" w:rsidRPr="00101294" w:rsidRDefault="00AA6803" w:rsidP="00101294">
      <w:pPr>
        <w:pStyle w:val="BodyText"/>
      </w:pPr>
      <w:r w:rsidRPr="00101294">
        <w:t xml:space="preserve">There is another common method employed that captures static images and explains the user about the objects and their position. The issue with this method is </w:t>
      </w:r>
      <w:r w:rsidR="0091500E" w:rsidRPr="00101294">
        <w:t>that user first has</w:t>
      </w:r>
      <w:r w:rsidRPr="00101294">
        <w:t xml:space="preserve"> to take snapshot and then wait for the output feedback, which overall is a very time-consuming process.</w:t>
      </w:r>
      <w:r w:rsidR="00C56E8C" w:rsidRPr="00101294">
        <w:t xml:space="preserve"> </w:t>
      </w:r>
      <w:r w:rsidRPr="00101294">
        <w:t xml:space="preserve">Regarding depth camera recognition systems, </w:t>
      </w:r>
      <w:r w:rsidR="00C56E8C" w:rsidRPr="00101294">
        <w:t xml:space="preserve">it takes images of the field of view of the user and analyzes the object depth data to determine </w:t>
      </w:r>
      <w:r w:rsidR="00CC54BF" w:rsidRPr="00101294">
        <w:t>hurdles and alert the user of any hurdle ahead</w:t>
      </w:r>
      <w:r w:rsidRPr="00101294">
        <w:t xml:space="preserve">. </w:t>
      </w:r>
      <w:r w:rsidR="0097712A" w:rsidRPr="00101294">
        <w:t>D</w:t>
      </w:r>
      <w:r w:rsidRPr="00101294">
        <w:t>epth</w:t>
      </w:r>
      <w:r w:rsidR="0097712A" w:rsidRPr="00101294">
        <w:t xml:space="preserve"> cameras </w:t>
      </w:r>
      <w:r w:rsidRPr="00101294">
        <w:t>provide more information about obstacles</w:t>
      </w:r>
      <w:r w:rsidR="0097712A" w:rsidRPr="00101294">
        <w:t xml:space="preserve"> as they provide 3D information of an object</w:t>
      </w:r>
      <w:r w:rsidRPr="00101294">
        <w:t xml:space="preserve">. </w:t>
      </w:r>
      <w:r w:rsidR="006D2B9C" w:rsidRPr="00101294">
        <w:t>Moreover</w:t>
      </w:r>
      <w:r w:rsidRPr="00101294">
        <w:t>, depth</w:t>
      </w:r>
      <w:r w:rsidR="006D2B9C" w:rsidRPr="00101294">
        <w:t xml:space="preserve"> </w:t>
      </w:r>
      <w:r w:rsidRPr="00101294">
        <w:t xml:space="preserve">cameras are more </w:t>
      </w:r>
      <w:r w:rsidR="006D2B9C" w:rsidRPr="00101294">
        <w:t>costly</w:t>
      </w:r>
      <w:r w:rsidRPr="00101294">
        <w:t xml:space="preserve"> </w:t>
      </w:r>
      <w:r w:rsidR="006D2B9C" w:rsidRPr="00101294">
        <w:t xml:space="preserve">as compared to </w:t>
      </w:r>
      <w:r w:rsidRPr="00101294">
        <w:t>standard cameras</w:t>
      </w:r>
      <w:r w:rsidR="00101294" w:rsidRPr="00101294">
        <w:t xml:space="preserve">. </w:t>
      </w:r>
      <w:r w:rsidR="006D2B9C" w:rsidRPr="00101294">
        <w:t>That’s why</w:t>
      </w:r>
      <w:r w:rsidR="0097712A" w:rsidRPr="00101294">
        <w:t xml:space="preserve"> </w:t>
      </w:r>
      <w:r w:rsidRPr="00101294">
        <w:t>depth camera</w:t>
      </w:r>
      <w:r w:rsidR="0097712A" w:rsidRPr="00101294">
        <w:t xml:space="preserve">s </w:t>
      </w:r>
      <w:r w:rsidRPr="00101294">
        <w:t>are seldom used in actual applications.</w:t>
      </w:r>
    </w:p>
    <w:p w14:paraId="0E7613EF" w14:textId="1359D14D" w:rsidR="00AA6803" w:rsidRPr="00101294" w:rsidRDefault="00AA6803" w:rsidP="00101294">
      <w:pPr>
        <w:pStyle w:val="BodyText"/>
      </w:pPr>
      <w:r w:rsidRPr="00101294">
        <w:t>In summary, according to the implementations in pre</w:t>
      </w:r>
      <w:r w:rsidR="0097712A" w:rsidRPr="00101294">
        <w:t>ceding</w:t>
      </w:r>
      <w:r w:rsidRPr="00101294">
        <w:t xml:space="preserve"> studies, assistive devices </w:t>
      </w:r>
      <w:r w:rsidR="0097712A" w:rsidRPr="00101294">
        <w:t xml:space="preserve">focus on obstacle detection and recognition of the obstacles for the blind person. </w:t>
      </w:r>
      <w:r w:rsidRPr="00101294">
        <w:t xml:space="preserve">To overcome the drawbacks of the previous assistive technologies, our research considers smartphone application. Therefore, </w:t>
      </w:r>
      <w:r w:rsidR="0097712A" w:rsidRPr="00101294">
        <w:t>our project</w:t>
      </w:r>
      <w:r w:rsidRPr="00101294">
        <w:t xml:space="preserve"> proposes a detection system for visually impaired people; this system </w:t>
      </w:r>
      <w:r w:rsidR="0097712A" w:rsidRPr="00101294">
        <w:t>utilize</w:t>
      </w:r>
      <w:r w:rsidRPr="00101294">
        <w:t xml:space="preserve"> a smartphone and machine learning algorithms to recognize various obstacles and help the blind person to identify his belongings without need for assistance from other people. It will have an intuitive interface, ability to detect and recognize the objects, input voice command, perceive for potential obstacles from the dynamic environment, inform the blind person about the hurdle through audio feedback</w:t>
      </w:r>
      <w:r w:rsidR="00E76AD6">
        <w:t xml:space="preserve">. </w:t>
      </w:r>
      <w:r w:rsidRPr="00101294">
        <w:t>This will be a low-priced android application than designed equipment which will be easily accessible to the blind community.</w:t>
      </w:r>
    </w:p>
    <w:p w14:paraId="62E77FE7" w14:textId="77777777" w:rsidR="00AA6803" w:rsidRPr="00101294" w:rsidRDefault="00AA6803" w:rsidP="00101294">
      <w:pPr>
        <w:pStyle w:val="BodyText"/>
      </w:pPr>
      <w:r w:rsidRPr="00101294">
        <w:t>In conclusion, this document presents introduction of our application, literature review in detail which include the work done in the field of obstacle detection for the blind people. Requirement and design chapter includes the function, non-function, system, hardware and software requirements for the successful development of our application. System architecture and its strategies are discussed in detail which describes the software technology used in our project, future plan for extending application, hardware and software interface paradigm. The design considerations and the incremental development model of our project is discussed which gives the details of different modules of the application. Graphical User Design is provided for the reader’s convenience to get an idea about how the application looks like. Implementation chapter gives the details about the prototype design and work done so far. Conclusion chapter lists down a plan of the work to be done for FYP-2</w:t>
      </w:r>
      <w:r w:rsidR="000532BF" w:rsidRPr="00101294">
        <w:t>.</w:t>
      </w:r>
    </w:p>
    <w:p w14:paraId="6622B714" w14:textId="77777777" w:rsidR="000532BF" w:rsidRDefault="000532BF" w:rsidP="00E35722">
      <w:pPr>
        <w:pStyle w:val="BodyText"/>
        <w:rPr>
          <w:bCs/>
        </w:rPr>
      </w:pPr>
    </w:p>
    <w:p w14:paraId="5CD66543" w14:textId="77777777" w:rsidR="000532BF" w:rsidRDefault="000532BF" w:rsidP="00E35722">
      <w:pPr>
        <w:pStyle w:val="BodyText"/>
        <w:rPr>
          <w:b/>
        </w:rPr>
      </w:pPr>
    </w:p>
    <w:p w14:paraId="27F7A3DE" w14:textId="77777777" w:rsidR="000A6C97" w:rsidRDefault="000A6C97" w:rsidP="00E35722">
      <w:pPr>
        <w:pStyle w:val="BodyText"/>
        <w:rPr>
          <w:b/>
        </w:rPr>
      </w:pPr>
    </w:p>
    <w:p w14:paraId="62563E08" w14:textId="77777777" w:rsidR="000A6C97" w:rsidRPr="00EF3C14" w:rsidRDefault="000A6C97" w:rsidP="00E35722">
      <w:pPr>
        <w:pStyle w:val="BodyText"/>
        <w:rPr>
          <w:b/>
        </w:rPr>
      </w:pPr>
    </w:p>
    <w:p w14:paraId="2196B690" w14:textId="77777777" w:rsidR="004E5FC8" w:rsidRPr="008B57AF" w:rsidRDefault="00E35722" w:rsidP="007E20B5">
      <w:pPr>
        <w:pStyle w:val="Heading2"/>
        <w:rPr>
          <w:rFonts w:ascii="Times New Roman" w:hAnsi="Times New Roman" w:cs="Times New Roman"/>
        </w:rPr>
      </w:pPr>
      <w:bookmarkStart w:id="17" w:name="_Toc42076249"/>
      <w:bookmarkEnd w:id="14"/>
      <w:bookmarkEnd w:id="15"/>
      <w:r>
        <w:rPr>
          <w:rFonts w:ascii="Times New Roman" w:hAnsi="Times New Roman" w:cs="Times New Roman"/>
        </w:rPr>
        <w:lastRenderedPageBreak/>
        <w:t>Goals and Objectives</w:t>
      </w:r>
      <w:bookmarkEnd w:id="17"/>
    </w:p>
    <w:p w14:paraId="2DE67D3E" w14:textId="77777777" w:rsidR="004A04FF" w:rsidRDefault="004A04FF" w:rsidP="004A04FF">
      <w:pPr>
        <w:pStyle w:val="BodyText"/>
        <w:rPr>
          <w:szCs w:val="22"/>
        </w:rPr>
      </w:pPr>
      <w:r>
        <w:t xml:space="preserve">This app will intend to create a new virtual world for the visually impaired people. The blind can now perceive objects in the environment ahead of time as they cannot use their sense of sight. The </w:t>
      </w:r>
      <w:r w:rsidR="000A6C97">
        <w:t>blind persons</w:t>
      </w:r>
      <w:r>
        <w:t xml:space="preserve"> experience will be completely revived, by using the app they don’t need to bounce into </w:t>
      </w:r>
      <w:r w:rsidR="0091500E">
        <w:t>objects;</w:t>
      </w:r>
      <w:r>
        <w:t xml:space="preserve"> they can commute safely to their destination. </w:t>
      </w:r>
    </w:p>
    <w:p w14:paraId="7E5F7F92" w14:textId="77777777" w:rsidR="004A04FF" w:rsidRDefault="004A04FF" w:rsidP="004A04FF">
      <w:pPr>
        <w:pStyle w:val="BodyText"/>
      </w:pPr>
      <w:r>
        <w:t xml:space="preserve">To accomplish the main objective of the project, these are some main functionalities which </w:t>
      </w:r>
      <w:r w:rsidR="0091500E">
        <w:t>need</w:t>
      </w:r>
      <w:r>
        <w:t xml:space="preserve"> to be implemented. </w:t>
      </w:r>
    </w:p>
    <w:p w14:paraId="30AE1241" w14:textId="77777777" w:rsidR="004A04FF" w:rsidRDefault="000532BF" w:rsidP="000532BF">
      <w:pPr>
        <w:pStyle w:val="BodyText"/>
        <w:numPr>
          <w:ilvl w:val="0"/>
          <w:numId w:val="40"/>
        </w:numPr>
      </w:pPr>
      <w:r>
        <w:t>The goal is to identify</w:t>
      </w:r>
      <w:r w:rsidR="004A04FF">
        <w:t xml:space="preserve"> and recogniz</w:t>
      </w:r>
      <w:r>
        <w:t>e</w:t>
      </w:r>
      <w:r w:rsidR="004A04FF">
        <w:t xml:space="preserve"> the type of obstacles</w:t>
      </w:r>
      <w:r>
        <w:t xml:space="preserve"> which</w:t>
      </w:r>
      <w:r w:rsidR="004A04FF">
        <w:t xml:space="preserve"> are the crucial features of this project that will fulfill the primary requirement for aided mobility of the visually impaired by using obstacle detection application. </w:t>
      </w:r>
    </w:p>
    <w:p w14:paraId="20FF182A" w14:textId="77777777" w:rsidR="000532BF" w:rsidRDefault="000532BF" w:rsidP="004A04FF">
      <w:pPr>
        <w:pStyle w:val="BodyText"/>
        <w:numPr>
          <w:ilvl w:val="0"/>
          <w:numId w:val="40"/>
        </w:numPr>
      </w:pPr>
      <w:r>
        <w:t>The goal is to deliver the o</w:t>
      </w:r>
      <w:r w:rsidR="004A04FF">
        <w:t xml:space="preserve">bstacle information to the blind </w:t>
      </w:r>
      <w:r w:rsidR="000A6C97">
        <w:t>by using voice feedback</w:t>
      </w:r>
      <w:r w:rsidR="004A04FF">
        <w:t>, informing them about the potential obstacles in their path.</w:t>
      </w:r>
    </w:p>
    <w:p w14:paraId="754EC0D9" w14:textId="2D91CC0E" w:rsidR="004A04FF" w:rsidRDefault="003C515E" w:rsidP="000532BF">
      <w:pPr>
        <w:pStyle w:val="BodyText"/>
        <w:numPr>
          <w:ilvl w:val="0"/>
          <w:numId w:val="40"/>
        </w:numPr>
      </w:pPr>
      <w:r>
        <w:t xml:space="preserve">The goal is to allow the visually impaired to </w:t>
      </w:r>
      <w:r w:rsidR="00E76AD6">
        <w:t>detect and recognize the obstacles</w:t>
      </w:r>
      <w:r>
        <w:t xml:space="preserve"> easily without taking help from other people b</w:t>
      </w:r>
      <w:r w:rsidR="004A04FF">
        <w:t>y using phone camera</w:t>
      </w:r>
      <w:r w:rsidR="00E76AD6">
        <w:t xml:space="preserve"> with the aid of position</w:t>
      </w:r>
      <w:r w:rsidR="004A04FF">
        <w:t>,</w:t>
      </w:r>
      <w:r>
        <w:t xml:space="preserve"> f</w:t>
      </w:r>
      <w:r w:rsidR="004A04FF">
        <w:t xml:space="preserve">or example if a blind person wants to look for </w:t>
      </w:r>
      <w:r w:rsidR="00E76AD6">
        <w:t>the position of the</w:t>
      </w:r>
      <w:r w:rsidR="004A04FF">
        <w:t xml:space="preserve"> shoes in the house. </w:t>
      </w:r>
    </w:p>
    <w:p w14:paraId="69492A82" w14:textId="3E650838" w:rsidR="004A04FF" w:rsidRDefault="003C515E" w:rsidP="003C515E">
      <w:pPr>
        <w:pStyle w:val="BodyText"/>
        <w:numPr>
          <w:ilvl w:val="0"/>
          <w:numId w:val="40"/>
        </w:numPr>
      </w:pPr>
      <w:r>
        <w:t xml:space="preserve">The goal is to </w:t>
      </w:r>
      <w:r w:rsidR="004A04FF">
        <w:t>store all the real time images captured by the camera into a database so that obstacles could be identified and informing the user of the position or type of obstacle in real time.</w:t>
      </w:r>
    </w:p>
    <w:p w14:paraId="36F0A9CC" w14:textId="77777777" w:rsidR="003C515E" w:rsidRPr="00EE1E24" w:rsidRDefault="003C515E" w:rsidP="003C515E">
      <w:pPr>
        <w:pStyle w:val="Bullet"/>
        <w:numPr>
          <w:ilvl w:val="0"/>
          <w:numId w:val="40"/>
        </w:numPr>
        <w:rPr>
          <w:b/>
        </w:rPr>
      </w:pPr>
      <w:r w:rsidRPr="00C8082F">
        <w:rPr>
          <w:rStyle w:val="BodyTextChar"/>
        </w:rPr>
        <w:t>The goal is to develop a system that responds within 3 seconds to the user</w:t>
      </w:r>
      <w:r w:rsidRPr="00EE1E24">
        <w:t>.</w:t>
      </w:r>
    </w:p>
    <w:p w14:paraId="49AED884" w14:textId="77777777" w:rsidR="003C515E" w:rsidRPr="003C515E" w:rsidRDefault="003C515E" w:rsidP="00C8082F">
      <w:pPr>
        <w:pStyle w:val="BodyText"/>
        <w:numPr>
          <w:ilvl w:val="0"/>
          <w:numId w:val="40"/>
        </w:numPr>
        <w:rPr>
          <w:b/>
        </w:rPr>
      </w:pPr>
      <w:r w:rsidRPr="00EE1E24">
        <w:rPr>
          <w:shd w:val="clear" w:color="auto" w:fill="FFFFFF"/>
        </w:rPr>
        <w:t xml:space="preserve">The goal is to develop a simple and responsive user interface. </w:t>
      </w:r>
    </w:p>
    <w:p w14:paraId="53B51EE3" w14:textId="77777777" w:rsidR="004E5FC8" w:rsidRPr="008B57AF" w:rsidRDefault="007A762C" w:rsidP="007E20B5">
      <w:pPr>
        <w:pStyle w:val="Heading2"/>
        <w:rPr>
          <w:rFonts w:ascii="Times New Roman" w:hAnsi="Times New Roman" w:cs="Times New Roman"/>
        </w:rPr>
      </w:pPr>
      <w:bookmarkStart w:id="18" w:name="_Toc42076250"/>
      <w:r>
        <w:rPr>
          <w:rFonts w:ascii="Times New Roman" w:hAnsi="Times New Roman" w:cs="Times New Roman"/>
        </w:rPr>
        <w:t>Scope of the Project</w:t>
      </w:r>
      <w:bookmarkEnd w:id="18"/>
    </w:p>
    <w:p w14:paraId="666EC99F" w14:textId="77777777" w:rsidR="004A04FF" w:rsidRPr="00D46010" w:rsidRDefault="004A04FF" w:rsidP="00D46010">
      <w:pPr>
        <w:pStyle w:val="BodyText"/>
      </w:pPr>
      <w:bookmarkStart w:id="19" w:name="_Toc975464"/>
      <w:bookmarkEnd w:id="16"/>
      <w:r w:rsidRPr="00D46010">
        <w:t xml:space="preserve">This project will benefit the visually impaired community of Pakistan. The lives of the blind people will be at ease while operating this application and the rate of dependency on others for their daily tasks will be reduced. </w:t>
      </w:r>
      <w:r w:rsidRPr="00D46010">
        <w:rPr>
          <w:rStyle w:val="fontstyle11"/>
          <w:rFonts w:ascii="Times New Roman" w:hAnsi="Times New Roman" w:cs="Times New Roman"/>
          <w:color w:val="auto"/>
        </w:rPr>
        <w:t>The motive of our project is to make the blind aware of the approaching obstacle and find their belongings that will be asked by the system and they will input their response to the application through voice if that object belongs to them, the system will store that object in its database</w:t>
      </w:r>
      <w:r w:rsidR="00D46010">
        <w:rPr>
          <w:rStyle w:val="fontstyle11"/>
          <w:rFonts w:ascii="Times New Roman" w:hAnsi="Times New Roman" w:cs="Times New Roman"/>
          <w:color w:val="auto"/>
        </w:rPr>
        <w:t xml:space="preserve">. </w:t>
      </w:r>
      <w:r w:rsidRPr="00D46010">
        <w:t>There are main things that our users will be able to do using our application:</w:t>
      </w:r>
    </w:p>
    <w:p w14:paraId="4339CCD3" w14:textId="77777777" w:rsidR="004A04FF" w:rsidRPr="004A04FF" w:rsidRDefault="004A04FF" w:rsidP="004A04FF">
      <w:pPr>
        <w:pStyle w:val="BodyText"/>
        <w:numPr>
          <w:ilvl w:val="0"/>
          <w:numId w:val="31"/>
        </w:numPr>
      </w:pPr>
      <w:r w:rsidRPr="004A04FF">
        <w:rPr>
          <w:rStyle w:val="fontstyle11"/>
          <w:rFonts w:ascii="Times New Roman" w:hAnsi="Times New Roman" w:cs="Times New Roman"/>
          <w:color w:val="auto"/>
        </w:rPr>
        <w:t>Create an account.</w:t>
      </w:r>
    </w:p>
    <w:p w14:paraId="1B73A25B" w14:textId="77777777" w:rsidR="004A04FF" w:rsidRPr="004A04FF" w:rsidRDefault="004A04FF" w:rsidP="004A04FF">
      <w:pPr>
        <w:pStyle w:val="BodyText"/>
        <w:numPr>
          <w:ilvl w:val="0"/>
          <w:numId w:val="31"/>
        </w:numPr>
        <w:rPr>
          <w:rStyle w:val="fontstyle11"/>
          <w:rFonts w:ascii="Times New Roman" w:hAnsi="Times New Roman" w:cs="Times New Roman"/>
          <w:color w:val="auto"/>
        </w:rPr>
      </w:pPr>
      <w:r w:rsidRPr="004A04FF">
        <w:rPr>
          <w:rStyle w:val="fontstyle11"/>
          <w:rFonts w:ascii="Times New Roman" w:hAnsi="Times New Roman" w:cs="Times New Roman"/>
          <w:color w:val="auto"/>
        </w:rPr>
        <w:t>Safely commute to their destination.</w:t>
      </w:r>
    </w:p>
    <w:p w14:paraId="3E283F85" w14:textId="40A9B04F" w:rsidR="004A04FF" w:rsidRPr="004A04FF" w:rsidRDefault="004A04FF" w:rsidP="004A04FF">
      <w:pPr>
        <w:pStyle w:val="BodyText"/>
        <w:numPr>
          <w:ilvl w:val="0"/>
          <w:numId w:val="31"/>
        </w:numPr>
        <w:rPr>
          <w:rStyle w:val="fontstyle11"/>
          <w:rFonts w:ascii="Times New Roman" w:hAnsi="Times New Roman" w:cs="Times New Roman"/>
          <w:color w:val="auto"/>
        </w:rPr>
      </w:pPr>
      <w:r w:rsidRPr="004A04FF">
        <w:rPr>
          <w:rStyle w:val="fontstyle11"/>
          <w:rFonts w:ascii="Times New Roman" w:hAnsi="Times New Roman" w:cs="Times New Roman"/>
          <w:color w:val="auto"/>
        </w:rPr>
        <w:t xml:space="preserve">Identify </w:t>
      </w:r>
      <w:r w:rsidR="00E76AD6">
        <w:rPr>
          <w:rStyle w:val="fontstyle11"/>
          <w:rFonts w:ascii="Times New Roman" w:hAnsi="Times New Roman" w:cs="Times New Roman"/>
          <w:color w:val="auto"/>
        </w:rPr>
        <w:t xml:space="preserve">the type and position of obstacle detected. </w:t>
      </w:r>
      <w:r w:rsidRPr="004A04FF">
        <w:rPr>
          <w:rStyle w:val="fontstyle11"/>
          <w:rFonts w:ascii="Times New Roman" w:hAnsi="Times New Roman" w:cs="Times New Roman"/>
          <w:color w:val="auto"/>
        </w:rPr>
        <w:t xml:space="preserve"> </w:t>
      </w:r>
    </w:p>
    <w:p w14:paraId="2919AF94" w14:textId="77777777" w:rsidR="004A04FF" w:rsidRPr="004A04FF" w:rsidRDefault="004A04FF" w:rsidP="004A04FF">
      <w:pPr>
        <w:pStyle w:val="BodyText"/>
        <w:numPr>
          <w:ilvl w:val="0"/>
          <w:numId w:val="31"/>
        </w:numPr>
        <w:rPr>
          <w:rStyle w:val="fontstyle11"/>
          <w:rFonts w:ascii="Times New Roman" w:hAnsi="Times New Roman" w:cs="Times New Roman"/>
          <w:color w:val="auto"/>
        </w:rPr>
      </w:pPr>
      <w:r w:rsidRPr="004A04FF">
        <w:rPr>
          <w:rStyle w:val="fontstyle11"/>
          <w:rFonts w:ascii="Times New Roman" w:hAnsi="Times New Roman" w:cs="Times New Roman"/>
          <w:color w:val="auto"/>
        </w:rPr>
        <w:t>Output feedback to the blind about the obstacle.</w:t>
      </w:r>
    </w:p>
    <w:p w14:paraId="59718792" w14:textId="42E6576E" w:rsidR="004A04FF" w:rsidRDefault="004A04FF" w:rsidP="004A04FF">
      <w:pPr>
        <w:pStyle w:val="BodyText"/>
        <w:numPr>
          <w:ilvl w:val="0"/>
          <w:numId w:val="31"/>
        </w:numPr>
        <w:rPr>
          <w:rStyle w:val="fontstyle11"/>
          <w:rFonts w:ascii="Times New Roman" w:hAnsi="Times New Roman" w:cs="Times New Roman"/>
          <w:color w:val="auto"/>
        </w:rPr>
      </w:pPr>
      <w:r w:rsidRPr="004A04FF">
        <w:rPr>
          <w:rStyle w:val="fontstyle11"/>
          <w:rFonts w:ascii="Times New Roman" w:hAnsi="Times New Roman" w:cs="Times New Roman"/>
          <w:color w:val="auto"/>
        </w:rPr>
        <w:t>Input their voice to the system to respond if an object belongs to them.</w:t>
      </w:r>
    </w:p>
    <w:p w14:paraId="19B4E557" w14:textId="77777777" w:rsidR="002C5236" w:rsidRPr="004A04FF" w:rsidRDefault="002C5236" w:rsidP="002C5236">
      <w:pPr>
        <w:pStyle w:val="BodyText"/>
        <w:ind w:left="720"/>
        <w:rPr>
          <w:rStyle w:val="fontstyle11"/>
          <w:rFonts w:ascii="Times New Roman" w:hAnsi="Times New Roman" w:cs="Times New Roman"/>
          <w:color w:val="auto"/>
        </w:rPr>
      </w:pPr>
    </w:p>
    <w:p w14:paraId="65F34F58" w14:textId="636E42B2" w:rsidR="004A04FF" w:rsidRPr="004A04FF" w:rsidRDefault="00141C73" w:rsidP="00141C73">
      <w:pPr>
        <w:pStyle w:val="BodyText"/>
        <w:sectPr w:rsidR="004A04FF" w:rsidRPr="004A04FF" w:rsidSect="00BC1EE0">
          <w:headerReference w:type="even" r:id="rId15"/>
          <w:headerReference w:type="default" r:id="rId16"/>
          <w:headerReference w:type="first" r:id="rId17"/>
          <w:pgSz w:w="11909" w:h="16834" w:code="9"/>
          <w:pgMar w:top="1440" w:right="1440" w:bottom="1440" w:left="1440" w:header="720" w:footer="720" w:gutter="0"/>
          <w:pgNumType w:start="1"/>
          <w:cols w:space="720"/>
          <w:docGrid w:linePitch="360"/>
        </w:sectPr>
      </w:pPr>
      <w:r>
        <w:t xml:space="preserve">With the goals defined and scope decided, the next chapter will be literature review; shadowing over the current technologies used till now to cater this need and how our application will be different from others. Further, all types of requirements will be discussed in order to make this application operational. Implementation and test cases will be examined and following that the experimental results will be analyzed and </w:t>
      </w:r>
      <w:bookmarkStart w:id="20" w:name="_Toc5527837"/>
      <w:r>
        <w:t>appropriately concluded.</w:t>
      </w:r>
    </w:p>
    <w:p w14:paraId="4237C533" w14:textId="77777777" w:rsidR="00A53A83" w:rsidRPr="00E06E6C" w:rsidRDefault="00A11546" w:rsidP="00E06E6C">
      <w:pPr>
        <w:pStyle w:val="Heading1"/>
        <w:rPr>
          <w:rFonts w:ascii="Times New Roman" w:hAnsi="Times New Roman" w:cs="Times New Roman"/>
        </w:rPr>
      </w:pPr>
      <w:bookmarkStart w:id="21" w:name="_Toc19544169"/>
      <w:bookmarkStart w:id="22" w:name="_Toc19544199"/>
      <w:bookmarkStart w:id="23" w:name="_Toc42076251"/>
      <w:r>
        <w:rPr>
          <w:rFonts w:ascii="Times New Roman" w:hAnsi="Times New Roman"/>
        </w:rPr>
        <w:lastRenderedPageBreak/>
        <w:t xml:space="preserve">Chapter 2: </w:t>
      </w:r>
      <w:r w:rsidR="00657558">
        <w:t>Literature Survey</w:t>
      </w:r>
      <w:bookmarkEnd w:id="23"/>
      <w:r w:rsidR="00657558">
        <w:t xml:space="preserve"> </w:t>
      </w:r>
      <w:bookmarkStart w:id="24" w:name="_Toc975465"/>
      <w:bookmarkEnd w:id="19"/>
      <w:bookmarkEnd w:id="20"/>
      <w:bookmarkEnd w:id="21"/>
      <w:bookmarkEnd w:id="22"/>
    </w:p>
    <w:p w14:paraId="70951462" w14:textId="77777777" w:rsidR="004A04FF" w:rsidRDefault="004A04FF" w:rsidP="00A53A83">
      <w:pPr>
        <w:pStyle w:val="BodyText"/>
      </w:pPr>
      <w:r w:rsidRPr="004A04FF">
        <w:t>The following literature review will tell us about the different approaches towards obstacle detection. Each approach is briefly discussed along with its method to apply and their findings. It throws light on different ways to solve the obstacle detection problem for the blind people</w:t>
      </w:r>
      <w:r>
        <w:t xml:space="preserve">. </w:t>
      </w:r>
      <w:r w:rsidRPr="004A04FF">
        <w:t xml:space="preserve">By comparing each method’s findings, we came to know which method was used previously to recognize the obstacle and to deduce which approach is on its peak today. </w:t>
      </w:r>
    </w:p>
    <w:p w14:paraId="223BF228" w14:textId="77777777" w:rsidR="0011269D" w:rsidRPr="0011269D" w:rsidRDefault="0011269D" w:rsidP="0011269D">
      <w:pPr>
        <w:pStyle w:val="ListParagraph"/>
        <w:keepNext/>
        <w:numPr>
          <w:ilvl w:val="0"/>
          <w:numId w:val="27"/>
        </w:numPr>
        <w:spacing w:before="240" w:after="60"/>
        <w:ind w:left="0"/>
        <w:contextualSpacing w:val="0"/>
        <w:outlineLvl w:val="1"/>
        <w:rPr>
          <w:rFonts w:asciiTheme="majorBidi" w:hAnsiTheme="majorBidi" w:cs="Arial"/>
          <w:b/>
          <w:bCs/>
          <w:iCs/>
          <w:vanish/>
          <w:sz w:val="28"/>
          <w:szCs w:val="28"/>
        </w:rPr>
      </w:pPr>
      <w:bookmarkStart w:id="25" w:name="_Toc25577318"/>
      <w:bookmarkStart w:id="26" w:name="_Toc25577902"/>
      <w:bookmarkStart w:id="27" w:name="_Toc25577949"/>
      <w:bookmarkStart w:id="28" w:name="_Toc25578009"/>
      <w:bookmarkStart w:id="29" w:name="_Toc25578048"/>
      <w:bookmarkStart w:id="30" w:name="_Toc25578812"/>
      <w:bookmarkStart w:id="31" w:name="_Toc25578875"/>
      <w:bookmarkStart w:id="32" w:name="_Toc25579684"/>
      <w:bookmarkStart w:id="33" w:name="_Toc25579861"/>
      <w:bookmarkStart w:id="34" w:name="_Toc25580009"/>
      <w:bookmarkStart w:id="35" w:name="_Toc25580823"/>
      <w:bookmarkStart w:id="36" w:name="_Toc26092108"/>
      <w:bookmarkStart w:id="37" w:name="_Toc26223675"/>
      <w:bookmarkStart w:id="38" w:name="_Toc26223810"/>
      <w:bookmarkStart w:id="39" w:name="_Toc26261376"/>
      <w:bookmarkStart w:id="40" w:name="_Toc26334185"/>
      <w:bookmarkStart w:id="41" w:name="_Toc26334244"/>
      <w:bookmarkStart w:id="42" w:name="_Toc26335185"/>
      <w:bookmarkStart w:id="43" w:name="_Toc26354297"/>
      <w:bookmarkStart w:id="44" w:name="_Toc36023311"/>
      <w:bookmarkStart w:id="45" w:name="_Toc36080808"/>
      <w:bookmarkStart w:id="46" w:name="_Toc39524874"/>
      <w:bookmarkStart w:id="47" w:name="_Toc39575822"/>
      <w:bookmarkStart w:id="48" w:name="_Toc39575899"/>
      <w:bookmarkStart w:id="49" w:name="_Toc39660801"/>
      <w:bookmarkStart w:id="50" w:name="_Toc41843259"/>
      <w:bookmarkStart w:id="51" w:name="_Toc41843353"/>
      <w:bookmarkStart w:id="52" w:name="_Toc42023069"/>
      <w:bookmarkStart w:id="53" w:name="_Toc42030619"/>
      <w:bookmarkStart w:id="54" w:name="_Toc532812916"/>
      <w:bookmarkStart w:id="55" w:name="_Toc42073769"/>
      <w:bookmarkStart w:id="56" w:name="_Toc42076252"/>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5"/>
      <w:bookmarkEnd w:id="56"/>
    </w:p>
    <w:p w14:paraId="70C5BA6D" w14:textId="77777777" w:rsidR="00A53A83" w:rsidRDefault="00C04F0C" w:rsidP="0011269D">
      <w:pPr>
        <w:pStyle w:val="Heading2"/>
        <w:numPr>
          <w:ilvl w:val="1"/>
          <w:numId w:val="27"/>
        </w:numPr>
      </w:pPr>
      <w:bookmarkStart w:id="57" w:name="_Toc42076253"/>
      <w:bookmarkEnd w:id="54"/>
      <w:r>
        <w:t>Detailed Literature Review</w:t>
      </w:r>
      <w:bookmarkEnd w:id="57"/>
    </w:p>
    <w:p w14:paraId="6C8DD5E4" w14:textId="77777777" w:rsidR="00C04F0C" w:rsidRPr="00C8082F" w:rsidRDefault="00C04F0C" w:rsidP="00C8082F">
      <w:pPr>
        <w:pStyle w:val="BodyText"/>
        <w:rPr>
          <w:rStyle w:val="SubtleEmphasis"/>
          <w:i w:val="0"/>
          <w:iCs w:val="0"/>
          <w:color w:val="auto"/>
        </w:rPr>
      </w:pPr>
      <w:r w:rsidRPr="00C8082F">
        <w:rPr>
          <w:rStyle w:val="SubtleEmphasis"/>
          <w:i w:val="0"/>
          <w:iCs w:val="0"/>
          <w:color w:val="auto"/>
        </w:rPr>
        <w:t xml:space="preserve">This section provides the detailed literature review of what we’ve studied so far which would help us in developing our application. </w:t>
      </w:r>
    </w:p>
    <w:p w14:paraId="1853740E" w14:textId="77777777" w:rsidR="00C04F0C" w:rsidRPr="009635B9" w:rsidRDefault="009635B9" w:rsidP="000550DE">
      <w:pPr>
        <w:pStyle w:val="Heading3"/>
      </w:pPr>
      <w:bookmarkStart w:id="58" w:name="_Toc21605515"/>
      <w:bookmarkStart w:id="59" w:name="_Toc42076254"/>
      <w:r>
        <w:t xml:space="preserve">2.1.1 </w:t>
      </w:r>
      <w:r w:rsidR="00C04F0C" w:rsidRPr="009635B9">
        <w:t>Definitions</w:t>
      </w:r>
      <w:bookmarkEnd w:id="58"/>
      <w:bookmarkEnd w:id="59"/>
    </w:p>
    <w:p w14:paraId="54980A09" w14:textId="77777777" w:rsidR="00C04F0C" w:rsidRDefault="00C04F0C" w:rsidP="00C04F0C">
      <w:pPr>
        <w:pStyle w:val="BodyText"/>
      </w:pPr>
      <w:r>
        <w:t>Before moving ahead, we will give some definitions for terms which would be used.</w:t>
      </w:r>
    </w:p>
    <w:p w14:paraId="67C5EA03" w14:textId="77777777" w:rsidR="00C04F0C" w:rsidRDefault="00C04F0C" w:rsidP="00C04F0C"/>
    <w:p w14:paraId="2EAF60C3" w14:textId="77777777" w:rsidR="00C04F0C" w:rsidRPr="00E00D69" w:rsidRDefault="00C04F0C" w:rsidP="00C04F0C">
      <w:pPr>
        <w:pStyle w:val="BodyText"/>
        <w:numPr>
          <w:ilvl w:val="0"/>
          <w:numId w:val="32"/>
        </w:numPr>
        <w:rPr>
          <w:b/>
          <w:bCs/>
        </w:rPr>
      </w:pPr>
      <w:r w:rsidRPr="00E00D69">
        <w:rPr>
          <w:b/>
          <w:bCs/>
        </w:rPr>
        <w:t>Structure from Motion (SFM):</w:t>
      </w:r>
    </w:p>
    <w:p w14:paraId="191FF35B" w14:textId="77777777" w:rsidR="00C04F0C" w:rsidRDefault="00C04F0C" w:rsidP="00C04F0C">
      <w:pPr>
        <w:pStyle w:val="BodyText"/>
        <w:ind w:left="720"/>
      </w:pPr>
      <w:r>
        <w:t xml:space="preserve">It detects the features in an image, then </w:t>
      </w:r>
      <w:r w:rsidR="0091500E">
        <w:t>matches</w:t>
      </w:r>
      <w:r>
        <w:t xml:space="preserve"> features between each pair of images, refine matching using RANSAC algorithm and 3D model is reconstructed from 2D information [5].</w:t>
      </w:r>
    </w:p>
    <w:p w14:paraId="79C7ADB7" w14:textId="77777777" w:rsidR="00C04F0C" w:rsidRPr="00E00D69" w:rsidRDefault="00C04F0C" w:rsidP="00C04F0C">
      <w:pPr>
        <w:pStyle w:val="BodyText"/>
        <w:numPr>
          <w:ilvl w:val="0"/>
          <w:numId w:val="32"/>
        </w:numPr>
        <w:rPr>
          <w:b/>
          <w:bCs/>
        </w:rPr>
      </w:pPr>
      <w:r>
        <w:rPr>
          <w:b/>
          <w:bCs/>
        </w:rPr>
        <w:t>You Only Look Once (</w:t>
      </w:r>
      <w:r w:rsidRPr="00E00D69">
        <w:rPr>
          <w:b/>
          <w:bCs/>
        </w:rPr>
        <w:t>YOLO</w:t>
      </w:r>
      <w:r>
        <w:rPr>
          <w:b/>
          <w:bCs/>
        </w:rPr>
        <w:t>):</w:t>
      </w:r>
    </w:p>
    <w:p w14:paraId="7C604681" w14:textId="77777777" w:rsidR="00C04F0C" w:rsidRPr="00BF3943" w:rsidRDefault="00C04F0C" w:rsidP="00C04F0C">
      <w:pPr>
        <w:pStyle w:val="BodyText"/>
        <w:ind w:left="720"/>
      </w:pPr>
      <w:r w:rsidRPr="00BF3943">
        <w:t xml:space="preserve">A convolutional </w:t>
      </w:r>
      <w:r w:rsidR="000A6C97">
        <w:t xml:space="preserve">neural </w:t>
      </w:r>
      <w:r w:rsidRPr="00BF3943">
        <w:t xml:space="preserve">network </w:t>
      </w:r>
      <w:r>
        <w:t xml:space="preserve">that </w:t>
      </w:r>
      <w:r w:rsidR="000A6C97">
        <w:t xml:space="preserve">train </w:t>
      </w:r>
      <w:r w:rsidRPr="00BF3943">
        <w:t xml:space="preserve">full images and directly </w:t>
      </w:r>
      <w:r w:rsidR="000A6C97">
        <w:t>upgrade the</w:t>
      </w:r>
      <w:r w:rsidRPr="00BF3943">
        <w:t xml:space="preserve"> detection </w:t>
      </w:r>
      <w:r w:rsidR="000A6C97">
        <w:t>execution</w:t>
      </w:r>
      <w:r w:rsidRPr="00BF3943">
        <w:t>.</w:t>
      </w:r>
      <w:r>
        <w:t xml:space="preserve"> The network divides the image into a grid and boxes</w:t>
      </w:r>
      <w:r w:rsidR="000A6C97">
        <w:t xml:space="preserve"> are</w:t>
      </w:r>
      <w:r>
        <w:t xml:space="preserve"> drawn around images and</w:t>
      </w:r>
      <w:r w:rsidR="000A6C97">
        <w:t xml:space="preserve"> probabilities are</w:t>
      </w:r>
      <w:r>
        <w:t xml:space="preserve"> predicted for each of these regions and are weighted accordingly [1, 4, 9].</w:t>
      </w:r>
    </w:p>
    <w:p w14:paraId="147DBAFA" w14:textId="77777777" w:rsidR="00C04F0C" w:rsidRPr="007535C6" w:rsidRDefault="00C04F0C" w:rsidP="00C04F0C">
      <w:pPr>
        <w:pStyle w:val="BodyText"/>
        <w:numPr>
          <w:ilvl w:val="0"/>
          <w:numId w:val="32"/>
        </w:numPr>
        <w:rPr>
          <w:b/>
          <w:bCs/>
        </w:rPr>
      </w:pPr>
      <w:r w:rsidRPr="007535C6">
        <w:rPr>
          <w:b/>
          <w:bCs/>
        </w:rPr>
        <w:t>Faster R-CNN</w:t>
      </w:r>
    </w:p>
    <w:p w14:paraId="367AC2E4" w14:textId="77777777" w:rsidR="00C04F0C" w:rsidRDefault="000A6C97" w:rsidP="00C04F0C">
      <w:pPr>
        <w:pStyle w:val="BodyText"/>
        <w:ind w:left="720"/>
      </w:pPr>
      <w:r>
        <w:t>It takes image as an input</w:t>
      </w:r>
      <w:r w:rsidR="00C04F0C" w:rsidRPr="00E00D69">
        <w:t xml:space="preserve"> </w:t>
      </w:r>
      <w:r>
        <w:t>and provides</w:t>
      </w:r>
      <w:r w:rsidR="00C04F0C" w:rsidRPr="00E00D69">
        <w:t xml:space="preserve"> a convolutional feature map. A separate network is used to predict the region proposals</w:t>
      </w:r>
      <w:r w:rsidR="00C04F0C">
        <w:t xml:space="preserve"> [1].</w:t>
      </w:r>
    </w:p>
    <w:p w14:paraId="1E9375E7" w14:textId="77777777" w:rsidR="00C04F0C" w:rsidRPr="007535C6" w:rsidRDefault="00C04F0C" w:rsidP="00C04F0C">
      <w:pPr>
        <w:pStyle w:val="BodyText"/>
        <w:numPr>
          <w:ilvl w:val="0"/>
          <w:numId w:val="32"/>
        </w:numPr>
        <w:rPr>
          <w:b/>
          <w:bCs/>
        </w:rPr>
      </w:pPr>
      <w:r w:rsidRPr="007535C6">
        <w:rPr>
          <w:b/>
          <w:bCs/>
        </w:rPr>
        <w:t xml:space="preserve">Oriented FAST and rotated BRIEF (ORB) </w:t>
      </w:r>
    </w:p>
    <w:p w14:paraId="1A1EE6ED" w14:textId="77777777" w:rsidR="00C04F0C" w:rsidRPr="00E00D69" w:rsidRDefault="00C04F0C" w:rsidP="00E27B9E">
      <w:pPr>
        <w:pStyle w:val="BodyText"/>
        <w:ind w:left="720"/>
      </w:pPr>
      <w:r w:rsidRPr="00E00D69">
        <w:t>Oriented FAST and rotated BRIEF (ORB) is a robust local feature detector</w:t>
      </w:r>
      <w:r>
        <w:t xml:space="preserve"> that</w:t>
      </w:r>
      <w:r w:rsidRPr="00E00D69">
        <w:t xml:space="preserve"> can be used </w:t>
      </w:r>
      <w:r>
        <w:t xml:space="preserve">for </w:t>
      </w:r>
      <w:hyperlink r:id="rId18" w:tooltip="Object recognition" w:history="1">
        <w:r w:rsidRPr="00C04F0C">
          <w:rPr>
            <w:rStyle w:val="Hyperlink"/>
            <w:color w:val="auto"/>
            <w:u w:val="none"/>
          </w:rPr>
          <w:t>object recognition</w:t>
        </w:r>
      </w:hyperlink>
      <w:r w:rsidRPr="00C04F0C">
        <w:t> or </w:t>
      </w:r>
      <w:hyperlink r:id="rId19" w:tooltip="3D reconstruction" w:history="1">
        <w:r w:rsidRPr="00C04F0C">
          <w:rPr>
            <w:rStyle w:val="Hyperlink"/>
            <w:color w:val="auto"/>
            <w:u w:val="none"/>
          </w:rPr>
          <w:t>3D reconstruction</w:t>
        </w:r>
      </w:hyperlink>
      <w:r w:rsidRPr="00C04F0C">
        <w:t xml:space="preserve"> </w:t>
      </w:r>
      <w:r>
        <w:t>[5].</w:t>
      </w:r>
    </w:p>
    <w:p w14:paraId="2E8DDAEE" w14:textId="77777777" w:rsidR="00C04F0C" w:rsidRPr="00C8082F" w:rsidRDefault="00C04F0C" w:rsidP="00C04F0C">
      <w:pPr>
        <w:pStyle w:val="BodyText"/>
        <w:numPr>
          <w:ilvl w:val="0"/>
          <w:numId w:val="32"/>
        </w:numPr>
      </w:pPr>
      <w:r w:rsidRPr="00C8082F">
        <w:rPr>
          <w:b/>
          <w:bCs/>
          <w:color w:val="222222"/>
          <w:shd w:val="clear" w:color="auto" w:fill="FFFFFF"/>
        </w:rPr>
        <w:t>Random sample consensus</w:t>
      </w:r>
      <w:r w:rsidRPr="00C8082F">
        <w:rPr>
          <w:color w:val="222222"/>
          <w:shd w:val="clear" w:color="auto" w:fill="FFFFFF"/>
        </w:rPr>
        <w:t> (</w:t>
      </w:r>
      <w:r w:rsidRPr="00C8082F">
        <w:rPr>
          <w:b/>
          <w:bCs/>
          <w:color w:val="222222"/>
          <w:shd w:val="clear" w:color="auto" w:fill="FFFFFF"/>
        </w:rPr>
        <w:t>RANSAC</w:t>
      </w:r>
      <w:r w:rsidRPr="00C8082F">
        <w:t>)</w:t>
      </w:r>
    </w:p>
    <w:p w14:paraId="1314A538" w14:textId="77777777" w:rsidR="00C04F0C" w:rsidRPr="00877763" w:rsidRDefault="00C04F0C" w:rsidP="00C04F0C">
      <w:pPr>
        <w:pStyle w:val="BodyText"/>
        <w:ind w:left="720"/>
      </w:pPr>
      <w:r w:rsidRPr="00877763">
        <w:t>The RANSAC algorithm is an iterative learning technique</w:t>
      </w:r>
      <w:r w:rsidR="000A6C97">
        <w:t xml:space="preserve">. </w:t>
      </w:r>
      <w:r w:rsidRPr="00877763">
        <w:t xml:space="preserve"> </w:t>
      </w:r>
      <w:r w:rsidR="000A6C97">
        <w:t xml:space="preserve">It does random sampling of the input data. </w:t>
      </w:r>
      <w:r w:rsidRPr="00877763">
        <w:t xml:space="preserve">RANSAC uses the voting scheme to find the optimal </w:t>
      </w:r>
      <w:r w:rsidR="000A6C97">
        <w:t xml:space="preserve">result by cutting off the </w:t>
      </w:r>
      <w:r w:rsidRPr="00877763">
        <w:t>outlier</w:t>
      </w:r>
      <w:r w:rsidR="000A6C97">
        <w:t>s</w:t>
      </w:r>
      <w:r>
        <w:t xml:space="preserve"> [6, 7].</w:t>
      </w:r>
    </w:p>
    <w:p w14:paraId="1A131722" w14:textId="77777777" w:rsidR="00C04F0C" w:rsidRPr="007535C6" w:rsidRDefault="00C04F0C" w:rsidP="00C04F0C">
      <w:pPr>
        <w:pStyle w:val="BodyText"/>
        <w:numPr>
          <w:ilvl w:val="0"/>
          <w:numId w:val="32"/>
        </w:numPr>
        <w:rPr>
          <w:b/>
          <w:bCs/>
        </w:rPr>
      </w:pPr>
      <w:r w:rsidRPr="007535C6">
        <w:rPr>
          <w:b/>
          <w:bCs/>
        </w:rPr>
        <w:t>Histogram of Oriented Gradients (HOG)</w:t>
      </w:r>
    </w:p>
    <w:p w14:paraId="696B3942" w14:textId="77777777" w:rsidR="00C04F0C" w:rsidRPr="00C8082F" w:rsidRDefault="00C04F0C" w:rsidP="00C8082F">
      <w:pPr>
        <w:pStyle w:val="BodyText"/>
        <w:ind w:left="720"/>
      </w:pPr>
      <w:r w:rsidRPr="00C8082F">
        <w:t>The histogram of oriented gradients (HOG) is a </w:t>
      </w:r>
      <w:hyperlink r:id="rId20" w:tooltip="Feature descriptor" w:history="1">
        <w:r w:rsidRPr="00C8082F">
          <w:rPr>
            <w:rStyle w:val="Hyperlink"/>
            <w:color w:val="auto"/>
            <w:u w:val="none"/>
          </w:rPr>
          <w:t>feature descriptor</w:t>
        </w:r>
      </w:hyperlink>
      <w:r w:rsidRPr="00C8082F">
        <w:t> used for the purpose of </w:t>
      </w:r>
      <w:hyperlink r:id="rId21" w:tooltip="Object detection" w:history="1">
        <w:r w:rsidRPr="00C8082F">
          <w:rPr>
            <w:rStyle w:val="Hyperlink"/>
            <w:color w:val="auto"/>
            <w:u w:val="none"/>
          </w:rPr>
          <w:t>object</w:t>
        </w:r>
        <w:r w:rsidR="000A6C97" w:rsidRPr="00C8082F">
          <w:rPr>
            <w:rStyle w:val="Hyperlink"/>
            <w:color w:val="auto"/>
            <w:u w:val="none"/>
          </w:rPr>
          <w:t xml:space="preserve"> </w:t>
        </w:r>
        <w:r w:rsidRPr="00C8082F">
          <w:rPr>
            <w:rStyle w:val="Hyperlink"/>
            <w:color w:val="auto"/>
            <w:u w:val="none"/>
          </w:rPr>
          <w:t>detection</w:t>
        </w:r>
      </w:hyperlink>
      <w:r w:rsidRPr="00C8082F">
        <w:t>. The technique counts occurrences of gradient orientation in localized portions of an image [1].</w:t>
      </w:r>
    </w:p>
    <w:p w14:paraId="518084DF" w14:textId="77777777" w:rsidR="00C04F0C" w:rsidRPr="007535C6" w:rsidRDefault="00C04F0C" w:rsidP="00C04F0C">
      <w:pPr>
        <w:pStyle w:val="BodyText"/>
        <w:numPr>
          <w:ilvl w:val="0"/>
          <w:numId w:val="32"/>
        </w:numPr>
        <w:rPr>
          <w:b/>
          <w:bCs/>
        </w:rPr>
      </w:pPr>
      <w:r w:rsidRPr="007535C6">
        <w:rPr>
          <w:b/>
          <w:bCs/>
        </w:rPr>
        <w:t>Haar feature classifier</w:t>
      </w:r>
    </w:p>
    <w:p w14:paraId="4A764E6E" w14:textId="23A705FF" w:rsidR="00C04F0C" w:rsidRDefault="000A6C97" w:rsidP="00C04F0C">
      <w:pPr>
        <w:pStyle w:val="BodyText"/>
        <w:ind w:left="720"/>
      </w:pPr>
      <w:r>
        <w:t>T</w:t>
      </w:r>
      <w:r w:rsidR="00C04F0C" w:rsidRPr="00F47867">
        <w:t xml:space="preserve">he values of the kernel in a Haar-Feature </w:t>
      </w:r>
      <w:r>
        <w:t>are</w:t>
      </w:r>
      <w:r w:rsidR="00C04F0C" w:rsidRPr="00F47867">
        <w:t xml:space="preserve"> manually </w:t>
      </w:r>
      <w:r>
        <w:t>predicted</w:t>
      </w:r>
      <w:r w:rsidR="00C04F0C" w:rsidRPr="00F47867">
        <w:t xml:space="preserve">. </w:t>
      </w:r>
      <w:r w:rsidR="00C04F0C">
        <w:t xml:space="preserve">A small </w:t>
      </w:r>
      <w:r w:rsidR="00C04F0C" w:rsidRPr="00F47867">
        <w:t xml:space="preserve">classifier </w:t>
      </w:r>
      <w:r w:rsidR="00C04F0C">
        <w:t xml:space="preserve">is created </w:t>
      </w:r>
      <w:r w:rsidR="00C04F0C" w:rsidRPr="00F47867">
        <w:t>with a small dataset</w:t>
      </w:r>
      <w:r w:rsidR="00C04F0C">
        <w:t xml:space="preserve"> and the weights are trained </w:t>
      </w:r>
      <w:r w:rsidR="00C04F0C" w:rsidRPr="00F47867">
        <w:t>for each feature</w:t>
      </w:r>
      <w:r w:rsidR="00C04F0C">
        <w:t>. I</w:t>
      </w:r>
      <w:r w:rsidR="00C04F0C" w:rsidRPr="00F47867">
        <w:t>t</w:t>
      </w:r>
      <w:r>
        <w:t xml:space="preserve"> </w:t>
      </w:r>
      <w:r w:rsidRPr="00F47867">
        <w:t>involve</w:t>
      </w:r>
      <w:r w:rsidR="00C8082F">
        <w:t>s</w:t>
      </w:r>
      <w:r w:rsidRPr="00F47867">
        <w:t xml:space="preserve"> </w:t>
      </w:r>
      <w:r w:rsidR="0091500E" w:rsidRPr="00F47867">
        <w:t>fewer computations</w:t>
      </w:r>
      <w:r>
        <w:t xml:space="preserve">, so </w:t>
      </w:r>
      <w:r w:rsidR="00C04F0C" w:rsidRPr="00F47867">
        <w:t xml:space="preserve">higher execution speed </w:t>
      </w:r>
      <w:r w:rsidR="00C04F0C">
        <w:t>[1].</w:t>
      </w:r>
    </w:p>
    <w:p w14:paraId="599DCD52" w14:textId="77777777" w:rsidR="00016337" w:rsidRDefault="00016337" w:rsidP="00C04F0C">
      <w:pPr>
        <w:pStyle w:val="BodyText"/>
        <w:ind w:left="720"/>
      </w:pPr>
    </w:p>
    <w:p w14:paraId="37ABAF9F" w14:textId="77777777" w:rsidR="00C04F0C" w:rsidRDefault="00C04F0C" w:rsidP="00C04F0C">
      <w:pPr>
        <w:pStyle w:val="BodyText"/>
        <w:numPr>
          <w:ilvl w:val="0"/>
          <w:numId w:val="32"/>
        </w:numPr>
        <w:rPr>
          <w:b/>
          <w:bCs/>
        </w:rPr>
      </w:pPr>
      <w:r w:rsidRPr="007535C6">
        <w:rPr>
          <w:b/>
          <w:bCs/>
        </w:rPr>
        <w:lastRenderedPageBreak/>
        <w:t>Luc</w:t>
      </w:r>
      <w:r>
        <w:rPr>
          <w:b/>
          <w:bCs/>
        </w:rPr>
        <w:t>a</w:t>
      </w:r>
      <w:r w:rsidRPr="007535C6">
        <w:rPr>
          <w:b/>
          <w:bCs/>
        </w:rPr>
        <w:t>s-Kanade algorithm</w:t>
      </w:r>
      <w:r>
        <w:rPr>
          <w:b/>
          <w:bCs/>
        </w:rPr>
        <w:t xml:space="preserve"> (LKA)</w:t>
      </w:r>
    </w:p>
    <w:p w14:paraId="507D428C" w14:textId="77777777" w:rsidR="004E5FC8" w:rsidRPr="009235AA" w:rsidRDefault="00C04F0C" w:rsidP="000A6C97">
      <w:pPr>
        <w:pStyle w:val="BodyText"/>
        <w:ind w:left="720"/>
      </w:pPr>
      <w:r>
        <w:t xml:space="preserve">The Lucas-Kanade optical flow algorithm is a technique for tracking </w:t>
      </w:r>
      <w:r w:rsidR="000A6C97">
        <w:t>the</w:t>
      </w:r>
      <w:r>
        <w:t xml:space="preserve"> movement </w:t>
      </w:r>
      <w:r w:rsidR="000A6C97">
        <w:t>of features</w:t>
      </w:r>
      <w:r>
        <w:t xml:space="preserve"> i</w:t>
      </w:r>
      <w:r w:rsidR="000A6C97">
        <w:t>n</w:t>
      </w:r>
      <w:r>
        <w:t xml:space="preserve"> images of a scene by associating a vector to every pixel in the scene, obtained by comparing the two consecutive images [7].</w:t>
      </w:r>
    </w:p>
    <w:p w14:paraId="706EE241" w14:textId="77777777" w:rsidR="00C04F0C" w:rsidRDefault="00C04F0C" w:rsidP="00E27B9E">
      <w:pPr>
        <w:pStyle w:val="Heading2"/>
      </w:pPr>
      <w:bookmarkStart w:id="60" w:name="_Toc21089680"/>
      <w:bookmarkStart w:id="61" w:name="_Toc21605516"/>
      <w:bookmarkStart w:id="62" w:name="_Toc5527840"/>
      <w:bookmarkStart w:id="63" w:name="_Toc975478"/>
      <w:bookmarkStart w:id="64" w:name="_Toc42076255"/>
      <w:bookmarkEnd w:id="24"/>
      <w:r>
        <w:t>Obstacle Detection Using Linear Regression</w:t>
      </w:r>
      <w:bookmarkEnd w:id="60"/>
      <w:bookmarkEnd w:id="61"/>
      <w:bookmarkEnd w:id="64"/>
    </w:p>
    <w:p w14:paraId="68EAB8F1" w14:textId="77777777" w:rsidR="00C04F0C" w:rsidRPr="00C04F0C" w:rsidRDefault="00C04F0C" w:rsidP="00C04F0C">
      <w:pPr>
        <w:pStyle w:val="BodyText"/>
      </w:pPr>
      <w:r>
        <w:t>This work shadows a technique that used Mean Square Error which is a metric for regression evaluation.</w:t>
      </w:r>
    </w:p>
    <w:p w14:paraId="0FC5F3F5" w14:textId="77777777" w:rsidR="00C04F0C" w:rsidRPr="00C04F0C" w:rsidRDefault="00C04F0C" w:rsidP="00C04F0C">
      <w:pPr>
        <w:pStyle w:val="BodyText"/>
      </w:pPr>
      <w:r w:rsidRPr="00C04F0C">
        <w:t xml:space="preserve">According to the study of Sami et al. [2], aimed at detecting obstacles on the floor for indoor navigation. The input image of the floor was taken, segmented to obtain the region of interest (ROI), compared with all the </w:t>
      </w:r>
      <w:r w:rsidR="00FC556A">
        <w:t xml:space="preserve">observed data </w:t>
      </w:r>
      <w:r w:rsidRPr="00C04F0C">
        <w:t>for different floor types, computed mean square error for every floor type and compared with the heuristic threshold value to obtain the result. Mean Square Error is computed as follows in Equation 1 below:</w:t>
      </w:r>
    </w:p>
    <w:p w14:paraId="382CC1E4" w14:textId="77777777" w:rsidR="00C04F0C" w:rsidRDefault="00C04F0C" w:rsidP="00C04F0C">
      <w:pPr>
        <w:pStyle w:val="BodyText"/>
        <w:spacing w:line="360" w:lineRule="auto"/>
        <w:jc w:val="center"/>
      </w:pPr>
      <w:r w:rsidRPr="0066725F">
        <w:rPr>
          <w:sz w:val="28"/>
          <w:szCs w:val="28"/>
        </w:rPr>
        <w:t xml:space="preserve">                         </w:t>
      </w:r>
      <m:oMath>
        <m:sSub>
          <m:sSubPr>
            <m:ctrlPr>
              <w:rPr>
                <w:rFonts w:ascii="Cambria Math" w:hAnsi="Cambria Math"/>
                <w:i/>
                <w:sz w:val="28"/>
                <w:szCs w:val="28"/>
              </w:rPr>
            </m:ctrlPr>
          </m:sSubPr>
          <m:e>
            <m:r>
              <w:rPr>
                <w:rFonts w:ascii="Cambria Math" w:hAnsi="Cambria Math"/>
                <w:sz w:val="28"/>
                <w:szCs w:val="28"/>
              </w:rPr>
              <m:t>(MSE)</m:t>
            </m:r>
          </m:e>
          <m:sub>
            <m:r>
              <w:rPr>
                <w:rFonts w:ascii="Cambria Math" w:hAnsi="Cambria Math"/>
                <w:sz w:val="28"/>
                <w:szCs w:val="28"/>
              </w:rPr>
              <m:t>k</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mn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m:t>
                </m:r>
              </m:sup>
              <m:e>
                <m:r>
                  <w:rPr>
                    <w:rFonts w:ascii="Cambria Math" w:hAnsi="Cambria Math"/>
                    <w:sz w:val="28"/>
                    <w:szCs w:val="28"/>
                  </w:rPr>
                  <m:t>[CF</m:t>
                </m:r>
                <m:d>
                  <m:dPr>
                    <m:ctrlPr>
                      <w:rPr>
                        <w:rFonts w:ascii="Cambria Math" w:hAnsi="Cambria Math"/>
                        <w:i/>
                        <w:sz w:val="28"/>
                        <w:szCs w:val="28"/>
                      </w:rPr>
                    </m:ctrlPr>
                  </m:dPr>
                  <m:e>
                    <m:r>
                      <w:rPr>
                        <w:rFonts w:ascii="Cambria Math" w:hAnsi="Cambria Math"/>
                        <w:sz w:val="28"/>
                        <w:szCs w:val="28"/>
                      </w:rPr>
                      <m:t>i,j</m:t>
                    </m:r>
                  </m:e>
                </m:d>
                <m:r>
                  <w:rPr>
                    <w:rFonts w:ascii="Cambria Math" w:hAnsi="Cambria Math"/>
                    <w:sz w:val="28"/>
                    <w:szCs w:val="28"/>
                  </w:rPr>
                  <m:t>-</m:t>
                </m:r>
                <m:sSub>
                  <m:sSubPr>
                    <m:ctrlPr>
                      <w:rPr>
                        <w:rFonts w:ascii="Cambria Math" w:hAnsi="Cambria Math"/>
                        <w:i/>
                        <w:sz w:val="28"/>
                        <w:szCs w:val="28"/>
                      </w:rPr>
                    </m:ctrlPr>
                  </m:sSubPr>
                  <m:e>
                    <m:d>
                      <m:dPr>
                        <m:ctrlPr>
                          <w:rPr>
                            <w:rFonts w:ascii="Cambria Math" w:hAnsi="Cambria Math"/>
                            <w:i/>
                            <w:sz w:val="28"/>
                            <w:szCs w:val="28"/>
                          </w:rPr>
                        </m:ctrlPr>
                      </m:dPr>
                      <m:e>
                        <m:r>
                          <w:rPr>
                            <w:rFonts w:ascii="Cambria Math" w:hAnsi="Cambria Math"/>
                            <w:sz w:val="28"/>
                            <w:szCs w:val="28"/>
                          </w:rPr>
                          <m:t>F</m:t>
                        </m:r>
                      </m:e>
                    </m:d>
                  </m:e>
                  <m:sub>
                    <m:r>
                      <w:rPr>
                        <w:rFonts w:ascii="Cambria Math" w:hAnsi="Cambria Math"/>
                        <w:sz w:val="28"/>
                        <w:szCs w:val="28"/>
                      </w:rPr>
                      <m:t>k</m:t>
                    </m:r>
                  </m:sub>
                </m:sSub>
                <m:d>
                  <m:dPr>
                    <m:ctrlPr>
                      <w:rPr>
                        <w:rFonts w:ascii="Cambria Math" w:hAnsi="Cambria Math"/>
                        <w:i/>
                        <w:sz w:val="28"/>
                        <w:szCs w:val="28"/>
                      </w:rPr>
                    </m:ctrlPr>
                  </m:dPr>
                  <m:e>
                    <m:r>
                      <w:rPr>
                        <w:rFonts w:ascii="Cambria Math" w:hAnsi="Cambria Math"/>
                        <w:sz w:val="28"/>
                        <w:szCs w:val="28"/>
                      </w:rPr>
                      <m:t>i,j</m:t>
                    </m:r>
                  </m:e>
                </m:d>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e>
            </m:nary>
          </m:e>
        </m:nary>
      </m:oMath>
      <w:r>
        <w:t xml:space="preserve">                        (1)</w:t>
      </w:r>
    </w:p>
    <w:p w14:paraId="28171109" w14:textId="77777777" w:rsidR="00C04F0C" w:rsidRPr="008F5CCC" w:rsidRDefault="00C04F0C" w:rsidP="00C04F0C"/>
    <w:p w14:paraId="17F54B82" w14:textId="77777777" w:rsidR="00C04F0C" w:rsidRDefault="00C04F0C" w:rsidP="00C04F0C">
      <w:pPr>
        <w:pStyle w:val="BodyText"/>
      </w:pPr>
      <w:r w:rsidRPr="00C04F0C">
        <w:t xml:space="preserve">Where CF </w:t>
      </w:r>
      <w:r w:rsidR="0091500E" w:rsidRPr="00C04F0C">
        <w:t>represents</w:t>
      </w:r>
      <w:r w:rsidR="00FC556A">
        <w:t xml:space="preserve"> </w:t>
      </w:r>
      <w:r w:rsidRPr="00C04F0C">
        <w:t>the current floor, (F</w:t>
      </w:r>
      <w:r w:rsidR="0091500E" w:rsidRPr="00C04F0C">
        <w:t>) k</w:t>
      </w:r>
      <w:r w:rsidRPr="00C04F0C">
        <w:rPr>
          <w:rStyle w:val="ff5"/>
        </w:rPr>
        <w:t xml:space="preserve"> represents floor </w:t>
      </w:r>
      <w:r w:rsidR="0091500E" w:rsidRPr="00C04F0C">
        <w:rPr>
          <w:rStyle w:val="ff5"/>
        </w:rPr>
        <w:t>k;</w:t>
      </w:r>
      <w:r w:rsidRPr="00C04F0C">
        <w:rPr>
          <w:rStyle w:val="ff5"/>
        </w:rPr>
        <w:t xml:space="preserve"> m and n </w:t>
      </w:r>
      <w:r w:rsidRPr="00C04F0C">
        <w:rPr>
          <w:rStyle w:val="ls0"/>
        </w:rPr>
        <w:t xml:space="preserve">represent </w:t>
      </w:r>
      <w:r w:rsidRPr="00C04F0C">
        <w:t>the number of rows and columns in both images. It provided an accuracy of 96%. Though, Mean Square Error is the most common and simple metric but also the least useful because such a technique where the error is squared may skew the metric towards overestimating or underestimating the model’s badness. Moreover, the blind is not being addressed about the proximity of the obstacle through voice feedback which remains a matter of concern for the further studies.</w:t>
      </w:r>
    </w:p>
    <w:p w14:paraId="385E6769" w14:textId="77777777" w:rsidR="00DA0A2D" w:rsidRDefault="00C04F0C" w:rsidP="00C04F0C">
      <w:pPr>
        <w:pStyle w:val="BodyText"/>
      </w:pPr>
      <w:r>
        <w:t xml:space="preserve">To conclude, this technique is primitive as now neural networks has taken over that has a more accuracy and low error rate. </w:t>
      </w:r>
    </w:p>
    <w:p w14:paraId="18B1EEEE" w14:textId="77777777" w:rsidR="00DA0A2D" w:rsidRDefault="00DA0A2D" w:rsidP="00E27B9E">
      <w:pPr>
        <w:pStyle w:val="Heading2"/>
      </w:pPr>
      <w:bookmarkStart w:id="65" w:name="_Toc21605517"/>
      <w:bookmarkStart w:id="66" w:name="_Toc42076256"/>
      <w:r>
        <w:t>Obstacle Detection Using Grid Algorithm</w:t>
      </w:r>
      <w:bookmarkEnd w:id="65"/>
      <w:bookmarkEnd w:id="66"/>
    </w:p>
    <w:p w14:paraId="7D27D462" w14:textId="77777777" w:rsidR="000355F7" w:rsidRPr="000355F7" w:rsidRDefault="00DA0A2D" w:rsidP="000355F7">
      <w:pPr>
        <w:pStyle w:val="BodyText"/>
      </w:pPr>
      <w:r w:rsidRPr="000355F7">
        <w:t xml:space="preserve">Maneuverability has been a challenging task for the visually impaired people in this technologically advancing era. A lot of algorithms have been employed to detect the obstacle either they had high computational cost or produced large depth variations. </w:t>
      </w:r>
    </w:p>
    <w:p w14:paraId="7C0BAF14" w14:textId="77777777" w:rsidR="00DA0A2D" w:rsidRDefault="00DA0A2D" w:rsidP="000355F7">
      <w:pPr>
        <w:pStyle w:val="BodyText"/>
      </w:pPr>
      <w:r w:rsidRPr="000355F7">
        <w:t>So, Karthikeyan [10], proposed an algorithm to detect the obstacle using Deformable Grid algorithm. It is a regular grid shaped structure and its deformity depends upon the movement of the obstacles in the view of the camera. The deformable grid holds a property named floating point. This property stated that the vertices</w:t>
      </w:r>
      <w:r w:rsidRPr="00DA0A2D">
        <w:t xml:space="preserve"> are free to move around their current position in its current frame. The magnitude of the vertex’s movement is increased when camera is brought nearer to the obstacle and vice versa. If a region is found to be deformed, the vertices are located at a certain distance from their original position and the edges are elongated or compressed. The unstable vertices are combined to obtain the risk of collision and an obstacle is detected.  After deformation the vertices are restored to their original position. Figure 1 below shows the unstable vertices condition.</w:t>
      </w:r>
    </w:p>
    <w:p w14:paraId="67489FA7" w14:textId="77777777" w:rsidR="000355F7" w:rsidRDefault="000355F7" w:rsidP="000355F7">
      <w:pPr>
        <w:pStyle w:val="Caption"/>
        <w:keepNext/>
      </w:pPr>
      <w:r>
        <w:rPr>
          <w:noProof/>
        </w:rPr>
        <w:lastRenderedPageBreak/>
        <w:drawing>
          <wp:inline distT="0" distB="0" distL="0" distR="0" wp14:anchorId="7E69C94C" wp14:editId="3B5C6BE2">
            <wp:extent cx="4029075" cy="1228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9075" cy="1228725"/>
                    </a:xfrm>
                    <a:prstGeom prst="rect">
                      <a:avLst/>
                    </a:prstGeom>
                  </pic:spPr>
                </pic:pic>
              </a:graphicData>
            </a:graphic>
          </wp:inline>
        </w:drawing>
      </w:r>
    </w:p>
    <w:p w14:paraId="6821C094" w14:textId="0A52C9BE" w:rsidR="000355F7" w:rsidRDefault="000355F7" w:rsidP="000355F7">
      <w:pPr>
        <w:pStyle w:val="Caption"/>
        <w:rPr>
          <w:noProof/>
        </w:rPr>
      </w:pPr>
      <w:bookmarkStart w:id="67" w:name="_Toc21523388"/>
      <w:bookmarkStart w:id="68" w:name="_Toc26334157"/>
      <w:r>
        <w:t xml:space="preserve">Figure </w:t>
      </w:r>
      <w:fldSimple w:instr=" SEQ Figure \* ARABIC ">
        <w:r w:rsidR="00494DBB">
          <w:rPr>
            <w:noProof/>
          </w:rPr>
          <w:t>1</w:t>
        </w:r>
      </w:fldSimple>
      <w:r>
        <w:t xml:space="preserve">: </w:t>
      </w:r>
      <w:r w:rsidRPr="00216CE2">
        <w:rPr>
          <w:noProof/>
        </w:rPr>
        <w:t>Unstable Vertices condition [10]</w:t>
      </w:r>
      <w:bookmarkEnd w:id="67"/>
      <w:bookmarkEnd w:id="68"/>
    </w:p>
    <w:p w14:paraId="71E5D1B8" w14:textId="77777777" w:rsidR="000355F7" w:rsidRPr="002770A6" w:rsidRDefault="000355F7" w:rsidP="000355F7">
      <w:pPr>
        <w:jc w:val="center"/>
      </w:pPr>
      <w:r>
        <w:rPr>
          <w:i/>
          <w:iCs/>
          <w:sz w:val="20"/>
          <w:szCs w:val="20"/>
        </w:rPr>
        <w:t>The above image shows the result when vertices become unstable</w:t>
      </w:r>
    </w:p>
    <w:p w14:paraId="18AB6586" w14:textId="77777777" w:rsidR="000355F7" w:rsidRDefault="000355F7" w:rsidP="000355F7">
      <w:pPr>
        <w:pStyle w:val="Caption"/>
      </w:pPr>
    </w:p>
    <w:p w14:paraId="02628BE4" w14:textId="77777777" w:rsidR="000355F7" w:rsidRPr="006058E8" w:rsidRDefault="000355F7" w:rsidP="000355F7"/>
    <w:p w14:paraId="199D64E0" w14:textId="77777777" w:rsidR="000355F7" w:rsidRDefault="000355F7" w:rsidP="000355F7">
      <w:pPr>
        <w:pStyle w:val="BodyText"/>
      </w:pPr>
      <w:r>
        <w:t xml:space="preserve">The two tests that were carried out, in the first test the obstacle </w:t>
      </w:r>
      <w:r w:rsidR="004345C8">
        <w:t>is</w:t>
      </w:r>
      <w:r>
        <w:t xml:space="preserve"> approaching the fixed camera as seen in Figure 2.</w:t>
      </w:r>
    </w:p>
    <w:p w14:paraId="46339DF3" w14:textId="77777777" w:rsidR="000355F7" w:rsidRDefault="000355F7" w:rsidP="000355F7">
      <w:pPr>
        <w:pStyle w:val="Caption"/>
        <w:keepNext/>
      </w:pPr>
      <w:r>
        <w:rPr>
          <w:noProof/>
        </w:rPr>
        <w:drawing>
          <wp:inline distT="0" distB="0" distL="0" distR="0" wp14:anchorId="63A39FEE" wp14:editId="173B5DB5">
            <wp:extent cx="3209925" cy="2228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9925" cy="2228850"/>
                    </a:xfrm>
                    <a:prstGeom prst="rect">
                      <a:avLst/>
                    </a:prstGeom>
                  </pic:spPr>
                </pic:pic>
              </a:graphicData>
            </a:graphic>
          </wp:inline>
        </w:drawing>
      </w:r>
    </w:p>
    <w:p w14:paraId="453F4313" w14:textId="76E608FF" w:rsidR="000355F7" w:rsidRDefault="000355F7" w:rsidP="000355F7">
      <w:pPr>
        <w:pStyle w:val="Caption"/>
      </w:pPr>
      <w:bookmarkStart w:id="69" w:name="_Toc21523389"/>
      <w:bookmarkStart w:id="70" w:name="_Toc26334158"/>
      <w:r>
        <w:t xml:space="preserve">Figure </w:t>
      </w:r>
      <w:fldSimple w:instr=" SEQ Figure \* ARABIC ">
        <w:r w:rsidR="00494DBB">
          <w:rPr>
            <w:noProof/>
          </w:rPr>
          <w:t>2</w:t>
        </w:r>
      </w:fldSimple>
      <w:r w:rsidRPr="000A7A35">
        <w:rPr>
          <w:noProof/>
        </w:rPr>
        <w:t>: Result 1 [10]</w:t>
      </w:r>
      <w:bookmarkEnd w:id="69"/>
      <w:bookmarkEnd w:id="70"/>
    </w:p>
    <w:p w14:paraId="26FD1AE7" w14:textId="77777777" w:rsidR="000355F7" w:rsidRPr="00E27B9E" w:rsidRDefault="000355F7" w:rsidP="00E27B9E">
      <w:pPr>
        <w:pStyle w:val="Caption"/>
        <w:rPr>
          <w:b w:val="0"/>
          <w:bCs w:val="0"/>
          <w:i/>
          <w:iCs/>
        </w:rPr>
      </w:pPr>
      <w:r w:rsidRPr="002770A6">
        <w:rPr>
          <w:b w:val="0"/>
          <w:bCs w:val="0"/>
          <w:i/>
          <w:iCs/>
        </w:rPr>
        <w:t xml:space="preserve">The above image shows the result when </w:t>
      </w:r>
      <w:r>
        <w:rPr>
          <w:b w:val="0"/>
          <w:bCs w:val="0"/>
          <w:i/>
          <w:iCs/>
        </w:rPr>
        <w:t>object</w:t>
      </w:r>
      <w:r w:rsidRPr="002770A6">
        <w:rPr>
          <w:b w:val="0"/>
          <w:bCs w:val="0"/>
          <w:i/>
          <w:iCs/>
        </w:rPr>
        <w:t xml:space="preserve"> is moving towards the </w:t>
      </w:r>
      <w:r>
        <w:rPr>
          <w:b w:val="0"/>
          <w:bCs w:val="0"/>
          <w:i/>
          <w:iCs/>
        </w:rPr>
        <w:t>camera</w:t>
      </w:r>
    </w:p>
    <w:p w14:paraId="56FDD214" w14:textId="77777777" w:rsidR="000355F7" w:rsidRPr="000355F7" w:rsidRDefault="000355F7" w:rsidP="000355F7"/>
    <w:p w14:paraId="62713203" w14:textId="77777777" w:rsidR="000355F7" w:rsidRDefault="000355F7" w:rsidP="000355F7">
      <w:pPr>
        <w:pStyle w:val="Caption"/>
        <w:jc w:val="left"/>
      </w:pPr>
    </w:p>
    <w:p w14:paraId="2B989ABF" w14:textId="77777777" w:rsidR="000355F7" w:rsidRDefault="000355F7" w:rsidP="000355F7">
      <w:r>
        <w:t>In the second test the camera moving towards the obstacle as seen in Figure 3.</w:t>
      </w:r>
    </w:p>
    <w:p w14:paraId="18755C51" w14:textId="77777777" w:rsidR="000355F7" w:rsidRPr="00674C4C" w:rsidRDefault="000355F7" w:rsidP="000355F7"/>
    <w:p w14:paraId="69635B7A" w14:textId="77777777" w:rsidR="000355F7" w:rsidRDefault="000355F7" w:rsidP="000355F7">
      <w:pPr>
        <w:pStyle w:val="Caption"/>
        <w:keepNext/>
      </w:pPr>
      <w:r>
        <w:rPr>
          <w:noProof/>
        </w:rPr>
        <w:drawing>
          <wp:inline distT="0" distB="0" distL="0" distR="0" wp14:anchorId="5B869FFA" wp14:editId="56B40EA3">
            <wp:extent cx="3019425" cy="2028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9425" cy="2028825"/>
                    </a:xfrm>
                    <a:prstGeom prst="rect">
                      <a:avLst/>
                    </a:prstGeom>
                  </pic:spPr>
                </pic:pic>
              </a:graphicData>
            </a:graphic>
          </wp:inline>
        </w:drawing>
      </w:r>
    </w:p>
    <w:p w14:paraId="23B93F2C" w14:textId="5A9AFA5C" w:rsidR="000355F7" w:rsidRDefault="000355F7" w:rsidP="000355F7">
      <w:pPr>
        <w:pStyle w:val="Caption"/>
        <w:rPr>
          <w:noProof/>
        </w:rPr>
      </w:pPr>
      <w:bookmarkStart w:id="71" w:name="_Toc21523390"/>
      <w:bookmarkStart w:id="72" w:name="_Toc26334159"/>
      <w:r>
        <w:t xml:space="preserve">Figure </w:t>
      </w:r>
      <w:fldSimple w:instr=" SEQ Figure \* ARABIC ">
        <w:r w:rsidR="00494DBB">
          <w:rPr>
            <w:noProof/>
          </w:rPr>
          <w:t>3</w:t>
        </w:r>
      </w:fldSimple>
      <w:r w:rsidRPr="00CF6858">
        <w:rPr>
          <w:noProof/>
        </w:rPr>
        <w:t>: Result 2 [10]</w:t>
      </w:r>
      <w:bookmarkEnd w:id="71"/>
      <w:bookmarkEnd w:id="72"/>
    </w:p>
    <w:p w14:paraId="14B94B63" w14:textId="77777777" w:rsidR="000355F7" w:rsidRPr="002770A6" w:rsidRDefault="000355F7" w:rsidP="000355F7">
      <w:pPr>
        <w:jc w:val="center"/>
        <w:rPr>
          <w:i/>
          <w:iCs/>
          <w:sz w:val="20"/>
          <w:szCs w:val="20"/>
        </w:rPr>
      </w:pPr>
      <w:bookmarkStart w:id="73" w:name="_Hlk21603692"/>
      <w:r>
        <w:rPr>
          <w:i/>
          <w:iCs/>
          <w:sz w:val="20"/>
          <w:szCs w:val="20"/>
        </w:rPr>
        <w:t>The above image shows the result when camera is moving towards the object</w:t>
      </w:r>
      <w:bookmarkEnd w:id="73"/>
    </w:p>
    <w:p w14:paraId="238DC49F" w14:textId="77777777" w:rsidR="000355F7" w:rsidRDefault="000355F7" w:rsidP="000355F7">
      <w:pPr>
        <w:pStyle w:val="Caption"/>
      </w:pPr>
    </w:p>
    <w:p w14:paraId="10BCCF52" w14:textId="77777777" w:rsidR="000355F7" w:rsidRDefault="000355F7" w:rsidP="000355F7"/>
    <w:p w14:paraId="366A422C" w14:textId="77777777" w:rsidR="00E27B9E" w:rsidRDefault="00E27B9E" w:rsidP="000355F7"/>
    <w:p w14:paraId="25797378" w14:textId="77777777" w:rsidR="00E27B9E" w:rsidRDefault="00E27B9E" w:rsidP="000355F7"/>
    <w:p w14:paraId="3F4F8222" w14:textId="77777777" w:rsidR="00E27B9E" w:rsidRDefault="00E27B9E" w:rsidP="000355F7"/>
    <w:p w14:paraId="68402D63" w14:textId="77777777" w:rsidR="00E27B9E" w:rsidRDefault="00E27B9E" w:rsidP="000355F7"/>
    <w:p w14:paraId="011A2368" w14:textId="77777777" w:rsidR="000355F7" w:rsidRPr="00994DBC" w:rsidRDefault="000355F7" w:rsidP="000355F7">
      <w:r>
        <w:lastRenderedPageBreak/>
        <w:t>The comparison of the processing time is given in the below table:</w:t>
      </w:r>
    </w:p>
    <w:p w14:paraId="62CD0A98" w14:textId="77777777" w:rsidR="000355F7" w:rsidRDefault="000355F7" w:rsidP="000355F7">
      <w:pPr>
        <w:pStyle w:val="Caption"/>
        <w:keepNext/>
      </w:pPr>
    </w:p>
    <w:p w14:paraId="6F1C63CD" w14:textId="77777777" w:rsidR="000355F7" w:rsidRDefault="000355F7" w:rsidP="000355F7">
      <w:pPr>
        <w:pStyle w:val="Caption"/>
        <w:keepNext/>
      </w:pPr>
    </w:p>
    <w:p w14:paraId="2F2D9B12" w14:textId="77777777" w:rsidR="000355F7" w:rsidRDefault="000355F7" w:rsidP="000355F7">
      <w:pPr>
        <w:pStyle w:val="Caption"/>
      </w:pPr>
    </w:p>
    <w:p w14:paraId="03A2D517" w14:textId="489F0898" w:rsidR="000355F7" w:rsidRDefault="000355F7" w:rsidP="000355F7">
      <w:pPr>
        <w:pStyle w:val="Caption"/>
        <w:keepNext/>
        <w:rPr>
          <w:noProof/>
        </w:rPr>
      </w:pPr>
      <w:bookmarkStart w:id="74" w:name="_Toc21523836"/>
      <w:bookmarkStart w:id="75" w:name="_Toc26261421"/>
      <w:r>
        <w:t xml:space="preserve">Table </w:t>
      </w:r>
      <w:fldSimple w:instr=" SEQ Table \* ARABIC ">
        <w:r w:rsidR="00757A93">
          <w:rPr>
            <w:noProof/>
          </w:rPr>
          <w:t>1</w:t>
        </w:r>
      </w:fldSimple>
      <w:r w:rsidRPr="00BA3BE5">
        <w:rPr>
          <w:noProof/>
        </w:rPr>
        <w:t>: Comparison of the processing time [10]</w:t>
      </w:r>
      <w:bookmarkEnd w:id="74"/>
      <w:bookmarkEnd w:id="75"/>
    </w:p>
    <w:p w14:paraId="18D574C7" w14:textId="77777777" w:rsidR="000355F7" w:rsidRPr="002770A6" w:rsidRDefault="000355F7" w:rsidP="000355F7">
      <w:pPr>
        <w:jc w:val="center"/>
        <w:rPr>
          <w:i/>
          <w:iCs/>
          <w:sz w:val="20"/>
          <w:szCs w:val="20"/>
        </w:rPr>
      </w:pPr>
      <w:r>
        <w:rPr>
          <w:i/>
          <w:iCs/>
          <w:sz w:val="20"/>
          <w:szCs w:val="20"/>
        </w:rPr>
        <w:t>The below table shows the comparison of different algorithms</w:t>
      </w:r>
    </w:p>
    <w:p w14:paraId="4FEDAA38" w14:textId="77777777" w:rsidR="000355F7" w:rsidRDefault="000355F7" w:rsidP="000355F7">
      <w:pPr>
        <w:pStyle w:val="Caption"/>
      </w:pPr>
      <w:r>
        <w:rPr>
          <w:noProof/>
        </w:rPr>
        <w:drawing>
          <wp:inline distT="0" distB="0" distL="0" distR="0" wp14:anchorId="54A274BB" wp14:editId="77650AE3">
            <wp:extent cx="4210050" cy="1343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0050" cy="1343025"/>
                    </a:xfrm>
                    <a:prstGeom prst="rect">
                      <a:avLst/>
                    </a:prstGeom>
                  </pic:spPr>
                </pic:pic>
              </a:graphicData>
            </a:graphic>
          </wp:inline>
        </w:drawing>
      </w:r>
    </w:p>
    <w:p w14:paraId="6BA7FB76" w14:textId="77777777" w:rsidR="000355F7" w:rsidRDefault="000355F7" w:rsidP="000355F7">
      <w:pPr>
        <w:pStyle w:val="BodyText"/>
      </w:pPr>
      <w:r>
        <w:t xml:space="preserve">In a nutshell, </w:t>
      </w:r>
      <w:r w:rsidRPr="000355F7">
        <w:t>this method is found to reduce the tracking error and improve the ego-motion of the camera but the chance of false positive rate increases (obstacles detected even if they are not present) as the vertex is out of its region and edges are elongated or compressed as seen in Figure 3. So, in future the chance of false positive rate was tackled by the 3D geometric vision.</w:t>
      </w:r>
    </w:p>
    <w:p w14:paraId="2666C4E5" w14:textId="77777777" w:rsidR="00A97506" w:rsidRDefault="00A97506" w:rsidP="000355F7">
      <w:pPr>
        <w:pStyle w:val="BodyText"/>
      </w:pPr>
    </w:p>
    <w:p w14:paraId="4F9C55BD" w14:textId="77777777" w:rsidR="00A97506" w:rsidRDefault="00A97506" w:rsidP="00E27B9E">
      <w:pPr>
        <w:pStyle w:val="Heading2"/>
      </w:pPr>
      <w:bookmarkStart w:id="76" w:name="_Toc21089681"/>
      <w:bookmarkStart w:id="77" w:name="_Toc21605518"/>
      <w:bookmarkStart w:id="78" w:name="_Toc42076257"/>
      <w:r>
        <w:t>Obstacle Detection Using 3D Geometric Vision</w:t>
      </w:r>
      <w:bookmarkEnd w:id="76"/>
      <w:bookmarkEnd w:id="77"/>
      <w:bookmarkEnd w:id="78"/>
    </w:p>
    <w:p w14:paraId="3B92179D" w14:textId="77777777" w:rsidR="00A97506" w:rsidRDefault="00A97506" w:rsidP="00A97506">
      <w:pPr>
        <w:pStyle w:val="BodyText"/>
      </w:pPr>
      <w:r w:rsidRPr="00A97506">
        <w:t xml:space="preserve">Computer stereo vision is the extraction of 3D information </w:t>
      </w:r>
      <w:r w:rsidR="00FC556A">
        <w:t xml:space="preserve">from the images </w:t>
      </w:r>
      <w:r w:rsidRPr="00A97506">
        <w:t xml:space="preserve">by examining the relative positions of objects </w:t>
      </w:r>
      <w:r w:rsidR="00FC556A">
        <w:t xml:space="preserve">in the plane. </w:t>
      </w:r>
    </w:p>
    <w:p w14:paraId="6EA0C7B6" w14:textId="77777777" w:rsidR="00A97506" w:rsidRPr="00202190" w:rsidRDefault="00A97506" w:rsidP="00A74D5B">
      <w:pPr>
        <w:pStyle w:val="Heading4"/>
      </w:pPr>
      <w:r>
        <w:t>Obstacle Detection using stereovision for Android-based mobile devices</w:t>
      </w:r>
    </w:p>
    <w:p w14:paraId="291A7D9D" w14:textId="77777777" w:rsidR="00A97506" w:rsidRDefault="00A97506" w:rsidP="00A97506">
      <w:pPr>
        <w:pStyle w:val="BodyText"/>
        <w:spacing w:before="240"/>
      </w:pPr>
      <w:r w:rsidRPr="00A97506">
        <w:t xml:space="preserve">Andra et al. [3] </w:t>
      </w:r>
      <w:r w:rsidR="00510A4F">
        <w:t>represented a detection of obstacles using stereovision on mobile devices to avoid traffic accidents</w:t>
      </w:r>
      <w:r w:rsidRPr="00A97506">
        <w:t>. The image is acquired from the camera, rectified, edges detected using Canny-edge algorithm, sparse reconstruction and extended to super pixels obtained from color segmentation.</w:t>
      </w:r>
      <w:r w:rsidR="00D90B5C">
        <w:t xml:space="preserve"> Based on 3D information extracted from stereo reconstruction, the pixels are then </w:t>
      </w:r>
      <w:r w:rsidR="00287FFD">
        <w:t>grouped</w:t>
      </w:r>
      <w:r w:rsidR="00D90B5C">
        <w:t xml:space="preserve"> together and a bounding box is obtained </w:t>
      </w:r>
      <w:r w:rsidR="002F1B61">
        <w:t xml:space="preserve">for each group of super pixels representing an obstacle. </w:t>
      </w:r>
      <w:r w:rsidRPr="00A97506">
        <w:t>The main steps of the procedure are represented in Figure 4</w:t>
      </w:r>
      <w:r>
        <w:t>.</w:t>
      </w:r>
    </w:p>
    <w:p w14:paraId="7851CA78" w14:textId="77777777" w:rsidR="00A97506" w:rsidRDefault="00A97506" w:rsidP="00A97506">
      <w:pPr>
        <w:pStyle w:val="FigureDescription"/>
        <w:keepNext/>
      </w:pPr>
      <w:r>
        <w:rPr>
          <w:noProof/>
          <w:lang w:val="en-US"/>
        </w:rPr>
        <w:drawing>
          <wp:inline distT="0" distB="0" distL="0" distR="0" wp14:anchorId="7A5FA850" wp14:editId="42C8FD06">
            <wp:extent cx="2926080" cy="2298167"/>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3571" cy="2304050"/>
                    </a:xfrm>
                    <a:prstGeom prst="rect">
                      <a:avLst/>
                    </a:prstGeom>
                  </pic:spPr>
                </pic:pic>
              </a:graphicData>
            </a:graphic>
          </wp:inline>
        </w:drawing>
      </w:r>
    </w:p>
    <w:p w14:paraId="74D16702" w14:textId="6DA4CC2D" w:rsidR="00A97506" w:rsidRDefault="00A97506" w:rsidP="00A97506">
      <w:pPr>
        <w:pStyle w:val="Caption"/>
      </w:pPr>
      <w:bookmarkStart w:id="79" w:name="_Toc21523391"/>
      <w:bookmarkStart w:id="80" w:name="_Toc26334160"/>
      <w:r>
        <w:t xml:space="preserve">Figure </w:t>
      </w:r>
      <w:fldSimple w:instr=" SEQ Figure \* ARABIC ">
        <w:r w:rsidR="00494DBB">
          <w:rPr>
            <w:noProof/>
          </w:rPr>
          <w:t>4</w:t>
        </w:r>
      </w:fldSimple>
      <w:r w:rsidRPr="00F67258">
        <w:rPr>
          <w:noProof/>
        </w:rPr>
        <w:t xml:space="preserve">: Algorithm </w:t>
      </w:r>
      <w:r w:rsidR="00D5527D">
        <w:rPr>
          <w:noProof/>
        </w:rPr>
        <w:t>flowchart</w:t>
      </w:r>
      <w:r w:rsidRPr="00F67258">
        <w:rPr>
          <w:noProof/>
        </w:rPr>
        <w:t xml:space="preserve"> [3]</w:t>
      </w:r>
      <w:bookmarkEnd w:id="79"/>
      <w:bookmarkEnd w:id="80"/>
    </w:p>
    <w:p w14:paraId="2069BD07" w14:textId="77777777" w:rsidR="00A97506" w:rsidRPr="002770A6" w:rsidRDefault="00A97506" w:rsidP="00A97506">
      <w:pPr>
        <w:pStyle w:val="Caption"/>
        <w:rPr>
          <w:b w:val="0"/>
          <w:bCs w:val="0"/>
          <w:i/>
          <w:iCs/>
        </w:rPr>
      </w:pPr>
      <w:r>
        <w:rPr>
          <w:b w:val="0"/>
          <w:bCs w:val="0"/>
          <w:i/>
          <w:iCs/>
        </w:rPr>
        <w:t>The above image shows the flowchart of the algorithm</w:t>
      </w:r>
    </w:p>
    <w:p w14:paraId="13856E6B" w14:textId="77777777" w:rsidR="00A97506" w:rsidRDefault="00A97506" w:rsidP="00A97506">
      <w:pPr>
        <w:pStyle w:val="FigureDescription"/>
      </w:pPr>
    </w:p>
    <w:p w14:paraId="00E9AD2E" w14:textId="77777777" w:rsidR="00A97506" w:rsidRDefault="00A97506" w:rsidP="00A97506">
      <w:pPr>
        <w:pStyle w:val="BodyText"/>
      </w:pPr>
      <w:r w:rsidRPr="00A97506">
        <w:lastRenderedPageBreak/>
        <w:t xml:space="preserve">The experiment was carried on static cars in traffic because in real-traffic scenario another stereo system would be required which will make the application really costly and not feasible for the people. Due to the limitations introduced by the hardware of the mobile devices, we obtain small resolution of images, so the system could only perceive obstacles </w:t>
      </w:r>
      <w:r w:rsidR="00D5527D">
        <w:t xml:space="preserve">at a distance </w:t>
      </w:r>
      <w:r w:rsidRPr="00A97506">
        <w:t>less than 8 meters.</w:t>
      </w:r>
    </w:p>
    <w:p w14:paraId="1FA57AEE" w14:textId="77777777" w:rsidR="00A97506" w:rsidRDefault="00A97506" w:rsidP="00A97506">
      <w:pPr>
        <w:pStyle w:val="BodyText"/>
      </w:pPr>
      <w:r w:rsidRPr="00A97506">
        <w:t>For future enhancements, an audio feedback and an input to the system would be required to notify the blind about the impending obstacle and to guide him to his destination</w:t>
      </w:r>
      <w:r>
        <w:t xml:space="preserve"> which is an essential necessity for them.</w:t>
      </w:r>
    </w:p>
    <w:p w14:paraId="2A69BF4D" w14:textId="77777777" w:rsidR="0036130F" w:rsidRDefault="0036130F" w:rsidP="00A74D5B">
      <w:pPr>
        <w:pStyle w:val="Heading4"/>
      </w:pPr>
      <w:r>
        <w:t>Computer Vision-Based Clear Path Guidance for Blind Wheelchair Users</w:t>
      </w:r>
    </w:p>
    <w:p w14:paraId="35DCACDA" w14:textId="77777777" w:rsidR="00E27B9E" w:rsidRDefault="0036130F" w:rsidP="0036130F">
      <w:pPr>
        <w:pStyle w:val="BodyText"/>
      </w:pPr>
      <w:r w:rsidRPr="0036130F">
        <w:t xml:space="preserve">Ivanchenko et al. [8], aimed at automating the wheel chair to avoid the obstacles in its way that is operated by the visually impaired. The methodology adopted is stereovision by incorporating two stereo cameras in a single package to capture the 3D images. </w:t>
      </w:r>
    </w:p>
    <w:p w14:paraId="6DDFE80B" w14:textId="77777777" w:rsidR="00E27B9E" w:rsidRDefault="0036130F" w:rsidP="0036130F">
      <w:pPr>
        <w:pStyle w:val="BodyText"/>
      </w:pPr>
      <w:r w:rsidRPr="0036130F">
        <w:t>The images are divided into frames and each frame is analyzed by a ground plane algorithm that tells how high each point lies above or below the ground plane. Moreover, white cane is employed with this system that scans the area in front of the wheelchair for any obstacle. The location and the direction are tracked by the system that should alert the user if any obstacle is detected in a pre-specified range (1.8-3 meters). There were certain limitations to the above approach that the computer vision algorithms</w:t>
      </w:r>
      <w:r w:rsidR="00D5527D">
        <w:t xml:space="preserve">, </w:t>
      </w:r>
      <w:r w:rsidRPr="0036130F">
        <w:t xml:space="preserve">the processing speed </w:t>
      </w:r>
      <w:r w:rsidR="00D5527D">
        <w:t xml:space="preserve">was reduced </w:t>
      </w:r>
      <w:r w:rsidRPr="0036130F">
        <w:t xml:space="preserve">to 5 frames per second. Performance of the system is limited by </w:t>
      </w:r>
      <w:r w:rsidR="0091500E" w:rsidRPr="0036130F">
        <w:t>errors</w:t>
      </w:r>
      <w:r w:rsidR="0091500E">
        <w:t xml:space="preserve"> </w:t>
      </w:r>
      <w:r w:rsidR="0091500E" w:rsidRPr="0036130F">
        <w:t>which lead</w:t>
      </w:r>
      <w:r w:rsidRPr="0036130F">
        <w:t xml:space="preserve"> to false positives and false negatives. Many of these errors </w:t>
      </w:r>
      <w:r w:rsidR="00D5527D">
        <w:t>originate</w:t>
      </w:r>
      <w:r w:rsidRPr="0036130F">
        <w:t xml:space="preserve"> from conditions that degrade image quality. Furthermore, white cane is not feasible and fluid and can get stuck in cracks. Weather conditions can negatively impact the cane </w:t>
      </w:r>
      <w:r w:rsidR="0091500E" w:rsidRPr="0036130F">
        <w:t>traveler’s</w:t>
      </w:r>
      <w:r w:rsidRPr="0036130F">
        <w:t xml:space="preserve"> in-case of a snowfall to check the location of the cane. </w:t>
      </w:r>
    </w:p>
    <w:p w14:paraId="41D5E309" w14:textId="77777777" w:rsidR="0036130F" w:rsidRPr="0036130F" w:rsidRDefault="0036130F" w:rsidP="0036130F">
      <w:pPr>
        <w:pStyle w:val="BodyText"/>
      </w:pPr>
      <w:r w:rsidRPr="0036130F">
        <w:t>Though for future work optimizations of the computer vision algorithms and the use of a faster computer would increase this speed.</w:t>
      </w:r>
    </w:p>
    <w:p w14:paraId="45739F9E" w14:textId="77777777" w:rsidR="0036130F" w:rsidRDefault="0036130F" w:rsidP="00A74D5B">
      <w:pPr>
        <w:pStyle w:val="Heading4"/>
      </w:pPr>
      <w:r>
        <w:t>Smartphone-Based Obstacle Detection for the Visually Impaired</w:t>
      </w:r>
    </w:p>
    <w:p w14:paraId="7FBF57F2" w14:textId="77777777" w:rsidR="0036130F" w:rsidRPr="002E4B40" w:rsidRDefault="0036130F" w:rsidP="0036130F"/>
    <w:p w14:paraId="6A9DE02A" w14:textId="77777777" w:rsidR="00C8082F" w:rsidRDefault="0036130F" w:rsidP="0036130F">
      <w:pPr>
        <w:pStyle w:val="BodyText"/>
      </w:pPr>
      <w:r w:rsidRPr="0036130F">
        <w:t xml:space="preserve">Caldini et al. [5] used Structure from Motion (SFM) algorithm to identify the obstacles aiding the visually impaired to manipulate objects and acoustically perceive their surroundings. This algorithm makes use of gyroscope installed in the smartphone to retrieve the velocity and the angles of the image sequences captured by the mobile camera to compute a rotation matrix which is input as a parameter to the SFM algorithm along with a pair of images. </w:t>
      </w:r>
    </w:p>
    <w:p w14:paraId="45AD91D6" w14:textId="77777777" w:rsidR="00E27B9E" w:rsidRDefault="0036130F" w:rsidP="0036130F">
      <w:pPr>
        <w:pStyle w:val="BodyText"/>
      </w:pPr>
      <w:r w:rsidRPr="0036130F">
        <w:t xml:space="preserve">The SFM first compute the features using ORB feature descriptor, then match images and the features to find the inlier feature correspondences and then reconstruct a 3D image. The 3D objects were </w:t>
      </w:r>
      <w:r w:rsidR="0091500E" w:rsidRPr="0036130F">
        <w:t>labeled</w:t>
      </w:r>
      <w:r w:rsidRPr="0036130F">
        <w:t xml:space="preserve"> obstacles. Two outdoor and one indoor test were carried out where the algorithm computed the correct depth values and obstacles were clearly identifiable. Furthermore, this technique successfully detected all the obstacles on the way but Structure from Motion algorithm has a high computational complexity so other techniques could be used that are easy to implement. </w:t>
      </w:r>
    </w:p>
    <w:p w14:paraId="2EC08BC5" w14:textId="77777777" w:rsidR="0036130F" w:rsidRPr="0036130F" w:rsidRDefault="00E27B9E" w:rsidP="0036130F">
      <w:pPr>
        <w:pStyle w:val="BodyText"/>
      </w:pPr>
      <w:r>
        <w:t>To conclude, i</w:t>
      </w:r>
      <w:r w:rsidR="0036130F" w:rsidRPr="0036130F">
        <w:t>t lacked the inability to classify the type of obstacle and most importantly an acoustic interface to provide feedback to the visually impaired people about the obstacle.</w:t>
      </w:r>
    </w:p>
    <w:p w14:paraId="2BBED3EB" w14:textId="77777777" w:rsidR="0036130F" w:rsidRDefault="0036130F" w:rsidP="00A74D5B">
      <w:pPr>
        <w:pStyle w:val="Heading4"/>
      </w:pPr>
      <w:r>
        <w:lastRenderedPageBreak/>
        <w:t>Assisting the Visually Impaired: Obstacle Detection and Warning System by Acoustic Feedback</w:t>
      </w:r>
    </w:p>
    <w:p w14:paraId="52D49F8F" w14:textId="77777777" w:rsidR="0036130F" w:rsidRPr="002E4B40" w:rsidRDefault="0036130F" w:rsidP="0036130F"/>
    <w:p w14:paraId="41FA0BD6" w14:textId="77777777" w:rsidR="00C8082F" w:rsidRDefault="0036130F" w:rsidP="0036130F">
      <w:pPr>
        <w:pStyle w:val="BodyText"/>
      </w:pPr>
      <w:r w:rsidRPr="0036130F">
        <w:t>Rodriguez et al. [6], proposed an effective technique for detecting the obstacle and thereby informing the user by beep about the approaching obstacle. A disparity map is</w:t>
      </w:r>
      <w:r w:rsidR="00D5527D">
        <w:t xml:space="preserve"> generated</w:t>
      </w:r>
      <w:r w:rsidRPr="0036130F">
        <w:t xml:space="preserve"> from the images of a stereo camera since every pixel has a disparity value, we </w:t>
      </w:r>
      <w:r w:rsidR="00D5527D">
        <w:t>are aware of the</w:t>
      </w:r>
      <w:r w:rsidRPr="0036130F">
        <w:t xml:space="preserve"> 3D position (with respect to the camera coordinate frame) we can </w:t>
      </w:r>
      <w:r w:rsidR="00D5527D">
        <w:t>utilize</w:t>
      </w:r>
      <w:r w:rsidRPr="0036130F">
        <w:t xml:space="preserve"> the</w:t>
      </w:r>
      <w:r w:rsidR="00D5527D">
        <w:t xml:space="preserve"> </w:t>
      </w:r>
      <w:r w:rsidRPr="0036130F">
        <w:t xml:space="preserve">3D information to detect the obstacles in any </w:t>
      </w:r>
      <w:r w:rsidR="00D5527D">
        <w:t>condition.</w:t>
      </w:r>
      <w:r w:rsidRPr="0036130F">
        <w:t xml:space="preserve"> </w:t>
      </w:r>
    </w:p>
    <w:p w14:paraId="30A4F73F" w14:textId="77777777" w:rsidR="0036130F" w:rsidRDefault="0036130F" w:rsidP="0036130F">
      <w:pPr>
        <w:pStyle w:val="BodyText"/>
      </w:pPr>
      <w:r w:rsidRPr="0036130F">
        <w:t>RANSAC, a ground planner algorithm produces the grid frame of images. Following that, an image analysis is carried by grid filter and analyzed to account for the potential obstacles in the frame. On detecting the obstacle, a beep is generated to alert the visually impaired about the imminent obstacle and the system is moved to the next frame. The flowchart in Fig. 5 shows the process</w:t>
      </w:r>
    </w:p>
    <w:p w14:paraId="43ADF1F2" w14:textId="77777777" w:rsidR="0036130F" w:rsidRDefault="0036130F" w:rsidP="0036130F">
      <w:pPr>
        <w:pStyle w:val="FigureDescription"/>
        <w:keepNext/>
      </w:pPr>
      <w:r w:rsidRPr="006779B5">
        <w:rPr>
          <w:noProof/>
          <w:lang w:val="en-US"/>
        </w:rPr>
        <w:drawing>
          <wp:inline distT="0" distB="0" distL="0" distR="0" wp14:anchorId="339FA1AD" wp14:editId="0E0A432A">
            <wp:extent cx="5733415" cy="131953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319530"/>
                    </a:xfrm>
                    <a:prstGeom prst="rect">
                      <a:avLst/>
                    </a:prstGeom>
                  </pic:spPr>
                </pic:pic>
              </a:graphicData>
            </a:graphic>
          </wp:inline>
        </w:drawing>
      </w:r>
    </w:p>
    <w:p w14:paraId="0327A463" w14:textId="5DB6EB2E" w:rsidR="0036130F" w:rsidRDefault="0036130F" w:rsidP="0036130F">
      <w:pPr>
        <w:pStyle w:val="Caption"/>
      </w:pPr>
      <w:bookmarkStart w:id="81" w:name="_Toc21523392"/>
      <w:bookmarkStart w:id="82" w:name="_Toc26334161"/>
      <w:r>
        <w:t xml:space="preserve">Figure </w:t>
      </w:r>
      <w:fldSimple w:instr=" SEQ Figure \* ARABIC ">
        <w:r w:rsidR="00494DBB">
          <w:rPr>
            <w:noProof/>
          </w:rPr>
          <w:t>5</w:t>
        </w:r>
      </w:fldSimple>
      <w:r w:rsidRPr="00B616DA">
        <w:rPr>
          <w:noProof/>
        </w:rPr>
        <w:t>: Flowchart of the proposed methodology of obstacle detection and audio warning [6]</w:t>
      </w:r>
      <w:bookmarkEnd w:id="81"/>
      <w:bookmarkEnd w:id="82"/>
    </w:p>
    <w:p w14:paraId="22DA2AC8" w14:textId="77777777" w:rsidR="0036130F" w:rsidRPr="00BE6D07" w:rsidRDefault="0036130F" w:rsidP="0036130F">
      <w:pPr>
        <w:pStyle w:val="Caption"/>
        <w:rPr>
          <w:b w:val="0"/>
          <w:bCs w:val="0"/>
          <w:i/>
          <w:iCs/>
        </w:rPr>
      </w:pPr>
      <w:r>
        <w:rPr>
          <w:b w:val="0"/>
          <w:bCs w:val="0"/>
          <w:i/>
          <w:iCs/>
        </w:rPr>
        <w:t>The above image shows the flow of the proposed method</w:t>
      </w:r>
    </w:p>
    <w:p w14:paraId="26A7F2B5" w14:textId="77777777" w:rsidR="0036130F" w:rsidRPr="002E4B40" w:rsidRDefault="0036130F" w:rsidP="0036130F"/>
    <w:p w14:paraId="1416CF24" w14:textId="77777777" w:rsidR="0036130F" w:rsidRPr="0036130F" w:rsidRDefault="0036130F" w:rsidP="0036130F">
      <w:pPr>
        <w:pStyle w:val="BodyText"/>
      </w:pPr>
      <w:r w:rsidRPr="0036130F">
        <w:t>Numerous experimental results in indoor and outdoor environments were carried out by the visually impaired people and obtained an accuracy of 95.8% of correct detection and audio warning. Further the stereo camera is attached to the chest of the blind participant so the wear-ability of the system can be improved by incorporating the main components in a smartphone. Stereo camera is not feasible for the blind people as they are an expensive hardware component. Moreover, the accuracy of the system can be enhanced by implementing the system with neural networks so that it can detect the presence of holes and sidewalk curbs which it is not doing in the current system.</w:t>
      </w:r>
    </w:p>
    <w:p w14:paraId="4A155332" w14:textId="77777777" w:rsidR="0036130F" w:rsidRDefault="0036130F" w:rsidP="00E27B9E">
      <w:pPr>
        <w:pStyle w:val="Heading2"/>
      </w:pPr>
      <w:bookmarkStart w:id="83" w:name="_Toc21089679"/>
      <w:bookmarkStart w:id="84" w:name="_Toc21605519"/>
      <w:bookmarkStart w:id="85" w:name="_Toc42076258"/>
      <w:r>
        <w:t>Obstacle Detection Using Neural Networks</w:t>
      </w:r>
      <w:bookmarkEnd w:id="83"/>
      <w:bookmarkEnd w:id="84"/>
      <w:bookmarkEnd w:id="85"/>
    </w:p>
    <w:p w14:paraId="2F258B11" w14:textId="77777777" w:rsidR="0036130F" w:rsidRPr="0036130F" w:rsidRDefault="0036130F" w:rsidP="0036130F">
      <w:pPr>
        <w:pStyle w:val="BodyText"/>
      </w:pPr>
      <w:r w:rsidRPr="0036130F">
        <w:t xml:space="preserve">Neural Networks, being the emerging advancement in scientific and technological research has been considered the optimal choice for obstacle detection recognition. </w:t>
      </w:r>
    </w:p>
    <w:p w14:paraId="4E54E637" w14:textId="77777777" w:rsidR="0036130F" w:rsidRDefault="0036130F" w:rsidP="00A74D5B">
      <w:pPr>
        <w:pStyle w:val="Heading4"/>
      </w:pPr>
      <w:r w:rsidRPr="00B37FBE">
        <w:t>Simple Smart</w:t>
      </w:r>
      <w:r>
        <w:t>p</w:t>
      </w:r>
      <w:r w:rsidRPr="00B37FBE">
        <w:t>hone-Based</w:t>
      </w:r>
      <w:r>
        <w:t xml:space="preserve"> </w:t>
      </w:r>
      <w:r w:rsidRPr="00B37FBE">
        <w:t>Guiding</w:t>
      </w:r>
      <w:r>
        <w:t xml:space="preserve"> </w:t>
      </w:r>
      <w:r w:rsidRPr="00B37FBE">
        <w:t>System for Visually Impaired</w:t>
      </w:r>
    </w:p>
    <w:p w14:paraId="2A109A0F" w14:textId="77777777" w:rsidR="00C8082F" w:rsidRDefault="0036130F" w:rsidP="0036130F">
      <w:pPr>
        <w:pStyle w:val="BodyText"/>
      </w:pPr>
      <w:r>
        <w:t xml:space="preserve">Lin et al. [1], in their study regarding the Obstacle Detection aims at assisting the visually impaired people to navigate safely to their destination with comprehensive understanding of the surroundings by diminishing the probability of colliding with the objects. </w:t>
      </w:r>
    </w:p>
    <w:p w14:paraId="59F2EF44" w14:textId="77777777" w:rsidR="0036130F" w:rsidRDefault="0036130F" w:rsidP="0036130F">
      <w:pPr>
        <w:pStyle w:val="BodyText"/>
        <w:rPr>
          <w:color w:val="000000"/>
          <w:shd w:val="clear" w:color="auto" w:fill="FFFFFF"/>
        </w:rPr>
      </w:pPr>
      <w:r>
        <w:rPr>
          <w:color w:val="000000"/>
          <w:shd w:val="clear" w:color="auto" w:fill="FFFFFF"/>
        </w:rPr>
        <w:t xml:space="preserve">The system </w:t>
      </w:r>
      <w:r w:rsidR="002A4B54">
        <w:rPr>
          <w:color w:val="000000"/>
          <w:shd w:val="clear" w:color="auto" w:fill="FFFFFF"/>
        </w:rPr>
        <w:t>consists</w:t>
      </w:r>
      <w:r>
        <w:rPr>
          <w:color w:val="000000"/>
          <w:shd w:val="clear" w:color="auto" w:fill="FFFFFF"/>
        </w:rPr>
        <w:t xml:space="preserve"> of online and offline modes. In an environment with a stable Internet connection, the stable mode</w:t>
      </w:r>
      <w:r w:rsidR="002A4B54">
        <w:rPr>
          <w:color w:val="000000"/>
          <w:shd w:val="clear" w:color="auto" w:fill="FFFFFF"/>
        </w:rPr>
        <w:t xml:space="preserve"> is selected </w:t>
      </w:r>
      <w:r>
        <w:rPr>
          <w:color w:val="000000"/>
          <w:shd w:val="clear" w:color="auto" w:fill="FFFFFF"/>
        </w:rPr>
        <w:t xml:space="preserve">to achieve </w:t>
      </w:r>
      <w:r w:rsidR="002A4B54">
        <w:rPr>
          <w:color w:val="000000"/>
          <w:shd w:val="clear" w:color="auto" w:fill="FFFFFF"/>
        </w:rPr>
        <w:t>better</w:t>
      </w:r>
      <w:r>
        <w:rPr>
          <w:color w:val="000000"/>
          <w:shd w:val="clear" w:color="auto" w:fill="FFFFFF"/>
        </w:rPr>
        <w:t xml:space="preserve"> recognition accuracy and the fast mode to achieve </w:t>
      </w:r>
      <w:r w:rsidR="002A4B54">
        <w:rPr>
          <w:color w:val="000000"/>
          <w:shd w:val="clear" w:color="auto" w:fill="FFFFFF"/>
        </w:rPr>
        <w:t>better</w:t>
      </w:r>
      <w:r>
        <w:rPr>
          <w:color w:val="000000"/>
          <w:shd w:val="clear" w:color="auto" w:fill="FFFFFF"/>
        </w:rPr>
        <w:t xml:space="preserve"> recognition speed.</w:t>
      </w:r>
    </w:p>
    <w:p w14:paraId="57D1D7EC" w14:textId="77777777" w:rsidR="00C8082F" w:rsidRDefault="00C8082F" w:rsidP="0036130F">
      <w:pPr>
        <w:pStyle w:val="BodyText"/>
        <w:rPr>
          <w:color w:val="000000"/>
          <w:shd w:val="clear" w:color="auto" w:fill="FFFFFF"/>
        </w:rPr>
      </w:pPr>
    </w:p>
    <w:p w14:paraId="285558DF" w14:textId="77777777" w:rsidR="00C8082F" w:rsidRDefault="00C8082F" w:rsidP="0036130F">
      <w:pPr>
        <w:pStyle w:val="BodyText"/>
        <w:rPr>
          <w:color w:val="000000"/>
          <w:shd w:val="clear" w:color="auto" w:fill="FFFFFF"/>
        </w:rPr>
      </w:pPr>
    </w:p>
    <w:p w14:paraId="6D3F1835" w14:textId="77777777" w:rsidR="00C8082F" w:rsidRDefault="00C8082F" w:rsidP="0036130F">
      <w:pPr>
        <w:pStyle w:val="BodyText"/>
      </w:pPr>
    </w:p>
    <w:p w14:paraId="2890A81C" w14:textId="77777777" w:rsidR="0036130F" w:rsidRDefault="0036130F" w:rsidP="0036130F">
      <w:pPr>
        <w:pStyle w:val="BodyText"/>
      </w:pPr>
      <w:r>
        <w:lastRenderedPageBreak/>
        <w:t>The proposed structure consisted of three modules</w:t>
      </w:r>
    </w:p>
    <w:p w14:paraId="508E0194" w14:textId="77777777" w:rsidR="0036130F" w:rsidRDefault="0036130F" w:rsidP="0036130F">
      <w:pPr>
        <w:pStyle w:val="ListParagraph"/>
        <w:numPr>
          <w:ilvl w:val="0"/>
          <w:numId w:val="33"/>
        </w:numPr>
        <w:spacing w:before="240" w:line="360" w:lineRule="auto"/>
        <w:jc w:val="both"/>
      </w:pPr>
      <w:r>
        <w:t xml:space="preserve">Deep Recognition Module </w:t>
      </w:r>
    </w:p>
    <w:p w14:paraId="72DF6893" w14:textId="77777777" w:rsidR="0036130F" w:rsidRDefault="0036130F" w:rsidP="0036130F">
      <w:pPr>
        <w:pStyle w:val="ListParagraph"/>
        <w:numPr>
          <w:ilvl w:val="0"/>
          <w:numId w:val="33"/>
        </w:numPr>
        <w:spacing w:before="240" w:line="360" w:lineRule="auto"/>
        <w:jc w:val="both"/>
      </w:pPr>
      <w:r>
        <w:t>Direction and Distance Module</w:t>
      </w:r>
    </w:p>
    <w:p w14:paraId="7FBBB91F" w14:textId="77777777" w:rsidR="0036130F" w:rsidRDefault="0036130F" w:rsidP="0036130F">
      <w:pPr>
        <w:pStyle w:val="ListParagraph"/>
        <w:numPr>
          <w:ilvl w:val="0"/>
          <w:numId w:val="33"/>
        </w:numPr>
        <w:spacing w:before="240" w:line="360" w:lineRule="auto"/>
        <w:jc w:val="both"/>
      </w:pPr>
      <w:r>
        <w:t>Feature Recognition Module</w:t>
      </w:r>
    </w:p>
    <w:p w14:paraId="5FB9E5DA" w14:textId="77777777" w:rsidR="0036130F" w:rsidRDefault="0036130F" w:rsidP="0036130F">
      <w:pPr>
        <w:pStyle w:val="BodyText"/>
      </w:pPr>
      <w:r>
        <w:t>Below is the structure of this network</w:t>
      </w:r>
    </w:p>
    <w:p w14:paraId="79B3C551" w14:textId="77777777" w:rsidR="0036130F" w:rsidRDefault="0036130F" w:rsidP="0036130F">
      <w:pPr>
        <w:pStyle w:val="FigureDescription"/>
        <w:keepNext/>
      </w:pPr>
      <w:r>
        <w:rPr>
          <w:noProof/>
          <w:lang w:val="en-US"/>
        </w:rPr>
        <w:drawing>
          <wp:inline distT="0" distB="0" distL="0" distR="0" wp14:anchorId="3ABF6984" wp14:editId="5C3FBCD3">
            <wp:extent cx="5733415" cy="18872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1887220"/>
                    </a:xfrm>
                    <a:prstGeom prst="rect">
                      <a:avLst/>
                    </a:prstGeom>
                  </pic:spPr>
                </pic:pic>
              </a:graphicData>
            </a:graphic>
          </wp:inline>
        </w:drawing>
      </w:r>
    </w:p>
    <w:p w14:paraId="00A5AE90" w14:textId="360AFB6E" w:rsidR="0036130F" w:rsidRDefault="0036130F" w:rsidP="0036130F">
      <w:pPr>
        <w:pStyle w:val="Caption"/>
      </w:pPr>
      <w:bookmarkStart w:id="86" w:name="_Toc21523393"/>
      <w:bookmarkStart w:id="87" w:name="_Toc26334162"/>
      <w:r>
        <w:t xml:space="preserve">Figure </w:t>
      </w:r>
      <w:fldSimple w:instr=" SEQ Figure \* ARABIC ">
        <w:r w:rsidR="00494DBB">
          <w:rPr>
            <w:noProof/>
          </w:rPr>
          <w:t>6</w:t>
        </w:r>
      </w:fldSimple>
      <w:r w:rsidRPr="00073E05">
        <w:rPr>
          <w:noProof/>
        </w:rPr>
        <w:t>: System Overview [1]</w:t>
      </w:r>
      <w:bookmarkEnd w:id="86"/>
      <w:bookmarkEnd w:id="87"/>
    </w:p>
    <w:p w14:paraId="6F2680C8" w14:textId="77777777" w:rsidR="0036130F" w:rsidRPr="00BE6D07" w:rsidRDefault="0036130F" w:rsidP="0036130F">
      <w:pPr>
        <w:jc w:val="center"/>
        <w:rPr>
          <w:i/>
          <w:iCs/>
          <w:sz w:val="20"/>
          <w:szCs w:val="20"/>
        </w:rPr>
      </w:pPr>
      <w:r w:rsidRPr="00BE6D07">
        <w:rPr>
          <w:i/>
          <w:iCs/>
          <w:sz w:val="20"/>
          <w:szCs w:val="20"/>
        </w:rPr>
        <w:t>The above image shows an overview of the proposed system</w:t>
      </w:r>
    </w:p>
    <w:p w14:paraId="33277AE2" w14:textId="77777777" w:rsidR="0036130F" w:rsidRPr="007F1C01" w:rsidRDefault="0036130F" w:rsidP="0036130F">
      <w:pPr>
        <w:pStyle w:val="ListParagraph"/>
        <w:numPr>
          <w:ilvl w:val="0"/>
          <w:numId w:val="34"/>
        </w:numPr>
        <w:spacing w:before="240" w:line="360" w:lineRule="auto"/>
        <w:jc w:val="both"/>
        <w:rPr>
          <w:b/>
          <w:bCs/>
        </w:rPr>
      </w:pPr>
      <w:r w:rsidRPr="007F1C01">
        <w:rPr>
          <w:b/>
          <w:bCs/>
        </w:rPr>
        <w:t>Feature Recognition Module</w:t>
      </w:r>
    </w:p>
    <w:p w14:paraId="0CA209A5" w14:textId="77777777" w:rsidR="0036130F" w:rsidRPr="0036130F" w:rsidRDefault="0036130F" w:rsidP="00C8082F">
      <w:pPr>
        <w:pStyle w:val="BodyText"/>
        <w:ind w:left="720"/>
      </w:pPr>
      <w:r w:rsidRPr="0036130F">
        <w:t>After a smartphone has captured a</w:t>
      </w:r>
      <w:r w:rsidR="002A4B54">
        <w:t>n</w:t>
      </w:r>
      <w:r w:rsidRPr="0036130F">
        <w:t xml:space="preserve"> image, the image is sent to the feature recognition module</w:t>
      </w:r>
      <w:r w:rsidR="00F4214E">
        <w:t>.</w:t>
      </w:r>
      <w:r w:rsidR="009B7474">
        <w:t xml:space="preserve"> </w:t>
      </w:r>
      <w:r w:rsidR="00740CF4">
        <w:t>The original image will be sent to the remote server when the smartphone is in online mode</w:t>
      </w:r>
      <w:r w:rsidR="00101294">
        <w:t xml:space="preserve">. </w:t>
      </w:r>
      <w:r w:rsidR="00740CF4">
        <w:t>The original image will not be sent</w:t>
      </w:r>
      <w:r w:rsidR="009B7474">
        <w:t xml:space="preserve"> or delivered</w:t>
      </w:r>
      <w:r w:rsidR="00740CF4">
        <w:t xml:space="preserve"> anywhere if the device is in offline mode.</w:t>
      </w:r>
      <w:r w:rsidR="009B7474">
        <w:t xml:space="preserve"> The module then uses the hair function to process the stairs in a picture and identifies the form of obstacle.</w:t>
      </w:r>
    </w:p>
    <w:p w14:paraId="3F58B4BE" w14:textId="77777777" w:rsidR="0036130F" w:rsidRDefault="0036130F" w:rsidP="0036130F">
      <w:pPr>
        <w:pStyle w:val="BodyText"/>
      </w:pPr>
    </w:p>
    <w:p w14:paraId="491AA089" w14:textId="77777777" w:rsidR="0036130F" w:rsidRDefault="0036130F" w:rsidP="0036130F">
      <w:pPr>
        <w:pStyle w:val="Theabovefigureshowstheprocessoffeaturerecognitionmodule"/>
      </w:pPr>
      <w:r w:rsidRPr="00D04071">
        <w:rPr>
          <w:lang w:val="en-US"/>
        </w:rPr>
        <w:drawing>
          <wp:inline distT="0" distB="0" distL="0" distR="0" wp14:anchorId="143BDC9F" wp14:editId="578B7DCD">
            <wp:extent cx="4983480" cy="771813"/>
            <wp:effectExtent l="0" t="0" r="76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3856" cy="788907"/>
                    </a:xfrm>
                    <a:prstGeom prst="rect">
                      <a:avLst/>
                    </a:prstGeom>
                  </pic:spPr>
                </pic:pic>
              </a:graphicData>
            </a:graphic>
          </wp:inline>
        </w:drawing>
      </w:r>
    </w:p>
    <w:p w14:paraId="1D8D7480" w14:textId="063DFC5D" w:rsidR="0036130F" w:rsidRDefault="0036130F" w:rsidP="0036130F">
      <w:pPr>
        <w:pStyle w:val="Caption"/>
      </w:pPr>
      <w:bookmarkStart w:id="88" w:name="_Toc21523394"/>
      <w:bookmarkStart w:id="89" w:name="_Toc26334163"/>
      <w:r>
        <w:t xml:space="preserve">Figure </w:t>
      </w:r>
      <w:fldSimple w:instr=" SEQ Figure \* ARABIC ">
        <w:r w:rsidR="00494DBB">
          <w:rPr>
            <w:noProof/>
          </w:rPr>
          <w:t>7</w:t>
        </w:r>
      </w:fldSimple>
      <w:r w:rsidRPr="004D2C74">
        <w:rPr>
          <w:noProof/>
        </w:rPr>
        <w:t>: Feature Recognition Module [1]</w:t>
      </w:r>
      <w:bookmarkEnd w:id="88"/>
      <w:bookmarkEnd w:id="89"/>
    </w:p>
    <w:p w14:paraId="56BB05FA" w14:textId="77777777" w:rsidR="0036130F" w:rsidRPr="00BE6D07" w:rsidRDefault="0036130F" w:rsidP="0036130F">
      <w:pPr>
        <w:pStyle w:val="Caption"/>
        <w:rPr>
          <w:b w:val="0"/>
          <w:bCs w:val="0"/>
          <w:i/>
          <w:iCs/>
        </w:rPr>
      </w:pPr>
      <w:r>
        <w:rPr>
          <w:b w:val="0"/>
          <w:bCs w:val="0"/>
          <w:i/>
          <w:iCs/>
        </w:rPr>
        <w:t>The above figure shows the process of feature recognition module</w:t>
      </w:r>
    </w:p>
    <w:p w14:paraId="5FE1197E" w14:textId="77777777" w:rsidR="0036130F" w:rsidRDefault="0036130F" w:rsidP="00A97506">
      <w:pPr>
        <w:pStyle w:val="BodyText"/>
      </w:pPr>
    </w:p>
    <w:p w14:paraId="599BD029" w14:textId="77777777" w:rsidR="0036130F" w:rsidRPr="007F1C01" w:rsidRDefault="0036130F" w:rsidP="0036130F">
      <w:pPr>
        <w:pStyle w:val="ListParagraph"/>
        <w:numPr>
          <w:ilvl w:val="0"/>
          <w:numId w:val="34"/>
        </w:numPr>
        <w:spacing w:before="240"/>
        <w:rPr>
          <w:b/>
          <w:bCs/>
        </w:rPr>
      </w:pPr>
      <w:r w:rsidRPr="007F1C01">
        <w:rPr>
          <w:b/>
          <w:bCs/>
        </w:rPr>
        <w:t>Deep Recognition Module</w:t>
      </w:r>
    </w:p>
    <w:p w14:paraId="498DA97C" w14:textId="77777777" w:rsidR="0036130F" w:rsidRDefault="0036130F" w:rsidP="00C8082F">
      <w:pPr>
        <w:pStyle w:val="BodyText"/>
        <w:ind w:left="720"/>
      </w:pPr>
      <w:r w:rsidRPr="00C8082F">
        <w:t xml:space="preserve">This module executes Faster R-CNN algorithm in the stable mode and YOLO algorithm in the fast mode. The image captured by the smartphone is directly send to the server and is </w:t>
      </w:r>
      <w:r w:rsidR="00F4214E" w:rsidRPr="00C8082F">
        <w:t>transferred</w:t>
      </w:r>
      <w:r w:rsidRPr="00C8082F">
        <w:t xml:space="preserve"> to the deep recognition module based on Faster R-CNN algorithm. A convolutional response map is obtained that is </w:t>
      </w:r>
      <w:r w:rsidR="00F4214E" w:rsidRPr="00C8082F">
        <w:t>slide</w:t>
      </w:r>
      <w:r w:rsidRPr="00C8082F">
        <w:t xml:space="preserve"> through the sliding window operation to get</w:t>
      </w:r>
      <w:r w:rsidR="00F4214E" w:rsidRPr="00C8082F">
        <w:t xml:space="preserve"> a unique</w:t>
      </w:r>
      <w:r w:rsidRPr="00C8082F">
        <w:t xml:space="preserve"> anchor. A coordinate graph is </w:t>
      </w:r>
      <w:r w:rsidR="00F4214E" w:rsidRPr="00C8082F">
        <w:t xml:space="preserve">generated and passed to the ROI. </w:t>
      </w:r>
      <w:r w:rsidR="00BB6D84" w:rsidRPr="00C8082F">
        <w:t>Eventually, to evaluate the recognized object type and its position</w:t>
      </w:r>
      <w:r w:rsidRPr="00C8082F">
        <w:t>,</w:t>
      </w:r>
      <w:r w:rsidR="00BB6D84" w:rsidRPr="00C8082F">
        <w:t xml:space="preserve"> </w:t>
      </w:r>
      <w:r w:rsidRPr="00C8082F">
        <w:t xml:space="preserve">the non-maximum suppression algorithm is </w:t>
      </w:r>
      <w:r w:rsidR="00BB6D84" w:rsidRPr="00C8082F">
        <w:t>performed.</w:t>
      </w:r>
      <w:r w:rsidR="00F4214E" w:rsidRPr="00C8082F">
        <w:t xml:space="preserve"> To conclude,</w:t>
      </w:r>
      <w:r w:rsidRPr="00C8082F">
        <w:t xml:space="preserve"> Faster R-CNN algorithm is more accurate, but slower. </w:t>
      </w:r>
      <w:r w:rsidR="00BB6D84" w:rsidRPr="00C8082F">
        <w:t>T</w:t>
      </w:r>
      <w:r w:rsidRPr="00C8082F">
        <w:t>he YOLO algorithm</w:t>
      </w:r>
      <w:r w:rsidR="00BB6D84" w:rsidRPr="00C8082F">
        <w:t>,</w:t>
      </w:r>
      <w:r w:rsidRPr="00C8082F">
        <w:t xml:space="preserve"> </w:t>
      </w:r>
      <w:r w:rsidR="00BB6D84" w:rsidRPr="00C8082F">
        <w:t>on the other hand, includes only one network used to determine the position of an obstacle and its class type.</w:t>
      </w:r>
    </w:p>
    <w:p w14:paraId="5AABC5CC" w14:textId="77777777" w:rsidR="00C8082F" w:rsidRPr="00C8082F" w:rsidRDefault="00C8082F" w:rsidP="00C8082F">
      <w:pPr>
        <w:pStyle w:val="BodyText"/>
        <w:ind w:left="720"/>
      </w:pPr>
    </w:p>
    <w:p w14:paraId="0AD01574" w14:textId="77777777" w:rsidR="0036130F" w:rsidRPr="007F1C01" w:rsidRDefault="0036130F" w:rsidP="0036130F">
      <w:pPr>
        <w:pStyle w:val="ListParagraph"/>
        <w:numPr>
          <w:ilvl w:val="0"/>
          <w:numId w:val="34"/>
        </w:numPr>
        <w:spacing w:before="240" w:line="360" w:lineRule="auto"/>
        <w:jc w:val="both"/>
        <w:rPr>
          <w:b/>
          <w:bCs/>
        </w:rPr>
      </w:pPr>
      <w:r w:rsidRPr="007F1C01">
        <w:rPr>
          <w:b/>
          <w:bCs/>
        </w:rPr>
        <w:t>Direction and Distance Module</w:t>
      </w:r>
    </w:p>
    <w:p w14:paraId="6BD3BDA8" w14:textId="77777777" w:rsidR="0036130F" w:rsidRPr="0036130F" w:rsidRDefault="0036130F" w:rsidP="0036130F">
      <w:pPr>
        <w:pStyle w:val="BodyText"/>
        <w:ind w:left="720"/>
      </w:pPr>
      <w:r w:rsidRPr="0036130F">
        <w:t>After</w:t>
      </w:r>
      <w:r w:rsidR="004E5B0A">
        <w:t xml:space="preserve"> </w:t>
      </w:r>
      <w:r w:rsidRPr="0036130F">
        <w:t>the deep recognition module</w:t>
      </w:r>
      <w:r w:rsidR="004E5B0A">
        <w:t xml:space="preserve"> </w:t>
      </w:r>
      <w:r w:rsidR="004E5B0A" w:rsidRPr="0036130F">
        <w:t xml:space="preserve">has processed </w:t>
      </w:r>
      <w:r w:rsidR="004E5B0A">
        <w:t>an image</w:t>
      </w:r>
      <w:r w:rsidRPr="0036130F">
        <w:t>, the server sends the recognition results to the direction and distance module</w:t>
      </w:r>
      <w:r w:rsidR="00613F1B">
        <w:t xml:space="preserve">. The formula given below is used to calculate the distance and direction of an obstacle from the camera. </w:t>
      </w:r>
      <w:r w:rsidRPr="0036130F">
        <w:t xml:space="preserve"> </w:t>
      </w:r>
    </w:p>
    <w:p w14:paraId="351FD0EA" w14:textId="77777777" w:rsidR="0036130F" w:rsidRDefault="0036130F" w:rsidP="0036130F">
      <w:pPr>
        <w:pStyle w:val="BodyText"/>
        <w:spacing w:line="360" w:lineRule="auto"/>
        <w:ind w:left="720"/>
        <w:rPr>
          <w:shd w:val="clear" w:color="auto" w:fill="FFFFFF"/>
        </w:rPr>
      </w:pPr>
    </w:p>
    <w:p w14:paraId="209E76A7" w14:textId="77777777" w:rsidR="0036130F" w:rsidRPr="00F160FB" w:rsidRDefault="0036130F" w:rsidP="00F160FB">
      <w:pPr>
        <w:pStyle w:val="BodyText"/>
        <w:spacing w:line="360" w:lineRule="auto"/>
        <w:ind w:left="720"/>
        <w:jc w:val="center"/>
        <w:rPr>
          <w:sz w:val="52"/>
          <w:szCs w:val="52"/>
          <w:shd w:val="clear" w:color="auto" w:fill="FFFFFF"/>
        </w:rPr>
      </w:pPr>
      <w:r>
        <w:rPr>
          <w:sz w:val="52"/>
          <w:szCs w:val="52"/>
          <w:shd w:val="clear" w:color="auto" w:fill="FFFFFF"/>
        </w:rPr>
        <w:t xml:space="preserve">                  </w:t>
      </w:r>
      <m:oMath>
        <m:r>
          <w:rPr>
            <w:rFonts w:ascii="Cambria Math" w:hAnsi="Cambria Math"/>
            <w:sz w:val="40"/>
            <w:szCs w:val="40"/>
            <w:shd w:val="clear" w:color="auto" w:fill="FFFFFF"/>
          </w:rPr>
          <m:t>Z=</m:t>
        </m:r>
        <m:f>
          <m:fPr>
            <m:ctrlPr>
              <w:rPr>
                <w:rFonts w:ascii="Cambria Math" w:hAnsi="Cambria Math"/>
                <w:i/>
                <w:sz w:val="40"/>
                <w:szCs w:val="40"/>
                <w:shd w:val="clear" w:color="auto" w:fill="FFFFFF"/>
              </w:rPr>
            </m:ctrlPr>
          </m:fPr>
          <m:num>
            <m:r>
              <w:rPr>
                <w:rFonts w:ascii="Cambria Math" w:hAnsi="Cambria Math"/>
                <w:sz w:val="40"/>
                <w:szCs w:val="40"/>
                <w:shd w:val="clear" w:color="auto" w:fill="FFFFFF"/>
              </w:rPr>
              <m:t>f*</m:t>
            </m:r>
            <m:sSub>
              <m:sSubPr>
                <m:ctrlPr>
                  <w:rPr>
                    <w:rFonts w:ascii="Cambria Math" w:hAnsi="Cambria Math"/>
                    <w:i/>
                    <w:sz w:val="40"/>
                    <w:szCs w:val="40"/>
                    <w:shd w:val="clear" w:color="auto" w:fill="FFFFFF"/>
                  </w:rPr>
                </m:ctrlPr>
              </m:sSubPr>
              <m:e>
                <m:r>
                  <w:rPr>
                    <w:rFonts w:ascii="Cambria Math" w:hAnsi="Cambria Math"/>
                    <w:sz w:val="40"/>
                    <w:szCs w:val="40"/>
                    <w:shd w:val="clear" w:color="auto" w:fill="FFFFFF"/>
                  </w:rPr>
                  <m:t>k</m:t>
                </m:r>
              </m:e>
              <m:sub>
                <m:r>
                  <w:rPr>
                    <w:rFonts w:ascii="Cambria Math" w:hAnsi="Cambria Math"/>
                    <w:sz w:val="40"/>
                    <w:szCs w:val="40"/>
                    <w:shd w:val="clear" w:color="auto" w:fill="FFFFFF"/>
                  </w:rPr>
                  <m:t>v</m:t>
                </m:r>
              </m:sub>
            </m:sSub>
            <m:r>
              <w:rPr>
                <w:rFonts w:ascii="Cambria Math" w:hAnsi="Cambria Math"/>
                <w:sz w:val="40"/>
                <w:szCs w:val="40"/>
                <w:shd w:val="clear" w:color="auto" w:fill="FFFFFF"/>
              </w:rPr>
              <m:t>*h</m:t>
            </m:r>
          </m:num>
          <m:den>
            <m:r>
              <w:rPr>
                <w:rFonts w:ascii="Cambria Math" w:hAnsi="Cambria Math"/>
                <w:sz w:val="40"/>
                <w:szCs w:val="40"/>
                <w:shd w:val="clear" w:color="auto" w:fill="FFFFFF"/>
              </w:rPr>
              <m:t>v-</m:t>
            </m:r>
            <m:sSub>
              <m:sSubPr>
                <m:ctrlPr>
                  <w:rPr>
                    <w:rFonts w:ascii="Cambria Math" w:hAnsi="Cambria Math"/>
                    <w:i/>
                    <w:sz w:val="40"/>
                    <w:szCs w:val="40"/>
                    <w:shd w:val="clear" w:color="auto" w:fill="FFFFFF"/>
                  </w:rPr>
                </m:ctrlPr>
              </m:sSubPr>
              <m:e>
                <m:r>
                  <w:rPr>
                    <w:rFonts w:ascii="Cambria Math" w:hAnsi="Cambria Math"/>
                    <w:sz w:val="40"/>
                    <w:szCs w:val="40"/>
                    <w:shd w:val="clear" w:color="auto" w:fill="FFFFFF"/>
                  </w:rPr>
                  <m:t>v</m:t>
                </m:r>
              </m:e>
              <m:sub>
                <m:r>
                  <w:rPr>
                    <w:rFonts w:ascii="Cambria Math" w:hAnsi="Cambria Math"/>
                    <w:sz w:val="40"/>
                    <w:szCs w:val="40"/>
                    <w:shd w:val="clear" w:color="auto" w:fill="FFFFFF"/>
                  </w:rPr>
                  <m:t>0</m:t>
                </m:r>
              </m:sub>
            </m:sSub>
          </m:den>
        </m:f>
      </m:oMath>
      <w:r>
        <w:rPr>
          <w:sz w:val="52"/>
          <w:szCs w:val="52"/>
          <w:shd w:val="clear" w:color="auto" w:fill="FFFFFF"/>
        </w:rPr>
        <w:t xml:space="preserve">                       </w:t>
      </w:r>
      <w:r w:rsidRPr="00E435D9">
        <w:rPr>
          <w:shd w:val="clear" w:color="auto" w:fill="FFFFFF"/>
        </w:rPr>
        <w:t>(2)</w:t>
      </w:r>
    </w:p>
    <w:p w14:paraId="7A3AAFBE" w14:textId="77777777" w:rsidR="0036130F" w:rsidRPr="00B5139B" w:rsidRDefault="0036130F" w:rsidP="00214FFC">
      <w:pPr>
        <w:pStyle w:val="BodyText"/>
        <w:ind w:left="720"/>
      </w:pPr>
      <w:r w:rsidRPr="00B5139B">
        <w:t xml:space="preserve">For training the model, Pascal dataset images and images captured by the researchers of this study were mixed together for training and testing and achieved an accuracy of 60%. </w:t>
      </w:r>
    </w:p>
    <w:p w14:paraId="38750C60" w14:textId="77777777" w:rsidR="0036130F" w:rsidRDefault="0036130F" w:rsidP="00B5139B">
      <w:pPr>
        <w:pStyle w:val="BodyText"/>
      </w:pPr>
      <w:r w:rsidRPr="00B5139B">
        <w:t xml:space="preserve">There were certain limitations to the above-mentioned approaches that included that these experiments were only based on seven types of obstacles and involved server that enforced large information computing burden thus slowing down the processing speed. Further, there was no method to </w:t>
      </w:r>
      <w:r w:rsidR="00FF3DF6">
        <w:t>inform the blind</w:t>
      </w:r>
      <w:r w:rsidRPr="00B5139B">
        <w:t xml:space="preserve"> person about the approaching obstacle.</w:t>
      </w:r>
    </w:p>
    <w:p w14:paraId="7D689E8E" w14:textId="77777777" w:rsidR="00B5139B" w:rsidRDefault="00B5139B" w:rsidP="00A74D5B">
      <w:pPr>
        <w:pStyle w:val="Heading4"/>
      </w:pPr>
      <w:r>
        <w:t>Obstacle Detection with voice feedback- YOLOv3+gTTS</w:t>
      </w:r>
    </w:p>
    <w:p w14:paraId="3197AC11" w14:textId="77777777" w:rsidR="00B5139B" w:rsidRPr="00B5139B" w:rsidRDefault="00B5139B" w:rsidP="00B5139B">
      <w:pPr>
        <w:pStyle w:val="BodyText"/>
      </w:pPr>
      <w:r w:rsidRPr="00B5139B">
        <w:t>Yip [4], in his study regarding obstacle detection focused on a more recent technique to detect the instances of objects in real time and also let the blind know the position of the obstacle through voice feedback which is really helpful for them. The ANN model used You Only Look Once (YOLO) algorithm and was trained with Common Objects in Context (COCO) dataset. It used probability rule to find the probability of all the 80 classes. The class with the highest probability will be the predicted object and is output by voice using the Google’s API.</w:t>
      </w:r>
    </w:p>
    <w:p w14:paraId="22B0D308" w14:textId="77777777" w:rsidR="00B5139B" w:rsidRDefault="00B5139B" w:rsidP="00A74D5B">
      <w:pPr>
        <w:pStyle w:val="Heading4"/>
      </w:pPr>
      <w:r>
        <w:t>A Smartphone-Based Obstacle Detection and Classification System for Assisting visually impaired people</w:t>
      </w:r>
    </w:p>
    <w:p w14:paraId="749C9EFD" w14:textId="77777777" w:rsidR="00B5139B" w:rsidRPr="00B5139B" w:rsidRDefault="00B5139B" w:rsidP="00B5139B">
      <w:pPr>
        <w:pStyle w:val="BodyText"/>
      </w:pPr>
      <w:r w:rsidRPr="00B5139B">
        <w:t xml:space="preserve">Tapu et al. [7] in their study discussed the challenges and limitations confronted by the visually impaired people and overcoming the shortcomings and providing convenience for disabled people by adopting the methodology that includes interest point extraction from a stream of images captured by the mobile camera, tracking of the interest point using Lucas- Kanade algorithm , identifying the background motion by RANSAC algorithm, computing the proximity between two interest points by sorting them in descending order on the basis of their occurrences and forming clusters. When all the interest points are included in clusters, the K-NN algorithm is implemented to detect and classify the degree of risk of the obstacles as low or high according to their distance from the camera. </w:t>
      </w:r>
    </w:p>
    <w:p w14:paraId="378C3BE2" w14:textId="77777777" w:rsidR="00B5139B" w:rsidRPr="00B5139B" w:rsidRDefault="00B5139B" w:rsidP="00B5139B">
      <w:pPr>
        <w:pStyle w:val="BodyText"/>
      </w:pPr>
      <w:r w:rsidRPr="00B5139B">
        <w:t xml:space="preserve">Regarding the classification of the obstacle, the detected objects are divided into 128 cells. From each cell an interest point is extracted that is characterized by the HOG feature descriptor. It captures the object structure from its surrounding regions, using k-means clustering algorithm and map the image patches to the nearest visual word. The total time required for object detection and classification was 132ms/frame which </w:t>
      </w:r>
      <w:r w:rsidR="0091500E" w:rsidRPr="00B5139B">
        <w:t>leads</w:t>
      </w:r>
      <w:r w:rsidRPr="00B5139B">
        <w:t xml:space="preserve"> to a processing speed around 7 frames/second. Indeed, the adoption of such advanced methodology provided a great deal of facilitation that helped bridge the lacking in the previous adopted models such as the Linear Regression model. </w:t>
      </w:r>
    </w:p>
    <w:p w14:paraId="19E21D34" w14:textId="77777777" w:rsidR="00B5139B" w:rsidRDefault="00B5139B" w:rsidP="00B5139B">
      <w:pPr>
        <w:pStyle w:val="BodyText"/>
      </w:pPr>
      <w:r w:rsidRPr="00B5139B">
        <w:lastRenderedPageBreak/>
        <w:t xml:space="preserve">The limitations were that the system lacked audio feedback to alert the visually impaired about the forthcoming obstacle. Secondly, the Lucas- Kanade algorithm has a high computational cost and does not ensure brightness consistency so a more effective technique could be used that obtains better estimation keeping in view the illumination inconsistency. </w:t>
      </w:r>
    </w:p>
    <w:p w14:paraId="12870E0A" w14:textId="77777777" w:rsidR="00101294" w:rsidRPr="00B5139B" w:rsidRDefault="00101294" w:rsidP="00B5139B">
      <w:pPr>
        <w:pStyle w:val="BodyText"/>
      </w:pPr>
    </w:p>
    <w:p w14:paraId="6232474F" w14:textId="77777777" w:rsidR="00A74D5B" w:rsidRDefault="00A74D5B" w:rsidP="00A74D5B">
      <w:pPr>
        <w:pStyle w:val="Heading4"/>
      </w:pPr>
      <w:r>
        <w:t>Let Blind People See: Real-Time Visual Recognition with Results Converted to 3D Audio</w:t>
      </w:r>
    </w:p>
    <w:p w14:paraId="3DE68BF3" w14:textId="77777777" w:rsidR="00A74D5B" w:rsidRPr="00E7475D" w:rsidRDefault="00A74D5B" w:rsidP="00A74D5B"/>
    <w:p w14:paraId="5093B27B" w14:textId="77777777" w:rsidR="00A74D5B" w:rsidRPr="00A74D5B" w:rsidRDefault="00A74D5B" w:rsidP="00A74D5B">
      <w:pPr>
        <w:pStyle w:val="BodyText"/>
      </w:pPr>
      <w:r w:rsidRPr="00A74D5B">
        <w:t>Jiang et al. [9], aims at exploring the possibility of using the sense of hearing to understand visual objects in the surrounding and inform about the spatial position using 3D audio. The technique adopted is YOLO algorithm. It divides the image into a grid. Each grid calculates confidence score and detects if the class falls in the boxes. The confidence of each box is given below by the Equation</w:t>
      </w:r>
    </w:p>
    <w:p w14:paraId="4D330448" w14:textId="77777777" w:rsidR="00A74D5B" w:rsidRDefault="00A74D5B" w:rsidP="00A74D5B">
      <w:pPr>
        <w:pStyle w:val="Caption"/>
      </w:pPr>
      <w:r>
        <w:t xml:space="preserve">                             </w:t>
      </w:r>
      <w:r>
        <w:rPr>
          <w:noProof/>
        </w:rPr>
        <w:drawing>
          <wp:inline distT="0" distB="0" distL="0" distR="0" wp14:anchorId="1D660A99" wp14:editId="6EB16359">
            <wp:extent cx="3838575" cy="266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8575" cy="266700"/>
                    </a:xfrm>
                    <a:prstGeom prst="rect">
                      <a:avLst/>
                    </a:prstGeom>
                  </pic:spPr>
                </pic:pic>
              </a:graphicData>
            </a:graphic>
          </wp:inline>
        </w:drawing>
      </w:r>
      <w:r>
        <w:t xml:space="preserve">                         (3)</w:t>
      </w:r>
    </w:p>
    <w:p w14:paraId="393811B4" w14:textId="77777777" w:rsidR="00A74D5B" w:rsidRPr="00A20E91" w:rsidRDefault="00A74D5B" w:rsidP="00A74D5B"/>
    <w:p w14:paraId="370BEE2C" w14:textId="77777777" w:rsidR="00A74D5B" w:rsidRDefault="00A74D5B" w:rsidP="00A74D5B">
      <w:pPr>
        <w:pStyle w:val="BodyText"/>
      </w:pPr>
      <w:r w:rsidRPr="00A74D5B">
        <w:t>The convolutional network for YOLO model contains 24 layers to extract features from the image and 2 fully connected layers to predict the confidence score. The Convolutional architecture for YOLO model is given in Figure 8.</w:t>
      </w:r>
    </w:p>
    <w:p w14:paraId="5FBCE845" w14:textId="77777777" w:rsidR="00A74D5B" w:rsidRDefault="00A74D5B" w:rsidP="00A74D5B">
      <w:pPr>
        <w:pStyle w:val="FigureDescription"/>
      </w:pPr>
      <w:r w:rsidRPr="00BE6D07">
        <w:rPr>
          <w:noProof/>
          <w:lang w:val="en-US"/>
        </w:rPr>
        <w:drawing>
          <wp:inline distT="0" distB="0" distL="0" distR="0" wp14:anchorId="263D5062" wp14:editId="19418D9B">
            <wp:extent cx="4962525" cy="2200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2525" cy="2200275"/>
                    </a:xfrm>
                    <a:prstGeom prst="rect">
                      <a:avLst/>
                    </a:prstGeom>
                  </pic:spPr>
                </pic:pic>
              </a:graphicData>
            </a:graphic>
          </wp:inline>
        </w:drawing>
      </w:r>
    </w:p>
    <w:p w14:paraId="6D279A8C" w14:textId="120A4258" w:rsidR="00A74D5B" w:rsidRDefault="00A74D5B" w:rsidP="00A74D5B">
      <w:pPr>
        <w:pStyle w:val="Caption"/>
        <w:rPr>
          <w:noProof/>
        </w:rPr>
      </w:pPr>
      <w:bookmarkStart w:id="90" w:name="_Toc21523395"/>
      <w:bookmarkStart w:id="91" w:name="_Toc26334164"/>
      <w:r>
        <w:t xml:space="preserve">Figure </w:t>
      </w:r>
      <w:fldSimple w:instr=" SEQ Figure \* ARABIC ">
        <w:r w:rsidR="00494DBB">
          <w:rPr>
            <w:noProof/>
          </w:rPr>
          <w:t>8</w:t>
        </w:r>
      </w:fldSimple>
      <w:r w:rsidRPr="009976B5">
        <w:rPr>
          <w:noProof/>
        </w:rPr>
        <w:t>: Architecture for YOLO model [9]</w:t>
      </w:r>
      <w:bookmarkEnd w:id="90"/>
      <w:bookmarkEnd w:id="91"/>
    </w:p>
    <w:p w14:paraId="2360D3E3" w14:textId="77777777" w:rsidR="00A74D5B" w:rsidRPr="00BE6D07" w:rsidRDefault="00A74D5B" w:rsidP="00A74D5B">
      <w:pPr>
        <w:jc w:val="center"/>
        <w:rPr>
          <w:i/>
          <w:iCs/>
          <w:sz w:val="20"/>
          <w:szCs w:val="20"/>
        </w:rPr>
      </w:pPr>
      <w:r>
        <w:rPr>
          <w:i/>
          <w:iCs/>
          <w:sz w:val="20"/>
          <w:szCs w:val="20"/>
        </w:rPr>
        <w:t xml:space="preserve">The above figure shows </w:t>
      </w:r>
      <w:r w:rsidR="0091500E">
        <w:rPr>
          <w:i/>
          <w:iCs/>
          <w:sz w:val="20"/>
          <w:szCs w:val="20"/>
        </w:rPr>
        <w:t>architecture</w:t>
      </w:r>
      <w:r>
        <w:rPr>
          <w:i/>
          <w:iCs/>
          <w:sz w:val="20"/>
          <w:szCs w:val="20"/>
        </w:rPr>
        <w:t xml:space="preserve"> of the YOLO model</w:t>
      </w:r>
    </w:p>
    <w:p w14:paraId="54AD7C03" w14:textId="77777777" w:rsidR="00A74D5B" w:rsidRPr="002E4B40" w:rsidRDefault="00A74D5B" w:rsidP="00A74D5B"/>
    <w:p w14:paraId="1E7B630C" w14:textId="77777777" w:rsidR="00A74D5B" w:rsidRDefault="00A74D5B" w:rsidP="00A74D5B">
      <w:pPr>
        <w:pStyle w:val="BodyText"/>
      </w:pPr>
      <w:r w:rsidRPr="00A74D5B">
        <w:t>For depth estimation, GoPro Hero 3 was used because it has a large field of view. Now to calculate distance, the person’s class is given estimated height of 5.5 feet because it’s the average height of human beings. The height values are hard coded for each of the 20 classes in the classifier. Then from the height of the bounding box and the height of the object, the depth of the object was calculated.</w:t>
      </w:r>
    </w:p>
    <w:p w14:paraId="7E9382AC" w14:textId="77777777" w:rsidR="00A74D5B" w:rsidRPr="00A74D5B" w:rsidRDefault="00A74D5B" w:rsidP="00A74D5B">
      <w:pPr>
        <w:pStyle w:val="BodyText"/>
      </w:pPr>
      <w:r w:rsidRPr="00A74D5B">
        <w:t xml:space="preserve">Finally, YOLO outputs the probability of each class for each frame. The class with highest probability is taken as confident detection result. To generate 3D sound, Unity’s 3DCeption plugin is used. The two tests carried on the blind people correctly identified the obstacles and the whole process took only 15 seconds. The limitations drawn were that the model can only correctly detect an object if it lies within 2-5m range of the person. Secondly, there is information overload that is, when the system is trying to notify user of multiple objects at the same time. This can be solved by delayed notifications that is, there should be a pause of limited seconds before the next notification is delivered. Moreover, YOLO provides </w:t>
      </w:r>
      <w:r w:rsidRPr="00A74D5B">
        <w:lastRenderedPageBreak/>
        <w:t>relatively good objective detection with extremely fast processing speed as compared to the Faster R-CNN algorithm studied earlier.</w:t>
      </w:r>
    </w:p>
    <w:p w14:paraId="7C08ECFA" w14:textId="4A3B6DDC" w:rsidR="00A97506" w:rsidRPr="000355F7" w:rsidRDefault="00A74D5B" w:rsidP="000355F7">
      <w:pPr>
        <w:pStyle w:val="BodyText"/>
      </w:pPr>
      <w:r w:rsidRPr="00A74D5B">
        <w:t xml:space="preserve">Referring to the above-mentioned literature, further enhancements in the Artificial Neural Network Architecture with multiple hidden layers would result in great accuracy. After reading and analyzing the research articles, we have reached to a conclusion that </w:t>
      </w:r>
      <w:r w:rsidR="00C6592E">
        <w:t xml:space="preserve">informing the blind through audio, detecting obstacles at night and the speed of detecting the obstacles in real time </w:t>
      </w:r>
      <w:r w:rsidRPr="00A74D5B">
        <w:t xml:space="preserve">has not been dealt in any of the articles which is a major concern for the blind people to reduce their reliance on others. So, we are covering this need in our project, </w:t>
      </w:r>
      <w:r w:rsidR="00C6592E">
        <w:t>recognizing</w:t>
      </w:r>
      <w:r w:rsidRPr="00A74D5B">
        <w:t xml:space="preserve"> </w:t>
      </w:r>
      <w:r w:rsidR="00C6592E">
        <w:t>the obstacles</w:t>
      </w:r>
      <w:r w:rsidRPr="00A74D5B">
        <w:t xml:space="preserve"> in real time</w:t>
      </w:r>
      <w:r w:rsidR="00C6592E">
        <w:t xml:space="preserve"> with a greater speed</w:t>
      </w:r>
      <w:r w:rsidRPr="00A74D5B">
        <w:t xml:space="preserve"> can provide a breakthrough in the matter of obstacle detection and recognition that would benefit a great deal to the blind community.</w:t>
      </w:r>
    </w:p>
    <w:p w14:paraId="7D78339E" w14:textId="77777777" w:rsidR="00C04F0C" w:rsidRPr="00C04F0C" w:rsidRDefault="00C04F0C" w:rsidP="00C04F0C">
      <w:pPr>
        <w:sectPr w:rsidR="00C04F0C" w:rsidRPr="00C04F0C" w:rsidSect="00310CE1">
          <w:headerReference w:type="default" r:id="rId32"/>
          <w:pgSz w:w="11909" w:h="16834" w:code="9"/>
          <w:pgMar w:top="1440" w:right="1440" w:bottom="1440" w:left="1440" w:header="720" w:footer="720" w:gutter="0"/>
          <w:cols w:space="720"/>
          <w:docGrid w:linePitch="360"/>
        </w:sectPr>
      </w:pPr>
    </w:p>
    <w:p w14:paraId="07613DE5" w14:textId="77777777" w:rsidR="0011269D" w:rsidRDefault="0011269D" w:rsidP="0011269D">
      <w:pPr>
        <w:pStyle w:val="Heading1"/>
      </w:pPr>
      <w:bookmarkStart w:id="92" w:name="_Toc532812917"/>
      <w:bookmarkStart w:id="93" w:name="_Toc19544170"/>
      <w:bookmarkStart w:id="94" w:name="_Toc19544202"/>
      <w:bookmarkStart w:id="95" w:name="_Toc42076259"/>
      <w:r>
        <w:lastRenderedPageBreak/>
        <w:t xml:space="preserve">Chapter 3: </w:t>
      </w:r>
      <w:r w:rsidR="00AC2211">
        <w:t>Requirements and D</w:t>
      </w:r>
      <w:r>
        <w:t>esign</w:t>
      </w:r>
      <w:bookmarkEnd w:id="92"/>
      <w:bookmarkEnd w:id="95"/>
      <w:r>
        <w:t xml:space="preserve">  </w:t>
      </w:r>
    </w:p>
    <w:bookmarkEnd w:id="62"/>
    <w:bookmarkEnd w:id="93"/>
    <w:bookmarkEnd w:id="94"/>
    <w:p w14:paraId="389039A8" w14:textId="77777777" w:rsidR="00F777F3" w:rsidRDefault="001C1537" w:rsidP="001C1537">
      <w:pPr>
        <w:pStyle w:val="BodyText"/>
      </w:pPr>
      <w:r w:rsidRPr="009C7C7D">
        <w:t xml:space="preserve">This chapter contains the details of functional, non-functional, hardware and software requirements. Architectural design of </w:t>
      </w:r>
      <w:r>
        <w:t>Obstacle Detection</w:t>
      </w:r>
      <w:r w:rsidRPr="009C7C7D">
        <w:t xml:space="preserve"> application is explained along with design and implementation details. GUI of application and database design is shown to help readers to understand the use cases. For further details class diagram is shown at the end of this chapter.</w:t>
      </w:r>
      <w:r w:rsidR="00F777F3">
        <w:t xml:space="preserve"> </w:t>
      </w:r>
    </w:p>
    <w:p w14:paraId="1000B61B" w14:textId="77777777" w:rsidR="00936F50" w:rsidRPr="00936F50" w:rsidRDefault="00936F50" w:rsidP="00936F50">
      <w:pPr>
        <w:pStyle w:val="ListParagraph"/>
        <w:keepNext/>
        <w:numPr>
          <w:ilvl w:val="0"/>
          <w:numId w:val="4"/>
        </w:numPr>
        <w:spacing w:before="240" w:after="60"/>
        <w:ind w:left="0"/>
        <w:contextualSpacing w:val="0"/>
        <w:outlineLvl w:val="1"/>
        <w:rPr>
          <w:rFonts w:asciiTheme="majorBidi" w:hAnsiTheme="majorBidi" w:cs="Arial"/>
          <w:b/>
          <w:bCs/>
          <w:iCs/>
          <w:vanish/>
          <w:sz w:val="28"/>
          <w:szCs w:val="28"/>
        </w:rPr>
      </w:pPr>
      <w:bookmarkStart w:id="96" w:name="_Toc25577321"/>
      <w:bookmarkStart w:id="97" w:name="_Toc25577905"/>
      <w:bookmarkStart w:id="98" w:name="_Toc25577952"/>
      <w:bookmarkStart w:id="99" w:name="_Toc25578012"/>
      <w:bookmarkStart w:id="100" w:name="_Toc25578051"/>
      <w:bookmarkStart w:id="101" w:name="_Toc25578815"/>
      <w:bookmarkStart w:id="102" w:name="_Toc25578878"/>
      <w:bookmarkStart w:id="103" w:name="_Toc25579687"/>
      <w:bookmarkStart w:id="104" w:name="_Toc25579864"/>
      <w:bookmarkStart w:id="105" w:name="_Toc25580012"/>
      <w:bookmarkStart w:id="106" w:name="_Toc25580826"/>
      <w:bookmarkStart w:id="107" w:name="_Toc26092116"/>
      <w:bookmarkStart w:id="108" w:name="_Toc26223683"/>
      <w:bookmarkStart w:id="109" w:name="_Toc26223818"/>
      <w:bookmarkStart w:id="110" w:name="_Toc26261384"/>
      <w:bookmarkStart w:id="111" w:name="_Toc26334193"/>
      <w:bookmarkStart w:id="112" w:name="_Toc26334252"/>
      <w:bookmarkStart w:id="113" w:name="_Toc26335193"/>
      <w:bookmarkStart w:id="114" w:name="_Toc26354305"/>
      <w:bookmarkStart w:id="115" w:name="_Toc36023319"/>
      <w:bookmarkStart w:id="116" w:name="_Toc36080816"/>
      <w:bookmarkStart w:id="117" w:name="_Toc39524882"/>
      <w:bookmarkStart w:id="118" w:name="_Toc39575830"/>
      <w:bookmarkStart w:id="119" w:name="_Toc39575907"/>
      <w:bookmarkStart w:id="120" w:name="_Toc39660809"/>
      <w:bookmarkStart w:id="121" w:name="_Toc41843267"/>
      <w:bookmarkStart w:id="122" w:name="_Toc41843361"/>
      <w:bookmarkStart w:id="123" w:name="_Toc42023077"/>
      <w:bookmarkStart w:id="124" w:name="_Toc42030627"/>
      <w:bookmarkStart w:id="125" w:name="_Toc532812918"/>
      <w:bookmarkStart w:id="126" w:name="_Toc42073777"/>
      <w:bookmarkStart w:id="127" w:name="_Toc42076260"/>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6"/>
      <w:bookmarkEnd w:id="127"/>
    </w:p>
    <w:p w14:paraId="0656D5A5" w14:textId="77777777" w:rsidR="00F777F3" w:rsidRDefault="00F777F3" w:rsidP="00936F50">
      <w:pPr>
        <w:pStyle w:val="Heading2"/>
      </w:pPr>
      <w:bookmarkStart w:id="128" w:name="_Toc42076261"/>
      <w:r>
        <w:t>Functional Requirements</w:t>
      </w:r>
      <w:bookmarkEnd w:id="125"/>
      <w:bookmarkEnd w:id="128"/>
    </w:p>
    <w:p w14:paraId="4C4ED862" w14:textId="77777777" w:rsidR="00C8082F" w:rsidRPr="001C1537" w:rsidRDefault="001C1537" w:rsidP="00C8082F">
      <w:pPr>
        <w:pStyle w:val="BodyText"/>
      </w:pPr>
      <w:r>
        <w:t>This sub-section includes the functional requirements of our project.</w:t>
      </w:r>
    </w:p>
    <w:p w14:paraId="07CFFF59" w14:textId="77777777" w:rsidR="001C1537" w:rsidRDefault="001C1537" w:rsidP="001C1537">
      <w:pPr>
        <w:pStyle w:val="Bullet"/>
      </w:pPr>
      <w:r>
        <w:t>Our application shall allow the blind person to select one of the two modes by tapping on the screen. By one tap, day mode is selected. By two taps, night mode is selected.</w:t>
      </w:r>
    </w:p>
    <w:p w14:paraId="5183A158" w14:textId="77777777" w:rsidR="001C1537" w:rsidRDefault="001C1537" w:rsidP="001C1537">
      <w:pPr>
        <w:pStyle w:val="Bullet"/>
      </w:pPr>
      <w:r>
        <w:t>Our application will allow the visually impaired to open the camera through voice input or by tapping on screen.</w:t>
      </w:r>
    </w:p>
    <w:p w14:paraId="41D186A8" w14:textId="77777777" w:rsidR="001C1537" w:rsidRDefault="001C1537" w:rsidP="001C1537">
      <w:pPr>
        <w:pStyle w:val="Bullet"/>
      </w:pPr>
      <w:r>
        <w:t xml:space="preserve">Our application shall provide audio </w:t>
      </w:r>
      <w:r w:rsidR="00AF721E">
        <w:t>output</w:t>
      </w:r>
      <w:r>
        <w:t xml:space="preserve"> to the vision deficient person about an approaching obstacle.</w:t>
      </w:r>
    </w:p>
    <w:p w14:paraId="1E27C522" w14:textId="77777777" w:rsidR="001C1537" w:rsidRDefault="001C1537" w:rsidP="001C1537">
      <w:pPr>
        <w:pStyle w:val="Bullet"/>
      </w:pPr>
      <w:r>
        <w:t xml:space="preserve">Our application shall provide </w:t>
      </w:r>
      <w:r w:rsidR="00AF721E">
        <w:t>acoustic</w:t>
      </w:r>
      <w:r>
        <w:t xml:space="preserve"> feedback to the vision deficient person about the type of obstacle detected.</w:t>
      </w:r>
    </w:p>
    <w:p w14:paraId="76C2649E" w14:textId="77777777" w:rsidR="001C1537" w:rsidRDefault="001C1537" w:rsidP="001C1537">
      <w:pPr>
        <w:pStyle w:val="Bullet"/>
      </w:pPr>
      <w:r>
        <w:t xml:space="preserve">Our application shall provide </w:t>
      </w:r>
      <w:r w:rsidR="00AF721E">
        <w:t>voice</w:t>
      </w:r>
      <w:r>
        <w:t xml:space="preserve"> feedback to the vision deficient person about the distance and position of the impending obstacle from them.</w:t>
      </w:r>
    </w:p>
    <w:p w14:paraId="1A9AF53D" w14:textId="77777777" w:rsidR="0099454A" w:rsidRPr="006534C8" w:rsidRDefault="001C1537" w:rsidP="001C1537">
      <w:pPr>
        <w:pStyle w:val="Bullet"/>
        <w:rPr>
          <w:color w:val="000000"/>
        </w:rPr>
      </w:pPr>
      <w:r w:rsidRPr="009C7C7D">
        <w:rPr>
          <w:color w:val="000000"/>
        </w:rPr>
        <w:t xml:space="preserve">Our application will allow </w:t>
      </w:r>
      <w:r>
        <w:rPr>
          <w:color w:val="000000"/>
        </w:rPr>
        <w:t xml:space="preserve">blind people </w:t>
      </w:r>
      <w:r w:rsidRPr="009C7C7D">
        <w:rPr>
          <w:color w:val="000000"/>
        </w:rPr>
        <w:t xml:space="preserve">to save their </w:t>
      </w:r>
      <w:r>
        <w:rPr>
          <w:color w:val="000000"/>
        </w:rPr>
        <w:t>personal belongings in a database so that they can easily search for their assets later whenever they are recognized.</w:t>
      </w:r>
    </w:p>
    <w:p w14:paraId="45BEF81B" w14:textId="77777777" w:rsidR="00F777F3" w:rsidRDefault="00F777F3" w:rsidP="00F777F3">
      <w:pPr>
        <w:pStyle w:val="Heading2"/>
      </w:pPr>
      <w:bookmarkStart w:id="129" w:name="_Toc532812919"/>
      <w:bookmarkStart w:id="130" w:name="_Toc42076262"/>
      <w:r>
        <w:t>Non-Functional Requirements</w:t>
      </w:r>
      <w:bookmarkEnd w:id="129"/>
      <w:bookmarkEnd w:id="130"/>
    </w:p>
    <w:p w14:paraId="4A410092" w14:textId="77777777" w:rsidR="003771E9" w:rsidRPr="003771E9" w:rsidRDefault="003771E9" w:rsidP="00C8082F">
      <w:pPr>
        <w:pStyle w:val="BodyText"/>
      </w:pPr>
      <w:r>
        <w:t>This sub-section includes the functional requirements of our project.</w:t>
      </w:r>
    </w:p>
    <w:p w14:paraId="3ABFB5EF" w14:textId="77777777" w:rsidR="003771E9" w:rsidRPr="004511BC" w:rsidRDefault="003771E9" w:rsidP="003771E9">
      <w:pPr>
        <w:pStyle w:val="Bullet"/>
        <w:spacing w:after="120"/>
        <w:rPr>
          <w:b/>
          <w:bCs/>
        </w:rPr>
      </w:pPr>
      <w:r w:rsidRPr="004511BC">
        <w:rPr>
          <w:b/>
          <w:bCs/>
        </w:rPr>
        <w:t xml:space="preserve">Usability: </w:t>
      </w:r>
    </w:p>
    <w:p w14:paraId="67B363F2" w14:textId="77777777" w:rsidR="003771E9" w:rsidRPr="004511BC" w:rsidRDefault="003771E9" w:rsidP="00C8082F">
      <w:pPr>
        <w:pStyle w:val="BodyText"/>
        <w:ind w:left="720"/>
      </w:pPr>
      <w:r w:rsidRPr="004511BC">
        <w:t>Our interface shall be interactive, responsive and easy to use and shall require no time training. This requirement is non-verifiable.</w:t>
      </w:r>
    </w:p>
    <w:p w14:paraId="680E17C0" w14:textId="77777777" w:rsidR="003771E9" w:rsidRPr="0001051C" w:rsidRDefault="003771E9" w:rsidP="003771E9">
      <w:pPr>
        <w:pStyle w:val="Bullet"/>
        <w:spacing w:after="120"/>
      </w:pPr>
      <w:r w:rsidRPr="004511BC">
        <w:rPr>
          <w:b/>
          <w:bCs/>
        </w:rPr>
        <w:t>Performance:</w:t>
      </w:r>
    </w:p>
    <w:p w14:paraId="7FB1FC9C" w14:textId="77777777" w:rsidR="003771E9" w:rsidRPr="004511BC" w:rsidRDefault="003771E9" w:rsidP="00C8082F">
      <w:pPr>
        <w:pStyle w:val="BodyText"/>
        <w:ind w:left="720"/>
      </w:pPr>
      <w:r w:rsidRPr="004511BC">
        <w:t>The application shall be optimized to reduce the time cost in retrieving the frames from server and combining them to detect an obstacle. Any number of users will be able to use this application at a time. Response will get back within 5ms and this requirement is testable.</w:t>
      </w:r>
    </w:p>
    <w:p w14:paraId="6A34E109" w14:textId="77777777" w:rsidR="003771E9" w:rsidRPr="0001051C" w:rsidRDefault="003771E9" w:rsidP="003771E9">
      <w:pPr>
        <w:pStyle w:val="Bullet"/>
        <w:spacing w:after="120"/>
      </w:pPr>
      <w:r w:rsidRPr="004511BC">
        <w:rPr>
          <w:b/>
          <w:bCs/>
        </w:rPr>
        <w:t>Security:</w:t>
      </w:r>
    </w:p>
    <w:p w14:paraId="09A9F38F" w14:textId="77777777" w:rsidR="003771E9" w:rsidRDefault="003771E9" w:rsidP="00C8082F">
      <w:pPr>
        <w:pStyle w:val="BodyText"/>
        <w:ind w:left="720"/>
      </w:pPr>
      <w:r w:rsidRPr="004511BC">
        <w:t>Data about belongings of a blind person is only accessible to them and not to any other user. Every user will have a separate account and only their belongings data will be available to them.</w:t>
      </w:r>
    </w:p>
    <w:p w14:paraId="57F16DE5" w14:textId="77777777" w:rsidR="006534C8" w:rsidRDefault="006534C8" w:rsidP="003771E9">
      <w:pPr>
        <w:pStyle w:val="Bullet"/>
        <w:numPr>
          <w:ilvl w:val="0"/>
          <w:numId w:val="0"/>
        </w:numPr>
        <w:ind w:left="720"/>
      </w:pPr>
    </w:p>
    <w:p w14:paraId="6411C5D4" w14:textId="77777777" w:rsidR="00C8082F" w:rsidRPr="004511BC" w:rsidRDefault="00C8082F" w:rsidP="003771E9">
      <w:pPr>
        <w:pStyle w:val="Bullet"/>
        <w:numPr>
          <w:ilvl w:val="0"/>
          <w:numId w:val="0"/>
        </w:numPr>
        <w:ind w:left="720"/>
      </w:pPr>
    </w:p>
    <w:p w14:paraId="18DF357A" w14:textId="77777777" w:rsidR="003771E9" w:rsidRDefault="003771E9" w:rsidP="003771E9">
      <w:pPr>
        <w:pStyle w:val="Bullet"/>
        <w:spacing w:after="120"/>
        <w:rPr>
          <w:b/>
        </w:rPr>
      </w:pPr>
      <w:r w:rsidRPr="0022108B">
        <w:rPr>
          <w:b/>
        </w:rPr>
        <w:lastRenderedPageBreak/>
        <w:t>Compatibility:</w:t>
      </w:r>
    </w:p>
    <w:p w14:paraId="46134C88" w14:textId="77777777" w:rsidR="003771E9" w:rsidRDefault="003771E9" w:rsidP="00C8082F">
      <w:pPr>
        <w:pStyle w:val="BodyText"/>
        <w:ind w:left="720"/>
        <w:rPr>
          <w:b/>
        </w:rPr>
      </w:pPr>
      <w:r w:rsidRPr="0022108B">
        <w:t>The application is Android based so it will be compatible with minimum Android version 6.0 and API level 23</w:t>
      </w:r>
      <w:r>
        <w:t xml:space="preserve"> and this requirement is testable</w:t>
      </w:r>
      <w:r w:rsidRPr="003771E9">
        <w:rPr>
          <w:bCs/>
        </w:rPr>
        <w:t>.</w:t>
      </w:r>
    </w:p>
    <w:p w14:paraId="6D6BD49F" w14:textId="77777777" w:rsidR="003771E9" w:rsidRPr="0001051C" w:rsidRDefault="003771E9" w:rsidP="003771E9">
      <w:pPr>
        <w:pStyle w:val="Bullet"/>
        <w:spacing w:after="120"/>
        <w:rPr>
          <w:b/>
          <w:bCs/>
        </w:rPr>
      </w:pPr>
      <w:r w:rsidRPr="0001051C">
        <w:rPr>
          <w:b/>
          <w:bCs/>
        </w:rPr>
        <w:t>Reliability:</w:t>
      </w:r>
    </w:p>
    <w:p w14:paraId="5CC8C215" w14:textId="77777777" w:rsidR="003771E9" w:rsidRPr="004511BC" w:rsidRDefault="003771E9" w:rsidP="00C8082F">
      <w:pPr>
        <w:pStyle w:val="BodyText"/>
        <w:ind w:left="720"/>
        <w:rPr>
          <w:b/>
        </w:rPr>
      </w:pPr>
      <w:r w:rsidRPr="007E1D4C">
        <w:t>The accuracy of the obstacle detection by the application shall be high and would have minimum ratio of errors and crashes</w:t>
      </w:r>
      <w:r>
        <w:t>. The detection of an obstacle will yield an accuracy of around 68% and this requirement is testable.</w:t>
      </w:r>
    </w:p>
    <w:p w14:paraId="1CCA963E" w14:textId="77777777" w:rsidR="003771E9" w:rsidRDefault="003771E9" w:rsidP="003771E9">
      <w:pPr>
        <w:pStyle w:val="Bullet"/>
        <w:spacing w:after="120"/>
        <w:rPr>
          <w:b/>
        </w:rPr>
      </w:pPr>
      <w:r w:rsidRPr="009C7C7D">
        <w:rPr>
          <w:b/>
        </w:rPr>
        <w:t>Extensibility:</w:t>
      </w:r>
    </w:p>
    <w:p w14:paraId="22F2909B" w14:textId="77777777" w:rsidR="003771E9" w:rsidRPr="004511BC" w:rsidRDefault="003771E9" w:rsidP="00C8082F">
      <w:pPr>
        <w:pStyle w:val="BodyText"/>
        <w:ind w:left="720"/>
        <w:rPr>
          <w:b/>
        </w:rPr>
      </w:pPr>
      <w:r w:rsidRPr="009C7C7D">
        <w:t>Multiple new features could be added to the application over the time and old features could be updated or removed easily.</w:t>
      </w:r>
    </w:p>
    <w:p w14:paraId="4EA25A1B" w14:textId="77777777" w:rsidR="003771E9" w:rsidRDefault="003771E9" w:rsidP="003771E9">
      <w:pPr>
        <w:pStyle w:val="Bullet"/>
        <w:spacing w:after="120"/>
        <w:rPr>
          <w:b/>
        </w:rPr>
      </w:pPr>
      <w:r>
        <w:rPr>
          <w:b/>
        </w:rPr>
        <w:t>Modularity:</w:t>
      </w:r>
    </w:p>
    <w:p w14:paraId="4567A8CE" w14:textId="77777777" w:rsidR="003771E9" w:rsidRPr="006534C8" w:rsidRDefault="003771E9" w:rsidP="006534C8">
      <w:pPr>
        <w:pStyle w:val="Bullet"/>
        <w:numPr>
          <w:ilvl w:val="0"/>
          <w:numId w:val="0"/>
        </w:numPr>
        <w:ind w:left="720"/>
        <w:rPr>
          <w:b/>
        </w:rPr>
      </w:pPr>
      <w:r w:rsidRPr="00C8082F">
        <w:rPr>
          <w:rStyle w:val="BodyTextChar"/>
        </w:rPr>
        <w:t>The application would be divided into different modules which would be easier to maintain</w:t>
      </w:r>
      <w:r w:rsidRPr="00E51711">
        <w:rPr>
          <w:bCs/>
        </w:rPr>
        <w:t>.</w:t>
      </w:r>
    </w:p>
    <w:p w14:paraId="34C3CF5D" w14:textId="77777777" w:rsidR="00F777F3" w:rsidRDefault="00F777F3" w:rsidP="00F777F3">
      <w:pPr>
        <w:pStyle w:val="Heading2"/>
      </w:pPr>
      <w:bookmarkStart w:id="131" w:name="_Toc532812920"/>
      <w:bookmarkStart w:id="132" w:name="_Toc42076263"/>
      <w:r>
        <w:t>Hardware and Software Requirements</w:t>
      </w:r>
      <w:bookmarkEnd w:id="131"/>
      <w:bookmarkEnd w:id="132"/>
    </w:p>
    <w:p w14:paraId="56F6E52C" w14:textId="77777777" w:rsidR="003771E9" w:rsidRPr="009235AA" w:rsidRDefault="00AF721E" w:rsidP="003771E9">
      <w:pPr>
        <w:pStyle w:val="BodyText"/>
      </w:pPr>
      <w:r>
        <w:t>Mentioned below</w:t>
      </w:r>
      <w:r w:rsidR="003771E9">
        <w:t xml:space="preserve"> are the</w:t>
      </w:r>
      <w:r w:rsidR="003771E9" w:rsidRPr="009235AA">
        <w:t xml:space="preserve"> hardware and software requirements that will be required to develop and deploy the project. </w:t>
      </w:r>
    </w:p>
    <w:p w14:paraId="58C2A046" w14:textId="77777777" w:rsidR="003771E9" w:rsidRDefault="003771E9" w:rsidP="003771E9">
      <w:pPr>
        <w:jc w:val="both"/>
      </w:pPr>
      <w:r>
        <w:t xml:space="preserve">The basic hardware required for our model to work on </w:t>
      </w:r>
      <w:r w:rsidR="0091500E">
        <w:t>is</w:t>
      </w:r>
    </w:p>
    <w:p w14:paraId="3D8B8EB9" w14:textId="77777777" w:rsidR="003771E9" w:rsidRDefault="003771E9" w:rsidP="003771E9">
      <w:pPr>
        <w:pStyle w:val="ListParagraph"/>
        <w:numPr>
          <w:ilvl w:val="0"/>
          <w:numId w:val="35"/>
        </w:numPr>
        <w:spacing w:after="160"/>
        <w:jc w:val="both"/>
      </w:pPr>
      <w:r>
        <w:t>Android smartphone with minimum 6.0 OS version and API level 23.</w:t>
      </w:r>
    </w:p>
    <w:p w14:paraId="2DEF1B43" w14:textId="77777777" w:rsidR="003771E9" w:rsidRDefault="003771E9" w:rsidP="003771E9">
      <w:pPr>
        <w:pStyle w:val="ListParagraph"/>
        <w:numPr>
          <w:ilvl w:val="0"/>
          <w:numId w:val="35"/>
        </w:numPr>
        <w:spacing w:after="160"/>
        <w:jc w:val="both"/>
      </w:pPr>
      <w:r>
        <w:t>Memory: minimum 2 GB because high computations required.</w:t>
      </w:r>
    </w:p>
    <w:p w14:paraId="48F59AD4" w14:textId="77777777" w:rsidR="003771E9" w:rsidRDefault="003771E9" w:rsidP="003771E9">
      <w:pPr>
        <w:pStyle w:val="ListParagraph"/>
        <w:numPr>
          <w:ilvl w:val="0"/>
          <w:numId w:val="35"/>
        </w:numPr>
        <w:spacing w:after="160"/>
        <w:jc w:val="both"/>
      </w:pPr>
      <w:r>
        <w:t>Storage: 16GB minimum.</w:t>
      </w:r>
    </w:p>
    <w:p w14:paraId="1141876B" w14:textId="77777777" w:rsidR="003771E9" w:rsidRDefault="003771E9" w:rsidP="003771E9">
      <w:pPr>
        <w:pStyle w:val="ListParagraph"/>
        <w:numPr>
          <w:ilvl w:val="0"/>
          <w:numId w:val="35"/>
        </w:numPr>
        <w:spacing w:after="160"/>
        <w:jc w:val="both"/>
      </w:pPr>
      <w:r>
        <w:t>Rear camera can be 8MP or more but not less because most of our work will be done through it.</w:t>
      </w:r>
    </w:p>
    <w:p w14:paraId="19F4C387" w14:textId="77777777" w:rsidR="003771E9" w:rsidRDefault="003771E9" w:rsidP="003771E9">
      <w:pPr>
        <w:pStyle w:val="ListParagraph"/>
        <w:jc w:val="both"/>
      </w:pPr>
    </w:p>
    <w:p w14:paraId="5DFDD999" w14:textId="77777777" w:rsidR="003771E9" w:rsidRDefault="003771E9" w:rsidP="00C8082F">
      <w:pPr>
        <w:pStyle w:val="BodyText"/>
      </w:pPr>
      <w:r>
        <w:t>If we finish making the app early, we will try to convert the app into a product. For that purpose, the required hardware would be</w:t>
      </w:r>
    </w:p>
    <w:p w14:paraId="6E91AE54" w14:textId="77777777" w:rsidR="003771E9" w:rsidRDefault="003771E9" w:rsidP="003771E9">
      <w:pPr>
        <w:pStyle w:val="ListParagraph"/>
        <w:numPr>
          <w:ilvl w:val="0"/>
          <w:numId w:val="36"/>
        </w:numPr>
        <w:spacing w:after="160"/>
        <w:jc w:val="both"/>
      </w:pPr>
      <w:r>
        <w:t>Raspberry pi 3</w:t>
      </w:r>
    </w:p>
    <w:p w14:paraId="65D9ADFF" w14:textId="77777777" w:rsidR="003771E9" w:rsidRDefault="003771E9" w:rsidP="003771E9">
      <w:pPr>
        <w:pStyle w:val="ListParagraph"/>
        <w:numPr>
          <w:ilvl w:val="0"/>
          <w:numId w:val="36"/>
        </w:numPr>
        <w:spacing w:after="160"/>
        <w:jc w:val="both"/>
      </w:pPr>
      <w:r>
        <w:t>Memory card</w:t>
      </w:r>
    </w:p>
    <w:p w14:paraId="6AF4F59D" w14:textId="77777777" w:rsidR="003771E9" w:rsidRDefault="003771E9" w:rsidP="003771E9">
      <w:pPr>
        <w:pStyle w:val="ListParagraph"/>
        <w:numPr>
          <w:ilvl w:val="0"/>
          <w:numId w:val="36"/>
        </w:numPr>
        <w:spacing w:after="160"/>
        <w:jc w:val="both"/>
      </w:pPr>
      <w:r>
        <w:t>8MP minimum camera</w:t>
      </w:r>
    </w:p>
    <w:p w14:paraId="527F6A0A" w14:textId="77777777" w:rsidR="003771E9" w:rsidRDefault="003771E9" w:rsidP="006534C8">
      <w:pPr>
        <w:pStyle w:val="ListParagraph"/>
        <w:numPr>
          <w:ilvl w:val="0"/>
          <w:numId w:val="36"/>
        </w:numPr>
        <w:spacing w:after="160"/>
        <w:jc w:val="both"/>
      </w:pPr>
      <w:r>
        <w:t>Headphones for audio feedback</w:t>
      </w:r>
    </w:p>
    <w:p w14:paraId="7D13F1F2" w14:textId="77777777" w:rsidR="006534C8" w:rsidRPr="00A11894" w:rsidRDefault="006534C8" w:rsidP="006534C8">
      <w:pPr>
        <w:spacing w:after="160"/>
        <w:ind w:left="360"/>
        <w:jc w:val="both"/>
      </w:pPr>
    </w:p>
    <w:p w14:paraId="0135DBD6" w14:textId="77777777" w:rsidR="003771E9" w:rsidRDefault="003771E9" w:rsidP="00C8082F">
      <w:pPr>
        <w:pStyle w:val="BodyText"/>
      </w:pPr>
      <w:r>
        <w:t>The software required to develop each module and then integrate all of them are</w:t>
      </w:r>
    </w:p>
    <w:p w14:paraId="0A3F4B3B" w14:textId="77777777" w:rsidR="003771E9" w:rsidRDefault="003771E9" w:rsidP="003771E9">
      <w:pPr>
        <w:pStyle w:val="ListParagraph"/>
        <w:numPr>
          <w:ilvl w:val="0"/>
          <w:numId w:val="37"/>
        </w:numPr>
        <w:spacing w:before="240" w:after="160"/>
        <w:jc w:val="both"/>
      </w:pPr>
      <w:r>
        <w:t>Android Studio 3.5 or 4.0</w:t>
      </w:r>
    </w:p>
    <w:p w14:paraId="3935C989" w14:textId="77777777" w:rsidR="003771E9" w:rsidRDefault="003771E9" w:rsidP="003771E9">
      <w:pPr>
        <w:pStyle w:val="ListParagraph"/>
        <w:numPr>
          <w:ilvl w:val="0"/>
          <w:numId w:val="37"/>
        </w:numPr>
        <w:spacing w:before="240" w:after="160"/>
        <w:jc w:val="both"/>
      </w:pPr>
      <w:r>
        <w:t xml:space="preserve">Anaconda </w:t>
      </w:r>
    </w:p>
    <w:p w14:paraId="5F816D77" w14:textId="77777777" w:rsidR="003771E9" w:rsidRDefault="00101294" w:rsidP="003771E9">
      <w:pPr>
        <w:pStyle w:val="ListParagraph"/>
        <w:numPr>
          <w:ilvl w:val="0"/>
          <w:numId w:val="37"/>
        </w:numPr>
        <w:spacing w:before="240" w:after="160"/>
        <w:jc w:val="both"/>
      </w:pPr>
      <w:r>
        <w:t>JetBrains’s</w:t>
      </w:r>
      <w:r w:rsidR="003771E9">
        <w:t xml:space="preserve"> PyCharm</w:t>
      </w:r>
    </w:p>
    <w:p w14:paraId="0351448D" w14:textId="77777777" w:rsidR="003771E9" w:rsidRPr="003771E9" w:rsidRDefault="003771E9" w:rsidP="00C8082F">
      <w:r>
        <w:br w:type="page"/>
      </w:r>
    </w:p>
    <w:p w14:paraId="5FBF924A" w14:textId="77777777" w:rsidR="00F777F3" w:rsidRDefault="00F777F3" w:rsidP="00F777F3">
      <w:pPr>
        <w:pStyle w:val="Heading2"/>
      </w:pPr>
      <w:bookmarkStart w:id="133" w:name="_Toc532812921"/>
      <w:bookmarkStart w:id="134" w:name="_Toc42076264"/>
      <w:r>
        <w:lastRenderedPageBreak/>
        <w:t>System Architecture</w:t>
      </w:r>
      <w:bookmarkEnd w:id="133"/>
      <w:bookmarkEnd w:id="134"/>
    </w:p>
    <w:p w14:paraId="535BFC26" w14:textId="77777777" w:rsidR="003771E9" w:rsidRPr="004C74DD" w:rsidRDefault="003771E9" w:rsidP="003771E9">
      <w:pPr>
        <w:pStyle w:val="BodyText"/>
      </w:pPr>
      <w:r w:rsidRPr="004C74DD">
        <w:t>The system architecture for the project has been divided into 3 layers, with each layer providing interfaces and communication capabilities to the layers around it.</w:t>
      </w:r>
    </w:p>
    <w:p w14:paraId="0AE5116E" w14:textId="77777777" w:rsidR="003771E9" w:rsidRPr="004C74DD" w:rsidRDefault="003771E9" w:rsidP="003771E9">
      <w:pPr>
        <w:pStyle w:val="BodyText"/>
      </w:pPr>
      <w:r w:rsidRPr="004C74DD">
        <w:t>The 3 layers include:</w:t>
      </w:r>
    </w:p>
    <w:p w14:paraId="10DA515A" w14:textId="77777777" w:rsidR="003771E9" w:rsidRPr="004C74DD" w:rsidRDefault="003771E9" w:rsidP="003771E9">
      <w:pPr>
        <w:pStyle w:val="Bullet"/>
        <w:spacing w:after="120"/>
        <w:rPr>
          <w:b/>
          <w:bCs/>
        </w:rPr>
      </w:pPr>
      <w:r w:rsidRPr="004C74DD">
        <w:rPr>
          <w:b/>
          <w:bCs/>
        </w:rPr>
        <w:t>Presentation layer</w:t>
      </w:r>
    </w:p>
    <w:p w14:paraId="226F9980" w14:textId="77777777" w:rsidR="003771E9" w:rsidRDefault="003771E9" w:rsidP="003771E9">
      <w:pPr>
        <w:pStyle w:val="BodyText"/>
        <w:ind w:left="720"/>
      </w:pPr>
      <w:r>
        <w:t>This layer provides</w:t>
      </w:r>
      <w:r w:rsidRPr="00F9465F">
        <w:t xml:space="preserve"> user interface </w:t>
      </w:r>
      <w:r>
        <w:t>which is</w:t>
      </w:r>
      <w:r w:rsidRPr="00F9465F">
        <w:t xml:space="preserve"> accessible through</w:t>
      </w:r>
      <w:r>
        <w:t xml:space="preserve"> an android-</w:t>
      </w:r>
      <w:r w:rsidRPr="00F9465F">
        <w:t>based application</w:t>
      </w:r>
      <w:r>
        <w:t xml:space="preserve">. It will </w:t>
      </w:r>
      <w:r w:rsidRPr="00F9465F">
        <w:t>display content</w:t>
      </w:r>
      <w:r>
        <w:t xml:space="preserve"> </w:t>
      </w:r>
      <w:r w:rsidRPr="00F9465F">
        <w:t xml:space="preserve">useful to </w:t>
      </w:r>
      <w:r>
        <w:t>a visually impaired person</w:t>
      </w:r>
      <w:r w:rsidRPr="00F9465F">
        <w:t xml:space="preserve">. </w:t>
      </w:r>
      <w:r>
        <w:t xml:space="preserve"> By tapping on the screen, the corresponding mode will be selected or camera could be opened.</w:t>
      </w:r>
    </w:p>
    <w:p w14:paraId="2E6098FF" w14:textId="77777777" w:rsidR="003771E9" w:rsidRPr="004C74DD" w:rsidRDefault="003771E9" w:rsidP="003771E9">
      <w:pPr>
        <w:pStyle w:val="Bullet"/>
        <w:spacing w:after="120"/>
        <w:rPr>
          <w:b/>
          <w:bCs/>
        </w:rPr>
      </w:pPr>
      <w:r w:rsidRPr="004C74DD">
        <w:rPr>
          <w:b/>
          <w:bCs/>
        </w:rPr>
        <w:t>Logic Layer</w:t>
      </w:r>
    </w:p>
    <w:p w14:paraId="4ADA2BC7" w14:textId="363DC762" w:rsidR="003771E9" w:rsidRDefault="003771E9" w:rsidP="003771E9">
      <w:pPr>
        <w:pStyle w:val="BodyText"/>
        <w:ind w:left="720"/>
      </w:pPr>
      <w:r>
        <w:t>This module contains the code for our obstacle detection and recognition part. It provides the necessary functions and methods needed to detect and identify an obstacle. Our application is user-oriented so the user module is large enough. To modularize the user module, different modules are formed.  The example of such modules includes: detection of obstacle, recognition of the type of obstacle</w:t>
      </w:r>
      <w:r w:rsidR="00E76AD6">
        <w:t xml:space="preserve"> and</w:t>
      </w:r>
      <w:r>
        <w:t xml:space="preserve"> audio feedback</w:t>
      </w:r>
      <w:r w:rsidR="00E76AD6">
        <w:t>.</w:t>
      </w:r>
    </w:p>
    <w:p w14:paraId="2ECE5386" w14:textId="77777777" w:rsidR="003771E9" w:rsidRPr="004C74DD" w:rsidRDefault="003771E9" w:rsidP="003771E9">
      <w:pPr>
        <w:pStyle w:val="Bullet"/>
        <w:spacing w:after="120"/>
        <w:rPr>
          <w:b/>
          <w:bCs/>
        </w:rPr>
      </w:pPr>
      <w:r w:rsidRPr="004C74DD">
        <w:rPr>
          <w:b/>
          <w:bCs/>
        </w:rPr>
        <w:t>Data Layer</w:t>
      </w:r>
    </w:p>
    <w:p w14:paraId="3C671A8A" w14:textId="6107869A" w:rsidR="003771E9" w:rsidRDefault="003771E9" w:rsidP="003771E9">
      <w:pPr>
        <w:pStyle w:val="BodyText"/>
        <w:ind w:left="720"/>
      </w:pPr>
      <w:r>
        <w:t>The function takes parameters from the logic layer as input and provide the optimal action to be performed as their output. It provides storage of blind’s belongings in a database and retrieval of the obstacles from the COCO Dataset</w:t>
      </w:r>
      <w:r w:rsidR="00E76AD6">
        <w:t>.</w:t>
      </w:r>
    </w:p>
    <w:p w14:paraId="5A71F852" w14:textId="77777777" w:rsidR="003771E9" w:rsidRDefault="003771E9" w:rsidP="003771E9">
      <w:pPr>
        <w:pStyle w:val="BodyText"/>
        <w:ind w:left="720"/>
      </w:pPr>
    </w:p>
    <w:p w14:paraId="615059F9" w14:textId="77777777" w:rsidR="003771E9" w:rsidRDefault="003771E9" w:rsidP="003771E9">
      <w:pPr>
        <w:pStyle w:val="BodyText"/>
        <w:ind w:left="720"/>
      </w:pPr>
    </w:p>
    <w:p w14:paraId="62988CC8" w14:textId="77777777" w:rsidR="003771E9" w:rsidRDefault="003771E9" w:rsidP="003771E9">
      <w:pPr>
        <w:pStyle w:val="BodyText"/>
        <w:ind w:left="720"/>
      </w:pPr>
    </w:p>
    <w:p w14:paraId="115DC101" w14:textId="77777777" w:rsidR="003771E9" w:rsidRDefault="003771E9" w:rsidP="003771E9">
      <w:pPr>
        <w:pStyle w:val="BodyText"/>
        <w:ind w:left="720"/>
      </w:pPr>
    </w:p>
    <w:p w14:paraId="54C20FDD" w14:textId="77777777" w:rsidR="003771E9" w:rsidRDefault="003771E9" w:rsidP="003771E9">
      <w:pPr>
        <w:pStyle w:val="BodyText"/>
        <w:ind w:left="720"/>
      </w:pPr>
    </w:p>
    <w:p w14:paraId="33E77C95" w14:textId="77777777" w:rsidR="003771E9" w:rsidRDefault="003771E9" w:rsidP="003771E9">
      <w:pPr>
        <w:pStyle w:val="BodyText"/>
        <w:ind w:left="720"/>
      </w:pPr>
    </w:p>
    <w:p w14:paraId="52A33E2A" w14:textId="77777777" w:rsidR="003771E9" w:rsidRDefault="003771E9" w:rsidP="003771E9">
      <w:pPr>
        <w:pStyle w:val="BodyText"/>
        <w:ind w:left="720"/>
      </w:pPr>
    </w:p>
    <w:p w14:paraId="5B94A986" w14:textId="77777777" w:rsidR="003771E9" w:rsidRDefault="003771E9" w:rsidP="003771E9">
      <w:pPr>
        <w:pStyle w:val="BodyText"/>
        <w:ind w:left="720"/>
      </w:pPr>
    </w:p>
    <w:p w14:paraId="71385278" w14:textId="77777777" w:rsidR="003771E9" w:rsidRDefault="003771E9" w:rsidP="003771E9">
      <w:pPr>
        <w:pStyle w:val="BodyText"/>
        <w:ind w:left="720"/>
      </w:pPr>
    </w:p>
    <w:p w14:paraId="18C0A8CD" w14:textId="77777777" w:rsidR="003771E9" w:rsidRDefault="003771E9" w:rsidP="003771E9">
      <w:pPr>
        <w:pStyle w:val="BodyText"/>
        <w:ind w:left="720"/>
      </w:pPr>
    </w:p>
    <w:p w14:paraId="321886D5" w14:textId="77777777" w:rsidR="003771E9" w:rsidRDefault="003771E9" w:rsidP="003771E9">
      <w:pPr>
        <w:pStyle w:val="BodyText"/>
        <w:ind w:left="720"/>
      </w:pPr>
    </w:p>
    <w:p w14:paraId="71F9625B" w14:textId="77777777" w:rsidR="003771E9" w:rsidRDefault="003771E9" w:rsidP="003771E9">
      <w:pPr>
        <w:pStyle w:val="BodyText"/>
        <w:ind w:left="720"/>
      </w:pPr>
    </w:p>
    <w:p w14:paraId="073F3A1E" w14:textId="77777777" w:rsidR="0099454A" w:rsidRDefault="0099454A" w:rsidP="003771E9">
      <w:pPr>
        <w:pStyle w:val="BodyText"/>
        <w:ind w:left="720"/>
      </w:pPr>
    </w:p>
    <w:p w14:paraId="1FA54A85" w14:textId="77777777" w:rsidR="0099454A" w:rsidRDefault="0099454A" w:rsidP="003771E9">
      <w:pPr>
        <w:pStyle w:val="BodyText"/>
        <w:ind w:left="720"/>
      </w:pPr>
    </w:p>
    <w:p w14:paraId="23289DF2" w14:textId="77777777" w:rsidR="0099454A" w:rsidRDefault="0099454A" w:rsidP="003771E9">
      <w:pPr>
        <w:pStyle w:val="BodyText"/>
        <w:ind w:left="720"/>
      </w:pPr>
    </w:p>
    <w:p w14:paraId="68400748" w14:textId="5A6F8101" w:rsidR="003771E9" w:rsidRDefault="003771E9" w:rsidP="003771E9">
      <w:pPr>
        <w:pStyle w:val="BodyText"/>
        <w:ind w:left="720"/>
      </w:pPr>
    </w:p>
    <w:p w14:paraId="02B4EB98" w14:textId="77777777" w:rsidR="00E76AD6" w:rsidRDefault="00E76AD6" w:rsidP="003771E9">
      <w:pPr>
        <w:pStyle w:val="BodyText"/>
        <w:ind w:left="720"/>
      </w:pPr>
    </w:p>
    <w:p w14:paraId="7B644219" w14:textId="77777777" w:rsidR="00C8082F" w:rsidRDefault="00C8082F" w:rsidP="003771E9">
      <w:pPr>
        <w:pStyle w:val="BodyText"/>
        <w:ind w:left="720"/>
      </w:pPr>
    </w:p>
    <w:p w14:paraId="5048BD54" w14:textId="77777777" w:rsidR="003771E9" w:rsidRDefault="003771E9" w:rsidP="003771E9">
      <w:pPr>
        <w:pStyle w:val="BodyText"/>
        <w:ind w:left="720"/>
      </w:pPr>
    </w:p>
    <w:p w14:paraId="11943049" w14:textId="77777777" w:rsidR="003771E9" w:rsidRDefault="003771E9" w:rsidP="003771E9">
      <w:pPr>
        <w:pStyle w:val="BodyText"/>
      </w:pPr>
      <w:r>
        <w:rPr>
          <w:noProof/>
        </w:rPr>
        <w:lastRenderedPageBreak/>
        <mc:AlternateContent>
          <mc:Choice Requires="wps">
            <w:drawing>
              <wp:anchor distT="0" distB="0" distL="114300" distR="114300" simplePos="0" relativeHeight="251653120" behindDoc="0" locked="0" layoutInCell="1" allowOverlap="1" wp14:anchorId="02E22A29" wp14:editId="397818DF">
                <wp:simplePos x="0" y="0"/>
                <wp:positionH relativeFrom="column">
                  <wp:posOffset>518160</wp:posOffset>
                </wp:positionH>
                <wp:positionV relativeFrom="paragraph">
                  <wp:posOffset>168275</wp:posOffset>
                </wp:positionV>
                <wp:extent cx="1219200" cy="525780"/>
                <wp:effectExtent l="0" t="0" r="0" b="7620"/>
                <wp:wrapNone/>
                <wp:docPr id="13" name="Text Box 13"/>
                <wp:cNvGraphicFramePr/>
                <a:graphic xmlns:a="http://schemas.openxmlformats.org/drawingml/2006/main">
                  <a:graphicData uri="http://schemas.microsoft.com/office/word/2010/wordprocessingShape">
                    <wps:wsp>
                      <wps:cNvSpPr txBox="1"/>
                      <wps:spPr>
                        <a:xfrm>
                          <a:off x="0" y="0"/>
                          <a:ext cx="1219200" cy="525780"/>
                        </a:xfrm>
                        <a:prstGeom prst="rect">
                          <a:avLst/>
                        </a:prstGeom>
                        <a:solidFill>
                          <a:schemeClr val="lt1"/>
                        </a:solidFill>
                        <a:ln w="6350">
                          <a:noFill/>
                        </a:ln>
                      </wps:spPr>
                      <wps:txbx>
                        <w:txbxContent>
                          <w:p w14:paraId="6F08A70B" w14:textId="77777777" w:rsidR="000C2B88" w:rsidRDefault="000C2B88" w:rsidP="003771E9">
                            <w:pPr>
                              <w:jc w:val="both"/>
                            </w:pPr>
                            <w:r>
                              <w:t>Presentation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E22A29" id="_x0000_t202" coordsize="21600,21600" o:spt="202" path="m,l,21600r21600,l21600,xe">
                <v:stroke joinstyle="miter"/>
                <v:path gradientshapeok="t" o:connecttype="rect"/>
              </v:shapetype>
              <v:shape id="Text Box 13" o:spid="_x0000_s1026" type="#_x0000_t202" style="position:absolute;left:0;text-align:left;margin-left:40.8pt;margin-top:13.25pt;width:96pt;height:41.4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" fillcolor="white [3201]" stroked="f" strokeweight=".5pt">
                <v:textbox>
                  <w:txbxContent>
                    <w:p w14:paraId="6F08A70B" w14:textId="77777777" w:rsidR="000C2B88" w:rsidRDefault="000C2B88" w:rsidP="003771E9">
                      <w:pPr>
                        <w:jc w:val="both"/>
                      </w:pPr>
                      <w:r>
                        <w:t>Presentation Layer</w:t>
                      </w:r>
                    </w:p>
                  </w:txbxContent>
                </v:textbox>
              </v:shape>
            </w:pict>
          </mc:Fallback>
        </mc:AlternateContent>
      </w:r>
      <w:r>
        <w:rPr>
          <w:noProof/>
        </w:rPr>
        <mc:AlternateContent>
          <mc:Choice Requires="wps">
            <w:drawing>
              <wp:anchor distT="0" distB="0" distL="114300" distR="114300" simplePos="0" relativeHeight="251651072" behindDoc="0" locked="0" layoutInCell="1" allowOverlap="1" wp14:anchorId="4F5F02C6" wp14:editId="0AFA35A8">
                <wp:simplePos x="0" y="0"/>
                <wp:positionH relativeFrom="column">
                  <wp:posOffset>2712720</wp:posOffset>
                </wp:positionH>
                <wp:positionV relativeFrom="paragraph">
                  <wp:posOffset>739775</wp:posOffset>
                </wp:positionV>
                <wp:extent cx="320040" cy="662940"/>
                <wp:effectExtent l="19050" t="0" r="22860" b="41910"/>
                <wp:wrapNone/>
                <wp:docPr id="17" name="Arrow: Down 17"/>
                <wp:cNvGraphicFramePr/>
                <a:graphic xmlns:a="http://schemas.openxmlformats.org/drawingml/2006/main">
                  <a:graphicData uri="http://schemas.microsoft.com/office/word/2010/wordprocessingShape">
                    <wps:wsp>
                      <wps:cNvSpPr/>
                      <wps:spPr>
                        <a:xfrm>
                          <a:off x="0" y="0"/>
                          <a:ext cx="320040" cy="662940"/>
                        </a:xfrm>
                        <a:prstGeom prst="downArrow">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BE95A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213.6pt;margin-top:58.25pt;width:25.2pt;height:52.2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" adj="16386" fillcolor="white [3212]" strokecolor="black [3213]" strokeweight="1.25pt"/>
            </w:pict>
          </mc:Fallback>
        </mc:AlternateContent>
      </w:r>
      <w:r>
        <w:rPr>
          <w:noProof/>
        </w:rPr>
        <mc:AlternateContent>
          <mc:Choice Requires="wps">
            <w:drawing>
              <wp:anchor distT="0" distB="0" distL="114300" distR="114300" simplePos="0" relativeHeight="251649024" behindDoc="0" locked="0" layoutInCell="1" allowOverlap="1" wp14:anchorId="3BE92BB3" wp14:editId="7B3E384F">
                <wp:simplePos x="0" y="0"/>
                <wp:positionH relativeFrom="margin">
                  <wp:align>right</wp:align>
                </wp:positionH>
                <wp:positionV relativeFrom="paragraph">
                  <wp:posOffset>1082675</wp:posOffset>
                </wp:positionV>
                <wp:extent cx="5181600" cy="152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518160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38287D" id="Straight Connector 18" o:spid="_x0000_s1026" style="position:absolute;z-index:251649024;visibility:visible;mso-wrap-style:square;mso-wrap-distance-left:9pt;mso-wrap-distance-top:0;mso-wrap-distance-right:9pt;mso-wrap-distance-bottom:0;mso-position-horizontal:right;mso-position-horizontal-relative:margin;mso-position-vertical:absolute;mso-position-vertical-relative:text" from="356.8pt,85.25pt" to="764.8pt,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" strokecolor="black [3213]">
                <w10:wrap anchorx="margin"/>
              </v:line>
            </w:pict>
          </mc:Fallback>
        </mc:AlternateContent>
      </w:r>
      <w:r>
        <w:rPr>
          <w:noProof/>
        </w:rPr>
        <mc:AlternateContent>
          <mc:Choice Requires="wps">
            <w:drawing>
              <wp:anchor distT="0" distB="0" distL="114300" distR="114300" simplePos="0" relativeHeight="251646976" behindDoc="0" locked="0" layoutInCell="1" allowOverlap="1" wp14:anchorId="1D031714" wp14:editId="1A990ECB">
                <wp:simplePos x="0" y="0"/>
                <wp:positionH relativeFrom="margin">
                  <wp:align>center</wp:align>
                </wp:positionH>
                <wp:positionV relativeFrom="paragraph">
                  <wp:posOffset>168275</wp:posOffset>
                </wp:positionV>
                <wp:extent cx="1257300" cy="563880"/>
                <wp:effectExtent l="0" t="0" r="19050" b="26670"/>
                <wp:wrapNone/>
                <wp:docPr id="19" name="Rectangle 19"/>
                <wp:cNvGraphicFramePr/>
                <a:graphic xmlns:a="http://schemas.openxmlformats.org/drawingml/2006/main">
                  <a:graphicData uri="http://schemas.microsoft.com/office/word/2010/wordprocessingShape">
                    <wps:wsp>
                      <wps:cNvSpPr/>
                      <wps:spPr>
                        <a:xfrm>
                          <a:off x="0" y="0"/>
                          <a:ext cx="1257300" cy="56388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210EDC" w14:textId="77777777" w:rsidR="000C2B88" w:rsidRPr="005E1B72" w:rsidRDefault="000C2B88" w:rsidP="003771E9">
                            <w:pPr>
                              <w:jc w:val="center"/>
                              <w:rPr>
                                <w:color w:val="000000" w:themeColor="text1"/>
                              </w:rPr>
                            </w:pPr>
                            <w:r>
                              <w:rPr>
                                <w:color w:val="000000" w:themeColor="text1"/>
                              </w:rPr>
                              <w:t>Graphical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031714" id="Rectangle 19" o:spid="_x0000_s1027" style="position:absolute;left:0;text-align:left;margin-left:0;margin-top:13.25pt;width:99pt;height:44.4pt;z-index:2516469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" fillcolor="white [3212]" strokecolor="black [3213]" strokeweight="1.25pt">
                <v:textbox>
                  <w:txbxContent>
                    <w:p w14:paraId="45210EDC" w14:textId="77777777" w:rsidR="000C2B88" w:rsidRPr="005E1B72" w:rsidRDefault="000C2B88" w:rsidP="003771E9">
                      <w:pPr>
                        <w:jc w:val="center"/>
                        <w:rPr>
                          <w:color w:val="000000" w:themeColor="text1"/>
                        </w:rPr>
                      </w:pPr>
                      <w:r>
                        <w:rPr>
                          <w:color w:val="000000" w:themeColor="text1"/>
                        </w:rPr>
                        <w:t>Graphical User Interface</w:t>
                      </w:r>
                    </w:p>
                  </w:txbxContent>
                </v:textbox>
                <w10:wrap anchorx="margin"/>
              </v:rect>
            </w:pict>
          </mc:Fallback>
        </mc:AlternateContent>
      </w:r>
    </w:p>
    <w:p w14:paraId="7D0D2227" w14:textId="77777777" w:rsidR="003771E9" w:rsidRPr="005E1B72" w:rsidRDefault="003771E9" w:rsidP="003771E9">
      <w:pPr>
        <w:jc w:val="center"/>
        <w:rPr>
          <w:color w:val="000000" w:themeColor="text1"/>
        </w:rPr>
      </w:pPr>
      <w:r>
        <w:rPr>
          <w:noProof/>
          <w:color w:val="000000" w:themeColor="text1"/>
        </w:rPr>
        <mc:AlternateContent>
          <mc:Choice Requires="wps">
            <w:drawing>
              <wp:anchor distT="0" distB="0" distL="114300" distR="114300" simplePos="0" relativeHeight="251657216" behindDoc="0" locked="0" layoutInCell="1" allowOverlap="1" wp14:anchorId="7CD941E2" wp14:editId="35C16786">
                <wp:simplePos x="0" y="0"/>
                <wp:positionH relativeFrom="column">
                  <wp:posOffset>571500</wp:posOffset>
                </wp:positionH>
                <wp:positionV relativeFrom="paragraph">
                  <wp:posOffset>1227455</wp:posOffset>
                </wp:positionV>
                <wp:extent cx="967740" cy="3733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967740" cy="373380"/>
                        </a:xfrm>
                        <a:prstGeom prst="rect">
                          <a:avLst/>
                        </a:prstGeom>
                        <a:noFill/>
                        <a:ln w="6350">
                          <a:noFill/>
                        </a:ln>
                      </wps:spPr>
                      <wps:txbx>
                        <w:txbxContent>
                          <w:p w14:paraId="679D9B54" w14:textId="77777777" w:rsidR="000C2B88" w:rsidRDefault="000C2B88" w:rsidP="003771E9">
                            <w:r>
                              <w:t>Logic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D941E2" id="Text Box 20" o:spid="_x0000_s1028" type="#_x0000_t202" style="position:absolute;left:0;text-align:left;margin-left:45pt;margin-top:96.65pt;width:76.2pt;height:29.4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" filled="f" stroked="f" strokeweight=".5pt">
                <v:textbox>
                  <w:txbxContent>
                    <w:p w14:paraId="679D9B54" w14:textId="77777777" w:rsidR="000C2B88" w:rsidRDefault="000C2B88" w:rsidP="003771E9">
                      <w:r>
                        <w:t>Logic Layer</w:t>
                      </w:r>
                    </w:p>
                  </w:txbxContent>
                </v:textbox>
              </v:shape>
            </w:pict>
          </mc:Fallback>
        </mc:AlternateContent>
      </w:r>
      <w:r>
        <w:rPr>
          <w:noProof/>
          <w:color w:val="000000" w:themeColor="text1"/>
        </w:rPr>
        <mc:AlternateContent>
          <mc:Choice Requires="wps">
            <w:drawing>
              <wp:anchor distT="0" distB="0" distL="114300" distR="114300" simplePos="0" relativeHeight="251655168" behindDoc="0" locked="0" layoutInCell="1" allowOverlap="1" wp14:anchorId="57AD5339" wp14:editId="2F5E9FDA">
                <wp:simplePos x="0" y="0"/>
                <wp:positionH relativeFrom="column">
                  <wp:posOffset>2232660</wp:posOffset>
                </wp:positionH>
                <wp:positionV relativeFrom="paragraph">
                  <wp:posOffset>1181735</wp:posOffset>
                </wp:positionV>
                <wp:extent cx="1257300" cy="640080"/>
                <wp:effectExtent l="0" t="0" r="19050" b="26670"/>
                <wp:wrapNone/>
                <wp:docPr id="21" name="Rectangle 21"/>
                <wp:cNvGraphicFramePr/>
                <a:graphic xmlns:a="http://schemas.openxmlformats.org/drawingml/2006/main">
                  <a:graphicData uri="http://schemas.microsoft.com/office/word/2010/wordprocessingShape">
                    <wps:wsp>
                      <wps:cNvSpPr/>
                      <wps:spPr>
                        <a:xfrm>
                          <a:off x="0" y="0"/>
                          <a:ext cx="1257300" cy="64008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00149" w14:textId="77777777" w:rsidR="000C2B88" w:rsidRPr="005355FA" w:rsidRDefault="000C2B88" w:rsidP="003771E9">
                            <w:pPr>
                              <w:jc w:val="center"/>
                              <w:rPr>
                                <w:color w:val="000000" w:themeColor="text1"/>
                              </w:rPr>
                            </w:pPr>
                            <w:r>
                              <w:rPr>
                                <w:color w:val="000000" w:themeColor="text1"/>
                              </w:rPr>
                              <w:t>Program Driver 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D5339" id="Rectangle 21" o:spid="_x0000_s1029" style="position:absolute;left:0;text-align:left;margin-left:175.8pt;margin-top:93.05pt;width:99pt;height:50.4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" fillcolor="white [3212]" strokecolor="black [3213]" strokeweight="1.25pt">
                <v:textbox>
                  <w:txbxContent>
                    <w:p w14:paraId="19E00149" w14:textId="77777777" w:rsidR="000C2B88" w:rsidRPr="005355FA" w:rsidRDefault="000C2B88" w:rsidP="003771E9">
                      <w:pPr>
                        <w:jc w:val="center"/>
                        <w:rPr>
                          <w:color w:val="000000" w:themeColor="text1"/>
                        </w:rPr>
                      </w:pPr>
                      <w:r>
                        <w:rPr>
                          <w:color w:val="000000" w:themeColor="text1"/>
                        </w:rPr>
                        <w:t>Program Driver Script</w:t>
                      </w:r>
                    </w:p>
                  </w:txbxContent>
                </v:textbox>
              </v:rect>
            </w:pict>
          </mc:Fallback>
        </mc:AlternateContent>
      </w:r>
      <w:r>
        <w:rPr>
          <w:color w:val="000000" w:themeColor="text1"/>
        </w:rPr>
        <w:t>Interface</w:t>
      </w:r>
    </w:p>
    <w:p w14:paraId="7BE436DD" w14:textId="4BD6CEE1" w:rsidR="003771E9" w:rsidRDefault="003771E9" w:rsidP="003771E9">
      <w:pPr>
        <w:pStyle w:val="BodyText"/>
      </w:pPr>
      <w:r>
        <w:rPr>
          <w:noProof/>
        </w:rPr>
        <mc:AlternateContent>
          <mc:Choice Requires="wps">
            <w:drawing>
              <wp:anchor distT="0" distB="0" distL="114300" distR="114300" simplePos="0" relativeHeight="251669504" behindDoc="0" locked="0" layoutInCell="1" allowOverlap="1" wp14:anchorId="5C27487C" wp14:editId="6A14922A">
                <wp:simplePos x="0" y="0"/>
                <wp:positionH relativeFrom="column">
                  <wp:posOffset>579120</wp:posOffset>
                </wp:positionH>
                <wp:positionV relativeFrom="paragraph">
                  <wp:posOffset>2537460</wp:posOffset>
                </wp:positionV>
                <wp:extent cx="1051560" cy="3619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051560" cy="361950"/>
                        </a:xfrm>
                        <a:prstGeom prst="rect">
                          <a:avLst/>
                        </a:prstGeom>
                        <a:solidFill>
                          <a:schemeClr val="lt1"/>
                        </a:solidFill>
                        <a:ln w="6350">
                          <a:noFill/>
                        </a:ln>
                      </wps:spPr>
                      <wps:txbx>
                        <w:txbxContent>
                          <w:p w14:paraId="69FCF5BD" w14:textId="77777777" w:rsidR="000C2B88" w:rsidRPr="006476A1" w:rsidRDefault="000C2B88" w:rsidP="003771E9">
                            <w:pPr>
                              <w:rPr>
                                <w14:textOutline w14:w="9525" w14:cap="rnd" w14:cmpd="sng" w14:algn="ctr">
                                  <w14:noFill/>
                                  <w14:prstDash w14:val="solid"/>
                                  <w14:bevel/>
                                </w14:textOutline>
                              </w:rPr>
                            </w:pPr>
                            <w:r>
                              <w:t>Data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7487C" id="Text Box 22" o:spid="_x0000_s1030" type="#_x0000_t202" style="position:absolute;left:0;text-align:left;margin-left:45.6pt;margin-top:199.8pt;width:82.8pt;height: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" fillcolor="white [3201]" stroked="f" strokeweight=".5pt">
                <v:textbox>
                  <w:txbxContent>
                    <w:p w14:paraId="69FCF5BD" w14:textId="77777777" w:rsidR="000C2B88" w:rsidRPr="006476A1" w:rsidRDefault="000C2B88" w:rsidP="003771E9">
                      <w:pPr>
                        <w:rPr>
                          <w14:textOutline w14:w="9525" w14:cap="rnd" w14:cmpd="sng" w14:algn="ctr">
                            <w14:noFill/>
                            <w14:prstDash w14:val="solid"/>
                            <w14:bevel/>
                          </w14:textOutline>
                        </w:rPr>
                      </w:pPr>
                      <w:r>
                        <w:t>Data Layer</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4F8C7C5" wp14:editId="73C664BE">
                <wp:simplePos x="0" y="0"/>
                <wp:positionH relativeFrom="column">
                  <wp:posOffset>2232660</wp:posOffset>
                </wp:positionH>
                <wp:positionV relativeFrom="paragraph">
                  <wp:posOffset>2926715</wp:posOffset>
                </wp:positionV>
                <wp:extent cx="1333500" cy="5715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1333500" cy="5715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8F020" w14:textId="77777777" w:rsidR="000C2B88" w:rsidRPr="00A27367" w:rsidRDefault="000C2B88" w:rsidP="003771E9">
                            <w:pPr>
                              <w:jc w:val="center"/>
                              <w:rPr>
                                <w:color w:val="000000" w:themeColor="text1"/>
                              </w:rPr>
                            </w:pPr>
                            <w:r>
                              <w:rPr>
                                <w:color w:val="000000" w:themeColor="text1"/>
                              </w:rPr>
                              <w:t>Datasets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F8C7C5" id="Rectangle 27" o:spid="_x0000_s1031" style="position:absolute;left:0;text-align:left;margin-left:175.8pt;margin-top:230.45pt;width:105pt;height: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" fillcolor="white [3212]" strokecolor="black [3213]" strokeweight="1.25pt">
                <v:textbox>
                  <w:txbxContent>
                    <w:p w14:paraId="79A8F020" w14:textId="77777777" w:rsidR="000C2B88" w:rsidRPr="00A27367" w:rsidRDefault="000C2B88" w:rsidP="003771E9">
                      <w:pPr>
                        <w:jc w:val="center"/>
                        <w:rPr>
                          <w:color w:val="000000" w:themeColor="text1"/>
                        </w:rPr>
                      </w:pPr>
                      <w:r>
                        <w:rPr>
                          <w:color w:val="000000" w:themeColor="text1"/>
                        </w:rPr>
                        <w:t>Datasets</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5BEECB14" wp14:editId="72F194F4">
                <wp:simplePos x="0" y="0"/>
                <wp:positionH relativeFrom="margin">
                  <wp:align>center</wp:align>
                </wp:positionH>
                <wp:positionV relativeFrom="paragraph">
                  <wp:posOffset>1661795</wp:posOffset>
                </wp:positionV>
                <wp:extent cx="320040" cy="1242060"/>
                <wp:effectExtent l="19050" t="19050" r="41910" b="34290"/>
                <wp:wrapNone/>
                <wp:docPr id="28" name="Arrow: Up-Down 28"/>
                <wp:cNvGraphicFramePr/>
                <a:graphic xmlns:a="http://schemas.openxmlformats.org/drawingml/2006/main">
                  <a:graphicData uri="http://schemas.microsoft.com/office/word/2010/wordprocessingShape">
                    <wps:wsp>
                      <wps:cNvSpPr/>
                      <wps:spPr>
                        <a:xfrm>
                          <a:off x="0" y="0"/>
                          <a:ext cx="320040" cy="1242060"/>
                        </a:xfrm>
                        <a:prstGeom prst="upDownArrow">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9D1455"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8" o:spid="_x0000_s1026" type="#_x0000_t70" style="position:absolute;margin-left:0;margin-top:130.85pt;width:25.2pt;height:97.8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" adj=",2783" fillcolor="white [3212]" strokecolor="black [3213]" strokeweight="1.25pt">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38EC5AEA" wp14:editId="5E6889AA">
                <wp:simplePos x="0" y="0"/>
                <wp:positionH relativeFrom="margin">
                  <wp:posOffset>518160</wp:posOffset>
                </wp:positionH>
                <wp:positionV relativeFrom="paragraph">
                  <wp:posOffset>2186940</wp:posOffset>
                </wp:positionV>
                <wp:extent cx="5181600" cy="15240"/>
                <wp:effectExtent l="0" t="0" r="19050" b="22860"/>
                <wp:wrapNone/>
                <wp:docPr id="29" name="Straight Connector 29"/>
                <wp:cNvGraphicFramePr/>
                <a:graphic xmlns:a="http://schemas.openxmlformats.org/drawingml/2006/main">
                  <a:graphicData uri="http://schemas.microsoft.com/office/word/2010/wordprocessingShape">
                    <wps:wsp>
                      <wps:cNvCnPr/>
                      <wps:spPr>
                        <a:xfrm>
                          <a:off x="0" y="0"/>
                          <a:ext cx="518160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8521DA" id="Straight Connector 29"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40.8pt,172.2pt" to="448.8pt,1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" strokecolor="black [3213]">
                <w10:wrap anchorx="margin"/>
              </v:line>
            </w:pict>
          </mc:Fallback>
        </mc:AlternateContent>
      </w:r>
    </w:p>
    <w:p w14:paraId="7D19B07F" w14:textId="77777777" w:rsidR="003771E9" w:rsidRPr="009E6390" w:rsidRDefault="003771E9" w:rsidP="003771E9"/>
    <w:p w14:paraId="5D94EDD9" w14:textId="77777777" w:rsidR="003771E9" w:rsidRPr="009E6390" w:rsidRDefault="003771E9" w:rsidP="003771E9"/>
    <w:p w14:paraId="35758575" w14:textId="77777777" w:rsidR="003771E9" w:rsidRPr="009E6390" w:rsidRDefault="003771E9" w:rsidP="003771E9"/>
    <w:p w14:paraId="788DBB5B" w14:textId="77777777" w:rsidR="003771E9" w:rsidRPr="009E6390" w:rsidRDefault="003771E9" w:rsidP="003771E9"/>
    <w:p w14:paraId="70599ACD" w14:textId="77777777" w:rsidR="003771E9" w:rsidRPr="009E6390" w:rsidRDefault="003771E9" w:rsidP="003771E9"/>
    <w:p w14:paraId="38949758" w14:textId="77777777" w:rsidR="003771E9" w:rsidRPr="009E6390" w:rsidRDefault="003771E9" w:rsidP="003771E9"/>
    <w:p w14:paraId="377EE1F6" w14:textId="77777777" w:rsidR="003771E9" w:rsidRPr="009E6390" w:rsidRDefault="003771E9" w:rsidP="003771E9"/>
    <w:p w14:paraId="19AF6FCA" w14:textId="77777777" w:rsidR="003771E9" w:rsidRPr="009E6390" w:rsidRDefault="003771E9" w:rsidP="003771E9"/>
    <w:p w14:paraId="7A604E8D" w14:textId="77777777" w:rsidR="003771E9" w:rsidRPr="009E6390" w:rsidRDefault="003771E9" w:rsidP="003771E9"/>
    <w:p w14:paraId="5BB283F0" w14:textId="77777777" w:rsidR="003771E9" w:rsidRPr="009E6390" w:rsidRDefault="003771E9" w:rsidP="003771E9"/>
    <w:p w14:paraId="6A7C6CD2" w14:textId="77777777" w:rsidR="003771E9" w:rsidRPr="009E6390" w:rsidRDefault="003771E9" w:rsidP="003771E9"/>
    <w:p w14:paraId="42679DF0" w14:textId="77777777" w:rsidR="003771E9" w:rsidRPr="009E6390" w:rsidRDefault="003771E9" w:rsidP="003771E9"/>
    <w:p w14:paraId="1C22DE60" w14:textId="77777777" w:rsidR="003771E9" w:rsidRPr="009E6390" w:rsidRDefault="003771E9" w:rsidP="003771E9"/>
    <w:p w14:paraId="00B9C8B8" w14:textId="77777777" w:rsidR="003771E9" w:rsidRPr="009E6390" w:rsidRDefault="003771E9" w:rsidP="003771E9"/>
    <w:p w14:paraId="7255E507" w14:textId="77777777" w:rsidR="003771E9" w:rsidRPr="009E6390" w:rsidRDefault="003771E9" w:rsidP="003771E9"/>
    <w:p w14:paraId="6440217F" w14:textId="77777777" w:rsidR="003771E9" w:rsidRPr="009E6390" w:rsidRDefault="003771E9" w:rsidP="003771E9"/>
    <w:p w14:paraId="0B51F65B" w14:textId="77777777" w:rsidR="003771E9" w:rsidRPr="009E6390" w:rsidRDefault="003771E9" w:rsidP="003771E9"/>
    <w:p w14:paraId="6264C624" w14:textId="77777777" w:rsidR="003771E9" w:rsidRPr="009E6390" w:rsidRDefault="003771E9" w:rsidP="003771E9"/>
    <w:p w14:paraId="4F123F0D" w14:textId="0ACB71EC" w:rsidR="003771E9" w:rsidRPr="009E6390" w:rsidRDefault="00E76AD6" w:rsidP="003771E9">
      <w:r>
        <w:rPr>
          <w:noProof/>
        </w:rPr>
        <mc:AlternateContent>
          <mc:Choice Requires="wps">
            <w:drawing>
              <wp:anchor distT="0" distB="0" distL="114300" distR="114300" simplePos="0" relativeHeight="251665408" behindDoc="0" locked="0" layoutInCell="1" allowOverlap="1" wp14:anchorId="3BD7ECBE" wp14:editId="45E377F8">
                <wp:simplePos x="0" y="0"/>
                <wp:positionH relativeFrom="column">
                  <wp:posOffset>2872105</wp:posOffset>
                </wp:positionH>
                <wp:positionV relativeFrom="paragraph">
                  <wp:posOffset>45720</wp:posOffset>
                </wp:positionV>
                <wp:extent cx="45719" cy="1691640"/>
                <wp:effectExtent l="76200" t="38100" r="50165" b="60960"/>
                <wp:wrapNone/>
                <wp:docPr id="26" name="Straight Arrow Connector 26"/>
                <wp:cNvGraphicFramePr/>
                <a:graphic xmlns:a="http://schemas.openxmlformats.org/drawingml/2006/main">
                  <a:graphicData uri="http://schemas.microsoft.com/office/word/2010/wordprocessingShape">
                    <wps:wsp>
                      <wps:cNvCnPr/>
                      <wps:spPr>
                        <a:xfrm flipH="1">
                          <a:off x="0" y="0"/>
                          <a:ext cx="45719" cy="16916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9C481E" id="_x0000_t32" coordsize="21600,21600" o:spt="32" o:oned="t" path="m,l21600,21600e" filled="f">
                <v:path arrowok="t" fillok="f" o:connecttype="none"/>
                <o:lock v:ext="edit" shapetype="t"/>
              </v:shapetype>
              <v:shape id="Straight Arrow Connector 26" o:spid="_x0000_s1026" type="#_x0000_t32" style="position:absolute;margin-left:226.15pt;margin-top:3.6pt;width:3.6pt;height:133.2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" strokecolor="black [3213]">
                <v:stroke startarrow="block" endarrow="block"/>
              </v:shape>
            </w:pict>
          </mc:Fallback>
        </mc:AlternateContent>
      </w:r>
    </w:p>
    <w:p w14:paraId="0A09A5C0" w14:textId="77777777" w:rsidR="003771E9" w:rsidRPr="009E6390" w:rsidRDefault="003771E9" w:rsidP="003771E9"/>
    <w:p w14:paraId="2F2869ED" w14:textId="77777777" w:rsidR="003771E9" w:rsidRPr="009E6390" w:rsidRDefault="003771E9" w:rsidP="003771E9"/>
    <w:p w14:paraId="3C748543" w14:textId="77777777" w:rsidR="003771E9" w:rsidRPr="009E6390" w:rsidRDefault="003771E9" w:rsidP="003771E9"/>
    <w:p w14:paraId="5D291ED9" w14:textId="77777777" w:rsidR="003771E9" w:rsidRPr="009E6390" w:rsidRDefault="003771E9" w:rsidP="003771E9"/>
    <w:p w14:paraId="0D915DED" w14:textId="77777777" w:rsidR="003771E9" w:rsidRPr="009E6390" w:rsidRDefault="003771E9" w:rsidP="003771E9"/>
    <w:p w14:paraId="1CCD0093" w14:textId="77777777" w:rsidR="003771E9" w:rsidRPr="009E6390" w:rsidRDefault="003771E9" w:rsidP="003771E9"/>
    <w:p w14:paraId="7F9BD912" w14:textId="77777777" w:rsidR="003771E9" w:rsidRPr="009E6390" w:rsidRDefault="003771E9" w:rsidP="003771E9"/>
    <w:p w14:paraId="18E3874B" w14:textId="77777777" w:rsidR="003771E9" w:rsidRPr="009E6390" w:rsidRDefault="003771E9" w:rsidP="003771E9"/>
    <w:p w14:paraId="6BCA168B" w14:textId="41273159" w:rsidR="003771E9" w:rsidRPr="009E6390" w:rsidRDefault="003771E9" w:rsidP="003771E9"/>
    <w:p w14:paraId="42CFCB95" w14:textId="21BD040D" w:rsidR="003771E9" w:rsidRPr="009E6390" w:rsidRDefault="00E76AD6" w:rsidP="003771E9">
      <w:r>
        <w:rPr>
          <w:noProof/>
        </w:rPr>
        <mc:AlternateContent>
          <mc:Choice Requires="wps">
            <w:drawing>
              <wp:anchor distT="0" distB="0" distL="114300" distR="114300" simplePos="0" relativeHeight="251667456" behindDoc="0" locked="0" layoutInCell="1" allowOverlap="1" wp14:anchorId="2FC6C943" wp14:editId="1B3977BD">
                <wp:simplePos x="0" y="0"/>
                <wp:positionH relativeFrom="column">
                  <wp:posOffset>2247900</wp:posOffset>
                </wp:positionH>
                <wp:positionV relativeFrom="paragraph">
                  <wp:posOffset>8255</wp:posOffset>
                </wp:positionV>
                <wp:extent cx="1417320" cy="525780"/>
                <wp:effectExtent l="0" t="0" r="11430" b="26670"/>
                <wp:wrapNone/>
                <wp:docPr id="24" name="Rectangle 24"/>
                <wp:cNvGraphicFramePr/>
                <a:graphic xmlns:a="http://schemas.openxmlformats.org/drawingml/2006/main">
                  <a:graphicData uri="http://schemas.microsoft.com/office/word/2010/wordprocessingShape">
                    <wps:wsp>
                      <wps:cNvSpPr/>
                      <wps:spPr>
                        <a:xfrm>
                          <a:off x="0" y="0"/>
                          <a:ext cx="1417320" cy="52578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05580" w14:textId="77777777" w:rsidR="000C2B88" w:rsidRPr="00A27367" w:rsidRDefault="000C2B88" w:rsidP="003771E9">
                            <w:pPr>
                              <w:jc w:val="center"/>
                              <w:rPr>
                                <w:color w:val="000000" w:themeColor="text1"/>
                              </w:rPr>
                            </w:pPr>
                            <w:r>
                              <w:rPr>
                                <w:color w:val="000000" w:themeColor="text1"/>
                              </w:rPr>
                              <w:t>COCO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C6C943" id="Rectangle 24" o:spid="_x0000_s1032" style="position:absolute;margin-left:177pt;margin-top:.65pt;width:111.6pt;height:41.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" fillcolor="white [3212]" strokecolor="black [3213]" strokeweight="1.25pt">
                <v:textbox>
                  <w:txbxContent>
                    <w:p w14:paraId="25E05580" w14:textId="77777777" w:rsidR="000C2B88" w:rsidRPr="00A27367" w:rsidRDefault="000C2B88" w:rsidP="003771E9">
                      <w:pPr>
                        <w:jc w:val="center"/>
                        <w:rPr>
                          <w:color w:val="000000" w:themeColor="text1"/>
                        </w:rPr>
                      </w:pPr>
                      <w:r>
                        <w:rPr>
                          <w:color w:val="000000" w:themeColor="text1"/>
                        </w:rPr>
                        <w:t>COCO Dataset</w:t>
                      </w:r>
                    </w:p>
                  </w:txbxContent>
                </v:textbox>
              </v:rect>
            </w:pict>
          </mc:Fallback>
        </mc:AlternateContent>
      </w:r>
    </w:p>
    <w:p w14:paraId="38C1DAFC" w14:textId="77777777" w:rsidR="003771E9" w:rsidRPr="009E6390" w:rsidRDefault="003771E9" w:rsidP="003771E9"/>
    <w:p w14:paraId="7FFAD6CD" w14:textId="77777777" w:rsidR="003771E9" w:rsidRPr="009E6390" w:rsidRDefault="003771E9" w:rsidP="003771E9"/>
    <w:p w14:paraId="550F6DD5" w14:textId="77777777" w:rsidR="003771E9" w:rsidRDefault="003771E9" w:rsidP="003771E9"/>
    <w:p w14:paraId="4BF56BDB" w14:textId="0258D5FC" w:rsidR="003771E9" w:rsidRDefault="003771E9" w:rsidP="003771E9">
      <w:pPr>
        <w:pStyle w:val="Caption"/>
        <w:spacing w:line="360" w:lineRule="auto"/>
      </w:pPr>
      <w:bookmarkStart w:id="135" w:name="_Toc25140174"/>
      <w:bookmarkStart w:id="136" w:name="_Toc26334165"/>
      <w:r>
        <w:t xml:space="preserve">Figure </w:t>
      </w:r>
      <w:fldSimple w:instr=" SEQ Figure \* ARABIC ">
        <w:r w:rsidR="00494DBB">
          <w:rPr>
            <w:noProof/>
          </w:rPr>
          <w:t>9</w:t>
        </w:r>
      </w:fldSimple>
      <w:r>
        <w:t>: System Architecture Diagram</w:t>
      </w:r>
      <w:bookmarkEnd w:id="135"/>
      <w:bookmarkEnd w:id="136"/>
    </w:p>
    <w:p w14:paraId="2137847B" w14:textId="77777777" w:rsidR="006534C8" w:rsidRDefault="003771E9" w:rsidP="006534C8">
      <w:pPr>
        <w:tabs>
          <w:tab w:val="left" w:pos="8052"/>
        </w:tabs>
        <w:spacing w:line="360" w:lineRule="auto"/>
        <w:jc w:val="center"/>
        <w:rPr>
          <w:i/>
          <w:iCs/>
          <w:sz w:val="20"/>
          <w:szCs w:val="20"/>
        </w:rPr>
      </w:pPr>
      <w:r w:rsidRPr="0022108B">
        <w:rPr>
          <w:i/>
          <w:iCs/>
          <w:sz w:val="20"/>
          <w:szCs w:val="20"/>
        </w:rPr>
        <w:t>The above figure depicts our project’s architecture diagram</w:t>
      </w:r>
    </w:p>
    <w:p w14:paraId="69E226F1" w14:textId="77777777" w:rsidR="006534C8" w:rsidRDefault="006534C8" w:rsidP="006534C8">
      <w:pPr>
        <w:tabs>
          <w:tab w:val="left" w:pos="8052"/>
        </w:tabs>
        <w:spacing w:line="360" w:lineRule="auto"/>
        <w:jc w:val="center"/>
        <w:rPr>
          <w:i/>
          <w:iCs/>
          <w:sz w:val="20"/>
          <w:szCs w:val="20"/>
        </w:rPr>
      </w:pPr>
    </w:p>
    <w:p w14:paraId="35E7DF93" w14:textId="33B7BB78" w:rsidR="006534C8" w:rsidRPr="00016337" w:rsidRDefault="006534C8" w:rsidP="00016337">
      <w:pPr>
        <w:pStyle w:val="BodyText"/>
        <w:sectPr w:rsidR="006534C8" w:rsidRPr="00016337" w:rsidSect="003D48EB">
          <w:pgSz w:w="11909" w:h="16834" w:code="9"/>
          <w:pgMar w:top="1440" w:right="1440" w:bottom="1440" w:left="1440" w:header="720" w:footer="720" w:gutter="0"/>
          <w:cols w:space="720"/>
          <w:docGrid w:linePitch="360"/>
        </w:sectPr>
      </w:pPr>
      <w:r>
        <w:t>The basic architecture described can further be elaborated further as shown in Figure</w:t>
      </w:r>
      <w:r w:rsidR="001857B3">
        <w:t xml:space="preserve"> 9</w:t>
      </w:r>
      <w:r>
        <w:t>. The three-</w:t>
      </w:r>
      <w:r w:rsidR="00B24E58">
        <w:t>layered</w:t>
      </w:r>
      <w:r>
        <w:t xml:space="preserve"> architecture can be understood as the client who interacts with the interface which acts as top </w:t>
      </w:r>
      <w:r w:rsidR="00B24E58">
        <w:t>layer</w:t>
      </w:r>
      <w:r>
        <w:t xml:space="preserve">, asks the </w:t>
      </w:r>
      <w:r w:rsidR="00B24E58">
        <w:t>obstacle detection</w:t>
      </w:r>
      <w:r>
        <w:t xml:space="preserve"> system for </w:t>
      </w:r>
      <w:r w:rsidR="00B24E58">
        <w:t>the approaching obstacle</w:t>
      </w:r>
      <w:r>
        <w:t xml:space="preserve"> which is the middle</w:t>
      </w:r>
      <w:r w:rsidR="00B24E58">
        <w:t xml:space="preserve"> layer</w:t>
      </w:r>
      <w:r>
        <w:t xml:space="preserve"> and the </w:t>
      </w:r>
      <w:r w:rsidR="00B24E58">
        <w:t>application</w:t>
      </w:r>
      <w:r>
        <w:t xml:space="preserve"> accesses data from the</w:t>
      </w:r>
      <w:r w:rsidR="00B24E58">
        <w:t xml:space="preserve"> </w:t>
      </w:r>
      <w:r>
        <w:t xml:space="preserve">database which is the bottom </w:t>
      </w:r>
      <w:r w:rsidR="00B24E58">
        <w:t>layer</w:t>
      </w:r>
      <w:r>
        <w:t xml:space="preserve">. On the basis of the above architecture, the technique adopted </w:t>
      </w:r>
      <w:r w:rsidR="001857B3">
        <w:t>is a layered architecture.</w:t>
      </w:r>
    </w:p>
    <w:p w14:paraId="1B78DFD3" w14:textId="77777777" w:rsidR="003771E9" w:rsidRPr="003771E9" w:rsidRDefault="003771E9" w:rsidP="001857B3">
      <w:pPr>
        <w:pStyle w:val="BodyText"/>
      </w:pPr>
    </w:p>
    <w:p w14:paraId="072F57D4" w14:textId="77777777" w:rsidR="00F777F3" w:rsidRDefault="00F777F3" w:rsidP="00F777F3">
      <w:pPr>
        <w:pStyle w:val="Heading2"/>
      </w:pPr>
      <w:bookmarkStart w:id="137" w:name="_Toc532812922"/>
      <w:bookmarkStart w:id="138" w:name="_Toc42076265"/>
      <w:r>
        <w:t>Architectural Strategies</w:t>
      </w:r>
      <w:bookmarkEnd w:id="137"/>
      <w:bookmarkEnd w:id="138"/>
    </w:p>
    <w:p w14:paraId="3E492001" w14:textId="77777777" w:rsidR="00214FFC" w:rsidRDefault="00214FFC" w:rsidP="00214FFC">
      <w:pPr>
        <w:pStyle w:val="BodyText"/>
      </w:pPr>
      <w:r w:rsidRPr="004E6D38">
        <w:t>This section includes the architectural strategies that would be incorporated in the system.</w:t>
      </w:r>
      <w:r w:rsidRPr="004E6D38">
        <w:tab/>
        <w:t xml:space="preserve"> The strategies are formulated towards the better and the most optimized version of the architecture. The following strategies implemented in the architecture enhances the overall performance of the system.</w:t>
      </w:r>
    </w:p>
    <w:p w14:paraId="165DA4DA" w14:textId="77777777" w:rsidR="00214FFC" w:rsidRDefault="00214FFC" w:rsidP="00214FFC">
      <w:pPr>
        <w:pStyle w:val="Heading3"/>
        <w:numPr>
          <w:ilvl w:val="2"/>
          <w:numId w:val="4"/>
        </w:numPr>
      </w:pPr>
      <w:bookmarkStart w:id="139" w:name="_Toc42076266"/>
      <w:r>
        <w:t>User Interface Paradigm</w:t>
      </w:r>
      <w:bookmarkEnd w:id="139"/>
    </w:p>
    <w:p w14:paraId="2189F48C" w14:textId="77777777" w:rsidR="00214FFC" w:rsidRDefault="00214FFC" w:rsidP="00214FFC">
      <w:pPr>
        <w:pStyle w:val="BodyText"/>
      </w:pPr>
      <w:r>
        <w:t>According to the Golden Rules for the Human Computer Interaction, the graphical user interface should be consistent and easy to understand and comprehend. It should keep the user in control and the user interface should be intuitive. It should be made sure that the user interface is easy to use by the blind people.</w:t>
      </w:r>
    </w:p>
    <w:p w14:paraId="44775EEC" w14:textId="77777777" w:rsidR="00214FFC" w:rsidRDefault="00214FFC" w:rsidP="00214FFC">
      <w:pPr>
        <w:pStyle w:val="Heading3"/>
        <w:numPr>
          <w:ilvl w:val="2"/>
          <w:numId w:val="4"/>
        </w:numPr>
      </w:pPr>
      <w:bookmarkStart w:id="140" w:name="_Toc42076267"/>
      <w:r>
        <w:t>Use of a specific Product</w:t>
      </w:r>
      <w:bookmarkEnd w:id="140"/>
    </w:p>
    <w:p w14:paraId="32816930" w14:textId="77777777" w:rsidR="00214FFC" w:rsidRDefault="00214FFC" w:rsidP="00214FFC">
      <w:pPr>
        <w:pStyle w:val="BodyText"/>
      </w:pPr>
      <w:r w:rsidRPr="00E43D70">
        <w:t xml:space="preserve">The type of programming languages that would be used </w:t>
      </w:r>
      <w:r w:rsidR="0091500E" w:rsidRPr="00E43D70">
        <w:t>is</w:t>
      </w:r>
      <w:r w:rsidRPr="00E43D70">
        <w:t xml:space="preserve"> Java for android development and python for the background implementation of machine learning algorithm. The </w:t>
      </w:r>
      <w:r w:rsidR="0091500E" w:rsidRPr="00E43D70">
        <w:t>Real-time</w:t>
      </w:r>
      <w:r w:rsidRPr="00E43D70">
        <w:t xml:space="preserve"> database of Firebase would be used. It provides easy API’s for handling database queries. Android dependencies and the libraries such as Retrofit and other machine learning libraries provided by the </w:t>
      </w:r>
      <w:r w:rsidR="0091500E" w:rsidRPr="00E43D70">
        <w:t>Google</w:t>
      </w:r>
      <w:r w:rsidRPr="00E43D70">
        <w:t xml:space="preserve"> ML toolkit, such as the </w:t>
      </w:r>
      <w:r w:rsidR="0091500E" w:rsidRPr="00E43D70">
        <w:t>Tensor Flow</w:t>
      </w:r>
      <w:r>
        <w:t xml:space="preserve"> Lite</w:t>
      </w:r>
      <w:r w:rsidRPr="00E43D70">
        <w:t xml:space="preserve"> would be incorporated to provide the </w:t>
      </w:r>
      <w:r>
        <w:t>information about the obstacles.</w:t>
      </w:r>
    </w:p>
    <w:p w14:paraId="29AD2E08" w14:textId="77777777" w:rsidR="00214FFC" w:rsidRDefault="00214FFC" w:rsidP="00214FFC">
      <w:pPr>
        <w:pStyle w:val="Heading3"/>
        <w:numPr>
          <w:ilvl w:val="2"/>
          <w:numId w:val="4"/>
        </w:numPr>
      </w:pPr>
      <w:bookmarkStart w:id="141" w:name="_Toc25161218"/>
      <w:bookmarkStart w:id="142" w:name="_Toc26206970"/>
      <w:bookmarkStart w:id="143" w:name="_Toc42076268"/>
      <w:r>
        <w:t>Reuse of existing software components to implement various features</w:t>
      </w:r>
      <w:bookmarkEnd w:id="141"/>
      <w:bookmarkEnd w:id="142"/>
      <w:bookmarkEnd w:id="143"/>
    </w:p>
    <w:p w14:paraId="73CBA957" w14:textId="77777777" w:rsidR="00214FFC" w:rsidRPr="00C43F0F" w:rsidRDefault="00214FFC" w:rsidP="00214FFC">
      <w:pPr>
        <w:pStyle w:val="BodyText"/>
      </w:pPr>
      <w:r>
        <w:t>Tools such as the Firebase integrations would be used for devising the structure of the application.  Built in Machine learning toolkit and its functions would be used for prediction performing functions.</w:t>
      </w:r>
    </w:p>
    <w:p w14:paraId="672C76E6" w14:textId="77777777" w:rsidR="00214FFC" w:rsidRDefault="00214FFC" w:rsidP="00214FFC">
      <w:pPr>
        <w:pStyle w:val="Heading3"/>
        <w:numPr>
          <w:ilvl w:val="2"/>
          <w:numId w:val="4"/>
        </w:numPr>
      </w:pPr>
      <w:bookmarkStart w:id="144" w:name="_Toc25161221"/>
      <w:bookmarkStart w:id="145" w:name="_Toc26206973"/>
      <w:bookmarkStart w:id="146" w:name="_Toc42076269"/>
      <w:r>
        <w:t>Memory management policies</w:t>
      </w:r>
      <w:bookmarkEnd w:id="144"/>
      <w:bookmarkEnd w:id="145"/>
      <w:bookmarkEnd w:id="146"/>
    </w:p>
    <w:p w14:paraId="2FDA3EFB" w14:textId="77777777" w:rsidR="00214FFC" w:rsidRPr="00CC342D" w:rsidRDefault="00214FFC" w:rsidP="00214FFC">
      <w:pPr>
        <w:pStyle w:val="BodyText"/>
      </w:pPr>
      <w:r>
        <w:t xml:space="preserve">Data should be retrieved and inserted into the database using the active internet connection. Insertions in the database cannot be made offline. There should be no memory leaks in the code so that the running application is glitch free. </w:t>
      </w:r>
    </w:p>
    <w:p w14:paraId="62AEEC76" w14:textId="77777777" w:rsidR="00214FFC" w:rsidRDefault="00214FFC" w:rsidP="00214FFC">
      <w:pPr>
        <w:pStyle w:val="Heading3"/>
        <w:numPr>
          <w:ilvl w:val="2"/>
          <w:numId w:val="4"/>
        </w:numPr>
      </w:pPr>
      <w:bookmarkStart w:id="147" w:name="_Toc42076270"/>
      <w:r>
        <w:t>Error detection policies</w:t>
      </w:r>
      <w:bookmarkEnd w:id="147"/>
    </w:p>
    <w:p w14:paraId="6BB25D6E" w14:textId="77777777" w:rsidR="00214FFC" w:rsidRPr="00D06869" w:rsidRDefault="00214FFC" w:rsidP="00214FFC">
      <w:pPr>
        <w:pStyle w:val="BodyText"/>
      </w:pPr>
      <w:r>
        <w:t xml:space="preserve">There is basically the usage of the try catch statements that indicate the error detection and policies. Firebase analytics shall be used to detect the errors and can be fixed. </w:t>
      </w:r>
    </w:p>
    <w:p w14:paraId="34B73AC0" w14:textId="77777777" w:rsidR="00214FFC" w:rsidRPr="00214FFC" w:rsidRDefault="00214FFC" w:rsidP="00214FFC">
      <w:pPr>
        <w:pStyle w:val="Heading3"/>
        <w:numPr>
          <w:ilvl w:val="2"/>
          <w:numId w:val="4"/>
        </w:numPr>
      </w:pPr>
      <w:bookmarkStart w:id="148" w:name="_Toc25161219"/>
      <w:bookmarkStart w:id="149" w:name="_Toc26206971"/>
      <w:bookmarkStart w:id="150" w:name="_Toc42076271"/>
      <w:r>
        <w:t>Future plans for extending the system</w:t>
      </w:r>
      <w:bookmarkEnd w:id="148"/>
      <w:bookmarkEnd w:id="149"/>
      <w:bookmarkEnd w:id="150"/>
    </w:p>
    <w:p w14:paraId="74559FE7" w14:textId="77777777" w:rsidR="00214FFC" w:rsidRPr="00A24208" w:rsidRDefault="00214FFC" w:rsidP="00214FFC">
      <w:pPr>
        <w:pStyle w:val="BodyText"/>
      </w:pPr>
      <w:r w:rsidRPr="00E43D70">
        <w:t xml:space="preserve">For the final year project, the system is only limited to the dataset for </w:t>
      </w:r>
      <w:r>
        <w:t xml:space="preserve">retrieving information about the obstacle detected. </w:t>
      </w:r>
      <w:r w:rsidRPr="00E43D70">
        <w:t>However, there are future plans for increasing the number of the services and the limitation of the user. In future, we would try to increase to enrich the features also</w:t>
      </w:r>
      <w:r>
        <w:t>.</w:t>
      </w:r>
    </w:p>
    <w:p w14:paraId="13E45E0D" w14:textId="77777777" w:rsidR="00214FFC" w:rsidRPr="00214FFC" w:rsidRDefault="00214FFC" w:rsidP="00214FFC"/>
    <w:p w14:paraId="3AF8D963" w14:textId="77777777" w:rsidR="00214FFC" w:rsidRPr="00214FFC" w:rsidRDefault="00214FFC" w:rsidP="00214FFC"/>
    <w:p w14:paraId="77B87B6F" w14:textId="77777777" w:rsidR="00214FFC" w:rsidRDefault="00214FFC" w:rsidP="00214FFC">
      <w:pPr>
        <w:pStyle w:val="BodyText"/>
      </w:pPr>
    </w:p>
    <w:p w14:paraId="7B6454AC" w14:textId="77777777" w:rsidR="00214FFC" w:rsidRPr="00214FFC" w:rsidRDefault="00214FFC" w:rsidP="00214FFC"/>
    <w:p w14:paraId="5311345B" w14:textId="77777777" w:rsidR="00214FFC" w:rsidRPr="00214FFC" w:rsidRDefault="00214FFC" w:rsidP="00214FFC"/>
    <w:p w14:paraId="56127A39" w14:textId="77777777" w:rsidR="00214FFC" w:rsidRPr="00214FFC" w:rsidRDefault="00214FFC" w:rsidP="00214FFC"/>
    <w:p w14:paraId="1DE7BD84" w14:textId="77777777" w:rsidR="00F777F3" w:rsidRDefault="00F777F3" w:rsidP="00F777F3">
      <w:pPr>
        <w:pStyle w:val="Heading2"/>
      </w:pPr>
      <w:bookmarkStart w:id="151" w:name="_Toc532812923"/>
      <w:bookmarkStart w:id="152" w:name="_Toc42076272"/>
      <w:r>
        <w:lastRenderedPageBreak/>
        <w:t>Use Cases</w:t>
      </w:r>
      <w:bookmarkEnd w:id="151"/>
      <w:bookmarkEnd w:id="152"/>
    </w:p>
    <w:p w14:paraId="5E5E3E81" w14:textId="77777777" w:rsidR="000550DE" w:rsidRDefault="0099454A" w:rsidP="000550DE">
      <w:pPr>
        <w:pStyle w:val="BodyText"/>
      </w:pPr>
      <w:r>
        <w:t>These use cases help the users to understand the functionalities of each actor in the system.</w:t>
      </w:r>
      <w:r w:rsidR="000550DE">
        <w:t xml:space="preserve"> </w:t>
      </w:r>
    </w:p>
    <w:p w14:paraId="6090B4A0" w14:textId="1CB94FD5" w:rsidR="000550DE" w:rsidRDefault="000550DE" w:rsidP="000550DE">
      <w:pPr>
        <w:pStyle w:val="Heading3"/>
        <w:numPr>
          <w:ilvl w:val="2"/>
          <w:numId w:val="4"/>
        </w:numPr>
      </w:pPr>
      <w:bookmarkStart w:id="153" w:name="_Toc42076273"/>
      <w:r w:rsidRPr="000550DE">
        <w:t>User Sign Up</w:t>
      </w:r>
      <w:bookmarkEnd w:id="153"/>
    </w:p>
    <w:p w14:paraId="0C385EAC" w14:textId="7CE8BF9C" w:rsidR="001857B3" w:rsidRPr="001857B3" w:rsidRDefault="001857B3" w:rsidP="001857B3">
      <w:pPr>
        <w:pStyle w:val="BodyText"/>
      </w:pPr>
      <w:r>
        <w:t xml:space="preserve">The following use case describes the User Sign-Up functionality and the basic flow in order to operate it. </w:t>
      </w:r>
    </w:p>
    <w:p w14:paraId="2A6E4F32" w14:textId="77777777" w:rsidR="000550DE" w:rsidRPr="000550DE" w:rsidRDefault="000550DE" w:rsidP="000550DE">
      <w:pPr>
        <w:pStyle w:val="ListParagraph"/>
      </w:pPr>
    </w:p>
    <w:tbl>
      <w:tblPr>
        <w:tblStyle w:val="TableGrid"/>
        <w:tblW w:w="8995" w:type="dxa"/>
        <w:tblLayout w:type="fixed"/>
        <w:tblLook w:val="04A0" w:firstRow="1" w:lastRow="0" w:firstColumn="1" w:lastColumn="0" w:noHBand="0" w:noVBand="1"/>
      </w:tblPr>
      <w:tblGrid>
        <w:gridCol w:w="535"/>
        <w:gridCol w:w="989"/>
        <w:gridCol w:w="2878"/>
        <w:gridCol w:w="450"/>
        <w:gridCol w:w="4143"/>
      </w:tblGrid>
      <w:tr w:rsidR="0099454A" w14:paraId="790B6A47"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4E0E84F" w14:textId="77777777" w:rsidR="0099454A" w:rsidRDefault="0099454A" w:rsidP="008E385B">
            <w:pPr>
              <w:pStyle w:val="TableHeader"/>
              <w:rPr>
                <w:b w:val="0"/>
              </w:rPr>
            </w:pPr>
            <w:r>
              <w:t>Name</w:t>
            </w:r>
          </w:p>
        </w:tc>
        <w:tc>
          <w:tcPr>
            <w:tcW w:w="747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33D12EA" w14:textId="77777777" w:rsidR="0099454A" w:rsidRDefault="0099454A" w:rsidP="008E385B">
            <w:pPr>
              <w:widowControl w:val="0"/>
              <w:rPr>
                <w:color w:val="000000" w:themeColor="text1"/>
              </w:rPr>
            </w:pPr>
            <w:r>
              <w:rPr>
                <w:color w:val="000000" w:themeColor="text1"/>
              </w:rPr>
              <w:t>Sign Up</w:t>
            </w:r>
          </w:p>
        </w:tc>
      </w:tr>
      <w:tr w:rsidR="0099454A" w14:paraId="5085BF1E"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5F92CBD" w14:textId="77777777" w:rsidR="0099454A" w:rsidRDefault="0099454A" w:rsidP="008E385B">
            <w:pPr>
              <w:pStyle w:val="TableHeader"/>
              <w:rPr>
                <w:b w:val="0"/>
                <w:sz w:val="18"/>
              </w:rPr>
            </w:pPr>
            <w:r>
              <w:t>Actors</w:t>
            </w:r>
          </w:p>
        </w:tc>
        <w:tc>
          <w:tcPr>
            <w:tcW w:w="747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3362DC0" w14:textId="77777777" w:rsidR="0099454A" w:rsidRDefault="0099454A" w:rsidP="008E385B">
            <w:pPr>
              <w:widowControl w:val="0"/>
              <w:rPr>
                <w:color w:val="000000" w:themeColor="text1"/>
              </w:rPr>
            </w:pPr>
            <w:r>
              <w:rPr>
                <w:color w:val="000000" w:themeColor="text1"/>
              </w:rPr>
              <w:t>User, Admin</w:t>
            </w:r>
          </w:p>
        </w:tc>
      </w:tr>
      <w:tr w:rsidR="0099454A" w14:paraId="2D443B53"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3601CDB9" w14:textId="77777777" w:rsidR="0099454A" w:rsidRDefault="0099454A" w:rsidP="008E385B">
            <w:pPr>
              <w:pStyle w:val="TableHeader"/>
              <w:rPr>
                <w:b w:val="0"/>
                <w:sz w:val="18"/>
              </w:rPr>
            </w:pPr>
            <w:r>
              <w:t>Summary</w:t>
            </w:r>
          </w:p>
        </w:tc>
        <w:tc>
          <w:tcPr>
            <w:tcW w:w="747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E3E0B4B" w14:textId="77777777" w:rsidR="0099454A" w:rsidRDefault="0099454A" w:rsidP="008E385B">
            <w:pPr>
              <w:widowControl w:val="0"/>
              <w:rPr>
                <w:color w:val="000000" w:themeColor="text1"/>
              </w:rPr>
            </w:pPr>
            <w:r>
              <w:rPr>
                <w:color w:val="000000" w:themeColor="text1"/>
              </w:rPr>
              <w:t>The user shall provide their name, email and password on the Sign-Up form and after successful verification, redirect the user to the home page.</w:t>
            </w:r>
          </w:p>
        </w:tc>
      </w:tr>
      <w:tr w:rsidR="0099454A" w14:paraId="35CF4F0D"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DA4BB64" w14:textId="77777777" w:rsidR="0099454A" w:rsidRDefault="0099454A" w:rsidP="008E385B">
            <w:pPr>
              <w:pStyle w:val="TableHeader"/>
              <w:rPr>
                <w:b w:val="0"/>
                <w:sz w:val="18"/>
              </w:rPr>
            </w:pPr>
            <w:r>
              <w:t>Pre-Conditions</w:t>
            </w:r>
          </w:p>
        </w:tc>
        <w:tc>
          <w:tcPr>
            <w:tcW w:w="747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3B5B5CF" w14:textId="77777777" w:rsidR="0099454A" w:rsidRDefault="0099454A" w:rsidP="008E385B">
            <w:pPr>
              <w:widowControl w:val="0"/>
              <w:rPr>
                <w:color w:val="000000" w:themeColor="text1"/>
              </w:rPr>
            </w:pPr>
            <w:r>
              <w:rPr>
                <w:color w:val="000000" w:themeColor="text1"/>
              </w:rPr>
              <w:t>The user must not be in the database records either added by any of the authorized users or added manually by a developer.</w:t>
            </w:r>
          </w:p>
          <w:p w14:paraId="0D0C8ECF" w14:textId="77777777" w:rsidR="0099454A" w:rsidRDefault="0099454A" w:rsidP="008E385B">
            <w:pPr>
              <w:widowControl w:val="0"/>
              <w:rPr>
                <w:color w:val="000000" w:themeColor="text1"/>
              </w:rPr>
            </w:pPr>
            <w:r>
              <w:rPr>
                <w:color w:val="000000" w:themeColor="text1"/>
              </w:rPr>
              <w:t>The user must not have an account.</w:t>
            </w:r>
          </w:p>
        </w:tc>
      </w:tr>
      <w:tr w:rsidR="0099454A" w14:paraId="5DC57E24"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D1873DF" w14:textId="77777777" w:rsidR="0099454A" w:rsidRDefault="0099454A" w:rsidP="008E385B">
            <w:pPr>
              <w:pStyle w:val="TableHeader"/>
              <w:rPr>
                <w:b w:val="0"/>
                <w:sz w:val="18"/>
              </w:rPr>
            </w:pPr>
            <w:r>
              <w:t>Post-Conditions</w:t>
            </w:r>
          </w:p>
        </w:tc>
        <w:tc>
          <w:tcPr>
            <w:tcW w:w="747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E221D28" w14:textId="77777777" w:rsidR="0099454A" w:rsidRDefault="0099454A" w:rsidP="008E385B">
            <w:pPr>
              <w:widowControl w:val="0"/>
              <w:rPr>
                <w:color w:val="000000" w:themeColor="text1"/>
              </w:rPr>
            </w:pPr>
            <w:r>
              <w:rPr>
                <w:color w:val="000000" w:themeColor="text1"/>
              </w:rPr>
              <w:t>The user’s session is successfully established and shall be redirected to the home page after Sign-Up and verification through email.</w:t>
            </w:r>
          </w:p>
        </w:tc>
      </w:tr>
      <w:tr w:rsidR="0099454A" w14:paraId="06DFA866"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C851985" w14:textId="77777777" w:rsidR="0099454A" w:rsidRDefault="0099454A" w:rsidP="008E385B">
            <w:pPr>
              <w:pStyle w:val="TableHeader"/>
            </w:pPr>
            <w:r>
              <w:t>Special Requirements</w:t>
            </w:r>
          </w:p>
        </w:tc>
        <w:tc>
          <w:tcPr>
            <w:tcW w:w="747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930F97B" w14:textId="77777777" w:rsidR="0099454A" w:rsidRDefault="0099454A" w:rsidP="008E385B">
            <w:pPr>
              <w:widowControl w:val="0"/>
              <w:rPr>
                <w:color w:val="000000" w:themeColor="text1"/>
              </w:rPr>
            </w:pPr>
            <w:r>
              <w:rPr>
                <w:color w:val="000000" w:themeColor="text1"/>
              </w:rPr>
              <w:t>None</w:t>
            </w:r>
          </w:p>
        </w:tc>
      </w:tr>
      <w:tr w:rsidR="0099454A" w14:paraId="75D5A3EA" w14:textId="77777777" w:rsidTr="008E385B">
        <w:trPr>
          <w:trHeight w:val="420"/>
        </w:trPr>
        <w:tc>
          <w:tcPr>
            <w:tcW w:w="8995"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D4BF3D2" w14:textId="77777777" w:rsidR="0099454A" w:rsidRDefault="0099454A" w:rsidP="008E385B">
            <w:pPr>
              <w:pStyle w:val="TableHeader"/>
              <w:jc w:val="center"/>
              <w:rPr>
                <w:b w:val="0"/>
              </w:rPr>
            </w:pPr>
            <w:r>
              <w:t>Basic Flow</w:t>
            </w:r>
          </w:p>
        </w:tc>
      </w:tr>
      <w:tr w:rsidR="0099454A" w14:paraId="2020DE30" w14:textId="77777777" w:rsidTr="008E385B">
        <w:trPr>
          <w:trHeight w:val="420"/>
        </w:trPr>
        <w:tc>
          <w:tcPr>
            <w:tcW w:w="4402"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FFE460A" w14:textId="77777777" w:rsidR="0099454A" w:rsidRDefault="0099454A" w:rsidP="008E385B">
            <w:pPr>
              <w:pStyle w:val="TableHeader"/>
              <w:jc w:val="center"/>
            </w:pPr>
            <w:r>
              <w:t>Actor Action</w:t>
            </w:r>
          </w:p>
        </w:tc>
        <w:tc>
          <w:tcPr>
            <w:tcW w:w="4593"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8D1B530" w14:textId="77777777" w:rsidR="0099454A" w:rsidRDefault="0099454A" w:rsidP="008E385B">
            <w:pPr>
              <w:widowControl w:val="0"/>
              <w:jc w:val="center"/>
              <w:rPr>
                <w:b/>
                <w:color w:val="000000" w:themeColor="text1"/>
                <w:szCs w:val="18"/>
              </w:rPr>
            </w:pPr>
            <w:r>
              <w:rPr>
                <w:b/>
                <w:color w:val="000000" w:themeColor="text1"/>
                <w:szCs w:val="18"/>
              </w:rPr>
              <w:t>System Response</w:t>
            </w:r>
          </w:p>
        </w:tc>
      </w:tr>
      <w:tr w:rsidR="0099454A" w14:paraId="35B95C1D" w14:textId="77777777" w:rsidTr="008E385B">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7F892B5" w14:textId="77777777" w:rsidR="0099454A" w:rsidRDefault="0099454A" w:rsidP="008E385B">
            <w:pPr>
              <w:widowControl w:val="0"/>
              <w:jc w:val="center"/>
              <w:rPr>
                <w:color w:val="000000" w:themeColor="text1"/>
              </w:rPr>
            </w:pPr>
            <w:r>
              <w:rPr>
                <w:color w:val="000000" w:themeColor="text1"/>
              </w:rPr>
              <w:t>1</w:t>
            </w:r>
          </w:p>
        </w:tc>
        <w:tc>
          <w:tcPr>
            <w:tcW w:w="3867"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620F73C" w14:textId="77777777" w:rsidR="0099454A" w:rsidRDefault="0099454A" w:rsidP="008E385B">
            <w:pPr>
              <w:widowControl w:val="0"/>
              <w:rPr>
                <w:color w:val="000000" w:themeColor="text1"/>
              </w:rPr>
            </w:pPr>
            <w:r>
              <w:rPr>
                <w:color w:val="000000" w:themeColor="text1"/>
              </w:rPr>
              <w:t>The user opens the Sign-Up page.</w:t>
            </w:r>
          </w:p>
        </w:tc>
        <w:tc>
          <w:tcPr>
            <w:tcW w:w="45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39B9653B" w14:textId="77777777" w:rsidR="0099454A" w:rsidRDefault="0099454A" w:rsidP="008E385B">
            <w:pPr>
              <w:widowControl w:val="0"/>
              <w:jc w:val="center"/>
              <w:rPr>
                <w:color w:val="000000" w:themeColor="text1"/>
              </w:rPr>
            </w:pPr>
            <w:r>
              <w:rPr>
                <w:color w:val="000000" w:themeColor="text1"/>
              </w:rPr>
              <w:t>2</w:t>
            </w:r>
          </w:p>
        </w:tc>
        <w:tc>
          <w:tcPr>
            <w:tcW w:w="4143"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86D5743" w14:textId="77777777" w:rsidR="0099454A" w:rsidRDefault="0099454A" w:rsidP="008E385B">
            <w:pPr>
              <w:widowControl w:val="0"/>
              <w:rPr>
                <w:color w:val="000000" w:themeColor="text1"/>
              </w:rPr>
            </w:pPr>
            <w:r>
              <w:rPr>
                <w:color w:val="000000" w:themeColor="text1"/>
              </w:rPr>
              <w:t>The Sign-Up page is displayed asking for name, email and password.</w:t>
            </w:r>
          </w:p>
        </w:tc>
      </w:tr>
      <w:tr w:rsidR="0099454A" w14:paraId="17CE2A61" w14:textId="77777777" w:rsidTr="008E385B">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30F95E9" w14:textId="77777777" w:rsidR="0099454A" w:rsidRDefault="0099454A" w:rsidP="008E385B">
            <w:pPr>
              <w:widowControl w:val="0"/>
              <w:jc w:val="center"/>
              <w:rPr>
                <w:color w:val="000000" w:themeColor="text1"/>
              </w:rPr>
            </w:pPr>
            <w:r>
              <w:rPr>
                <w:color w:val="000000" w:themeColor="text1"/>
              </w:rPr>
              <w:t>3</w:t>
            </w:r>
          </w:p>
        </w:tc>
        <w:tc>
          <w:tcPr>
            <w:tcW w:w="3867"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7F6C92A" w14:textId="77777777" w:rsidR="0099454A" w:rsidRDefault="0099454A" w:rsidP="008E385B">
            <w:pPr>
              <w:widowControl w:val="0"/>
              <w:rPr>
                <w:color w:val="000000" w:themeColor="text1"/>
              </w:rPr>
            </w:pPr>
            <w:r>
              <w:rPr>
                <w:color w:val="000000" w:themeColor="text1"/>
              </w:rPr>
              <w:t>The user enters valid email.</w:t>
            </w:r>
          </w:p>
        </w:tc>
        <w:tc>
          <w:tcPr>
            <w:tcW w:w="45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190089B" w14:textId="77777777" w:rsidR="0099454A" w:rsidRDefault="0099454A" w:rsidP="008E385B">
            <w:pPr>
              <w:widowControl w:val="0"/>
              <w:jc w:val="center"/>
              <w:rPr>
                <w:color w:val="000000" w:themeColor="text1"/>
              </w:rPr>
            </w:pPr>
            <w:r>
              <w:rPr>
                <w:color w:val="000000" w:themeColor="text1"/>
              </w:rPr>
              <w:t>4</w:t>
            </w:r>
          </w:p>
        </w:tc>
        <w:tc>
          <w:tcPr>
            <w:tcW w:w="4143"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DA6EC90" w14:textId="77777777" w:rsidR="0099454A" w:rsidRDefault="0099454A" w:rsidP="008E385B">
            <w:pPr>
              <w:widowControl w:val="0"/>
              <w:rPr>
                <w:color w:val="000000" w:themeColor="text1"/>
              </w:rPr>
            </w:pPr>
            <w:r>
              <w:rPr>
                <w:color w:val="000000" w:themeColor="text1"/>
              </w:rPr>
              <w:t>The system verifies the email, establishes a session for the user and redirects the user to the home page.</w:t>
            </w:r>
          </w:p>
        </w:tc>
      </w:tr>
      <w:tr w:rsidR="0099454A" w14:paraId="34E267FB" w14:textId="77777777" w:rsidTr="008E385B">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5B3C8B73" w14:textId="77777777" w:rsidR="0099454A" w:rsidRDefault="0099454A" w:rsidP="008E385B">
            <w:pPr>
              <w:widowControl w:val="0"/>
              <w:jc w:val="center"/>
              <w:rPr>
                <w:color w:val="000000" w:themeColor="text1"/>
              </w:rPr>
            </w:pPr>
            <w:r>
              <w:rPr>
                <w:color w:val="000000" w:themeColor="text1"/>
              </w:rPr>
              <w:t>5</w:t>
            </w:r>
          </w:p>
        </w:tc>
        <w:tc>
          <w:tcPr>
            <w:tcW w:w="3867"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3CBEAE2B" w14:textId="77777777" w:rsidR="0099454A" w:rsidRDefault="0099454A" w:rsidP="008E385B">
            <w:pPr>
              <w:widowControl w:val="0"/>
              <w:rPr>
                <w:color w:val="000000" w:themeColor="text1"/>
              </w:rPr>
            </w:pPr>
            <w:r>
              <w:rPr>
                <w:color w:val="000000" w:themeColor="text1"/>
              </w:rPr>
              <w:t>The user should enter a unique username</w:t>
            </w:r>
          </w:p>
        </w:tc>
        <w:tc>
          <w:tcPr>
            <w:tcW w:w="450" w:type="dxa"/>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7A2C76F8" w14:textId="77777777" w:rsidR="0099454A" w:rsidRDefault="0099454A" w:rsidP="008E385B">
            <w:pPr>
              <w:widowControl w:val="0"/>
              <w:jc w:val="center"/>
              <w:rPr>
                <w:color w:val="000000" w:themeColor="text1"/>
              </w:rPr>
            </w:pPr>
            <w:r>
              <w:rPr>
                <w:color w:val="000000" w:themeColor="text1"/>
              </w:rPr>
              <w:t>6</w:t>
            </w:r>
          </w:p>
        </w:tc>
        <w:tc>
          <w:tcPr>
            <w:tcW w:w="4143" w:type="dxa"/>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16DCEFA6" w14:textId="77777777" w:rsidR="0099454A" w:rsidRDefault="0099454A" w:rsidP="008E385B">
            <w:pPr>
              <w:widowControl w:val="0"/>
              <w:rPr>
                <w:color w:val="000000" w:themeColor="text1"/>
              </w:rPr>
            </w:pPr>
            <w:r>
              <w:rPr>
                <w:color w:val="000000" w:themeColor="text1"/>
              </w:rPr>
              <w:t>The system verifies the username in its database.</w:t>
            </w:r>
          </w:p>
        </w:tc>
      </w:tr>
      <w:tr w:rsidR="0099454A" w14:paraId="7D178627" w14:textId="77777777" w:rsidTr="008E385B">
        <w:trPr>
          <w:trHeight w:val="420"/>
        </w:trPr>
        <w:tc>
          <w:tcPr>
            <w:tcW w:w="8995"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CBBD642" w14:textId="77777777" w:rsidR="0099454A" w:rsidRDefault="0099454A" w:rsidP="008E385B">
            <w:pPr>
              <w:widowControl w:val="0"/>
              <w:jc w:val="center"/>
              <w:rPr>
                <w:color w:val="000000" w:themeColor="text1"/>
              </w:rPr>
            </w:pPr>
            <w:r>
              <w:rPr>
                <w:b/>
                <w:color w:val="000000" w:themeColor="text1"/>
              </w:rPr>
              <w:t>Alternative Flow</w:t>
            </w:r>
          </w:p>
        </w:tc>
      </w:tr>
      <w:tr w:rsidR="0099454A" w14:paraId="35224A28" w14:textId="77777777" w:rsidTr="008E385B">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A8280D4" w14:textId="77777777" w:rsidR="0099454A" w:rsidRDefault="0099454A" w:rsidP="008E385B">
            <w:pPr>
              <w:widowControl w:val="0"/>
              <w:jc w:val="center"/>
              <w:rPr>
                <w:color w:val="000000" w:themeColor="text1"/>
              </w:rPr>
            </w:pPr>
            <w:r>
              <w:rPr>
                <w:color w:val="000000" w:themeColor="text1"/>
              </w:rPr>
              <w:t>3</w:t>
            </w:r>
          </w:p>
        </w:tc>
        <w:tc>
          <w:tcPr>
            <w:tcW w:w="3867"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B9505D4" w14:textId="77777777" w:rsidR="0099454A" w:rsidRDefault="0099454A" w:rsidP="008E385B">
            <w:pPr>
              <w:widowControl w:val="0"/>
              <w:rPr>
                <w:color w:val="000000" w:themeColor="text1"/>
              </w:rPr>
            </w:pPr>
            <w:r>
              <w:rPr>
                <w:color w:val="000000" w:themeColor="text1"/>
              </w:rPr>
              <w:t>The user enters invalid email.</w:t>
            </w:r>
          </w:p>
        </w:tc>
        <w:tc>
          <w:tcPr>
            <w:tcW w:w="45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F0D746D" w14:textId="77777777" w:rsidR="0099454A" w:rsidRDefault="0099454A" w:rsidP="008E385B">
            <w:pPr>
              <w:widowControl w:val="0"/>
              <w:jc w:val="center"/>
              <w:rPr>
                <w:b/>
                <w:color w:val="000000" w:themeColor="text1"/>
              </w:rPr>
            </w:pPr>
            <w:r>
              <w:rPr>
                <w:color w:val="000000" w:themeColor="text1"/>
              </w:rPr>
              <w:t>4-A</w:t>
            </w:r>
          </w:p>
        </w:tc>
        <w:tc>
          <w:tcPr>
            <w:tcW w:w="4143"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32384E58" w14:textId="77777777" w:rsidR="0099454A" w:rsidRDefault="0099454A" w:rsidP="008E385B">
            <w:pPr>
              <w:keepNext/>
              <w:widowControl w:val="0"/>
              <w:rPr>
                <w:i/>
                <w:color w:val="000000" w:themeColor="text1"/>
              </w:rPr>
            </w:pPr>
            <w:r>
              <w:rPr>
                <w:color w:val="000000" w:themeColor="text1"/>
              </w:rPr>
              <w:t xml:space="preserve">The system responds with an error message: </w:t>
            </w:r>
            <w:r>
              <w:rPr>
                <w:i/>
                <w:color w:val="000000" w:themeColor="text1"/>
              </w:rPr>
              <w:t>Incorrect email entered.</w:t>
            </w:r>
          </w:p>
        </w:tc>
      </w:tr>
      <w:tr w:rsidR="0099454A" w14:paraId="3ECE038D" w14:textId="77777777" w:rsidTr="008E385B">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7F839F3E" w14:textId="77777777" w:rsidR="0099454A" w:rsidRDefault="0099454A" w:rsidP="008E385B">
            <w:pPr>
              <w:widowControl w:val="0"/>
              <w:jc w:val="center"/>
              <w:rPr>
                <w:color w:val="000000" w:themeColor="text1"/>
              </w:rPr>
            </w:pPr>
            <w:r>
              <w:rPr>
                <w:color w:val="000000" w:themeColor="text1"/>
              </w:rPr>
              <w:t>5</w:t>
            </w:r>
          </w:p>
        </w:tc>
        <w:tc>
          <w:tcPr>
            <w:tcW w:w="3867"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77810EFF" w14:textId="77777777" w:rsidR="0099454A" w:rsidRDefault="0099454A" w:rsidP="008E385B">
            <w:pPr>
              <w:widowControl w:val="0"/>
              <w:rPr>
                <w:color w:val="000000" w:themeColor="text1"/>
              </w:rPr>
            </w:pPr>
            <w:r>
              <w:rPr>
                <w:color w:val="000000" w:themeColor="text1"/>
              </w:rPr>
              <w:t>The user name should be unique.</w:t>
            </w:r>
          </w:p>
        </w:tc>
        <w:tc>
          <w:tcPr>
            <w:tcW w:w="450" w:type="dxa"/>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2D29480C" w14:textId="77777777" w:rsidR="0099454A" w:rsidRDefault="0099454A" w:rsidP="008E385B">
            <w:pPr>
              <w:widowControl w:val="0"/>
              <w:jc w:val="center"/>
              <w:rPr>
                <w:color w:val="000000" w:themeColor="text1"/>
              </w:rPr>
            </w:pPr>
            <w:r>
              <w:rPr>
                <w:color w:val="000000" w:themeColor="text1"/>
              </w:rPr>
              <w:t>6-A</w:t>
            </w:r>
          </w:p>
        </w:tc>
        <w:tc>
          <w:tcPr>
            <w:tcW w:w="4143" w:type="dxa"/>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23BDAE22" w14:textId="77777777" w:rsidR="0099454A" w:rsidRDefault="0099454A" w:rsidP="008E385B">
            <w:pPr>
              <w:keepNext/>
              <w:widowControl w:val="0"/>
              <w:rPr>
                <w:color w:val="000000" w:themeColor="text1"/>
              </w:rPr>
            </w:pPr>
            <w:r>
              <w:rPr>
                <w:color w:val="000000" w:themeColor="text1"/>
              </w:rPr>
              <w:t xml:space="preserve">The system responds with an error message: </w:t>
            </w:r>
            <w:r>
              <w:rPr>
                <w:i/>
                <w:color w:val="000000" w:themeColor="text1"/>
              </w:rPr>
              <w:t>User with this name Already exist.</w:t>
            </w:r>
          </w:p>
        </w:tc>
      </w:tr>
    </w:tbl>
    <w:p w14:paraId="006B10B8" w14:textId="77777777" w:rsidR="0099454A" w:rsidRDefault="0099454A" w:rsidP="0099454A"/>
    <w:p w14:paraId="266D03D0" w14:textId="77777777" w:rsidR="0099454A" w:rsidRDefault="0099454A" w:rsidP="0099454A"/>
    <w:p w14:paraId="3F381968" w14:textId="77777777" w:rsidR="0099454A" w:rsidRDefault="0099454A" w:rsidP="0099454A"/>
    <w:p w14:paraId="66337DC3" w14:textId="77777777" w:rsidR="0099454A" w:rsidRDefault="0099454A" w:rsidP="0099454A"/>
    <w:p w14:paraId="606C953A" w14:textId="77777777" w:rsidR="0099454A" w:rsidRDefault="0099454A" w:rsidP="0099454A"/>
    <w:p w14:paraId="40A5C7C8" w14:textId="77777777" w:rsidR="0099454A" w:rsidRDefault="0099454A" w:rsidP="0099454A"/>
    <w:p w14:paraId="32EE2B35" w14:textId="77777777" w:rsidR="0099454A" w:rsidRDefault="0099454A" w:rsidP="0099454A"/>
    <w:p w14:paraId="75FC6B24" w14:textId="77777777" w:rsidR="0099454A" w:rsidRDefault="0099454A" w:rsidP="0099454A"/>
    <w:p w14:paraId="6FA72A94" w14:textId="77777777" w:rsidR="0099454A" w:rsidRDefault="0099454A" w:rsidP="0099454A"/>
    <w:p w14:paraId="7B195C2F" w14:textId="77777777" w:rsidR="000550DE" w:rsidRDefault="000550DE" w:rsidP="0099454A"/>
    <w:p w14:paraId="16F270FC" w14:textId="77777777" w:rsidR="000550DE" w:rsidRDefault="000550DE" w:rsidP="0099454A"/>
    <w:p w14:paraId="6DE53B67" w14:textId="77777777" w:rsidR="00101294" w:rsidRDefault="00101294" w:rsidP="0099454A"/>
    <w:p w14:paraId="0E24BFAE" w14:textId="77777777" w:rsidR="00101294" w:rsidRDefault="00101294" w:rsidP="0099454A"/>
    <w:p w14:paraId="32DA20FF" w14:textId="00BDA3E3" w:rsidR="000550DE" w:rsidRDefault="0099454A" w:rsidP="000550DE">
      <w:pPr>
        <w:pStyle w:val="Heading3"/>
        <w:numPr>
          <w:ilvl w:val="2"/>
          <w:numId w:val="4"/>
        </w:numPr>
      </w:pPr>
      <w:bookmarkStart w:id="154" w:name="_Toc25140210"/>
      <w:bookmarkStart w:id="155" w:name="_Toc42076274"/>
      <w:r>
        <w:lastRenderedPageBreak/>
        <w:t>User Login</w:t>
      </w:r>
      <w:bookmarkEnd w:id="154"/>
      <w:bookmarkEnd w:id="155"/>
    </w:p>
    <w:p w14:paraId="0644F4CA" w14:textId="26A469E9" w:rsidR="001857B3" w:rsidRPr="001857B3" w:rsidRDefault="001857B3" w:rsidP="001857B3">
      <w:pPr>
        <w:pStyle w:val="BodyText"/>
      </w:pPr>
      <w:r w:rsidRPr="001857B3">
        <w:t xml:space="preserve">The following use case describes the User </w:t>
      </w:r>
      <w:r>
        <w:t>Login</w:t>
      </w:r>
      <w:r w:rsidRPr="001857B3">
        <w:t xml:space="preserve"> functionality and the basic flow in order to operate it. </w:t>
      </w:r>
    </w:p>
    <w:p w14:paraId="7530A59C" w14:textId="77777777" w:rsidR="0099454A" w:rsidRDefault="0099454A" w:rsidP="0099454A"/>
    <w:tbl>
      <w:tblPr>
        <w:tblStyle w:val="TableGrid"/>
        <w:tblW w:w="9075" w:type="dxa"/>
        <w:tblLayout w:type="fixed"/>
        <w:tblLook w:val="04A0" w:firstRow="1" w:lastRow="0" w:firstColumn="1" w:lastColumn="0" w:noHBand="0" w:noVBand="1"/>
      </w:tblPr>
      <w:tblGrid>
        <w:gridCol w:w="535"/>
        <w:gridCol w:w="989"/>
        <w:gridCol w:w="2878"/>
        <w:gridCol w:w="450"/>
        <w:gridCol w:w="4223"/>
      </w:tblGrid>
      <w:tr w:rsidR="0099454A" w14:paraId="78577073" w14:textId="77777777" w:rsidTr="008E385B">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64E3CBE" w14:textId="77777777" w:rsidR="0099454A" w:rsidRDefault="0099454A" w:rsidP="008E385B">
            <w:pPr>
              <w:pStyle w:val="TableHeader"/>
              <w:rPr>
                <w:b w:val="0"/>
              </w:rPr>
            </w:pPr>
            <w:r>
              <w:t>Name</w:t>
            </w:r>
          </w:p>
        </w:tc>
        <w:tc>
          <w:tcPr>
            <w:tcW w:w="7555"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27D3497" w14:textId="77777777" w:rsidR="0099454A" w:rsidRDefault="0099454A" w:rsidP="008E385B">
            <w:pPr>
              <w:widowControl w:val="0"/>
              <w:rPr>
                <w:color w:val="000000" w:themeColor="text1"/>
              </w:rPr>
            </w:pPr>
            <w:r>
              <w:rPr>
                <w:color w:val="000000" w:themeColor="text1"/>
              </w:rPr>
              <w:t>Login</w:t>
            </w:r>
          </w:p>
        </w:tc>
      </w:tr>
      <w:tr w:rsidR="0099454A" w14:paraId="643C4500" w14:textId="77777777" w:rsidTr="008E385B">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D81E5AF" w14:textId="77777777" w:rsidR="0099454A" w:rsidRDefault="0099454A" w:rsidP="008E385B">
            <w:pPr>
              <w:pStyle w:val="TableHeader"/>
              <w:rPr>
                <w:b w:val="0"/>
                <w:sz w:val="18"/>
              </w:rPr>
            </w:pPr>
            <w:r>
              <w:t>Actors</w:t>
            </w:r>
          </w:p>
        </w:tc>
        <w:tc>
          <w:tcPr>
            <w:tcW w:w="7555"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B5558CC" w14:textId="77777777" w:rsidR="0099454A" w:rsidRDefault="0099454A" w:rsidP="008E385B">
            <w:pPr>
              <w:widowControl w:val="0"/>
              <w:rPr>
                <w:color w:val="000000" w:themeColor="text1"/>
              </w:rPr>
            </w:pPr>
            <w:r>
              <w:rPr>
                <w:color w:val="000000" w:themeColor="text1"/>
              </w:rPr>
              <w:t>User, Admin</w:t>
            </w:r>
          </w:p>
        </w:tc>
      </w:tr>
      <w:tr w:rsidR="0099454A" w14:paraId="6C9CA39A" w14:textId="77777777" w:rsidTr="008E385B">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730085C" w14:textId="77777777" w:rsidR="0099454A" w:rsidRDefault="0099454A" w:rsidP="008E385B">
            <w:pPr>
              <w:pStyle w:val="TableHeader"/>
              <w:rPr>
                <w:b w:val="0"/>
                <w:sz w:val="18"/>
              </w:rPr>
            </w:pPr>
            <w:r>
              <w:t>Summary</w:t>
            </w:r>
          </w:p>
        </w:tc>
        <w:tc>
          <w:tcPr>
            <w:tcW w:w="7555"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8BD98D4" w14:textId="77777777" w:rsidR="0099454A" w:rsidRDefault="0099454A" w:rsidP="008E385B">
            <w:pPr>
              <w:widowControl w:val="0"/>
              <w:rPr>
                <w:color w:val="000000" w:themeColor="text1"/>
              </w:rPr>
            </w:pPr>
            <w:r>
              <w:rPr>
                <w:color w:val="000000" w:themeColor="text1"/>
              </w:rPr>
              <w:t>The user shall provide their email and password on the login form and after successful verification, redirect the user to the home page.</w:t>
            </w:r>
          </w:p>
        </w:tc>
      </w:tr>
      <w:tr w:rsidR="0099454A" w14:paraId="5E7F37E1" w14:textId="77777777" w:rsidTr="008E385B">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03D39B0" w14:textId="77777777" w:rsidR="0099454A" w:rsidRDefault="0099454A" w:rsidP="008E385B">
            <w:pPr>
              <w:pStyle w:val="TableHeader"/>
              <w:rPr>
                <w:b w:val="0"/>
                <w:sz w:val="18"/>
              </w:rPr>
            </w:pPr>
            <w:r>
              <w:t>Pre-Conditions</w:t>
            </w:r>
          </w:p>
        </w:tc>
        <w:tc>
          <w:tcPr>
            <w:tcW w:w="7555"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7DB00C2" w14:textId="77777777" w:rsidR="0099454A" w:rsidRDefault="0099454A" w:rsidP="008E385B">
            <w:pPr>
              <w:widowControl w:val="0"/>
              <w:rPr>
                <w:color w:val="000000" w:themeColor="text1"/>
              </w:rPr>
            </w:pPr>
            <w:r>
              <w:rPr>
                <w:color w:val="000000" w:themeColor="text1"/>
              </w:rPr>
              <w:t>The user must be in the database records either added by any of the authorized users or added manually by a developer.</w:t>
            </w:r>
          </w:p>
          <w:p w14:paraId="07B8FAEE" w14:textId="77777777" w:rsidR="0099454A" w:rsidRDefault="0099454A" w:rsidP="008E385B">
            <w:pPr>
              <w:widowControl w:val="0"/>
              <w:rPr>
                <w:color w:val="000000" w:themeColor="text1"/>
              </w:rPr>
            </w:pPr>
            <w:r>
              <w:rPr>
                <w:color w:val="000000" w:themeColor="text1"/>
              </w:rPr>
              <w:t>The user must not already be logged in.</w:t>
            </w:r>
          </w:p>
        </w:tc>
      </w:tr>
      <w:tr w:rsidR="0099454A" w14:paraId="2C85E0C8" w14:textId="77777777" w:rsidTr="008E385B">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18F8E26" w14:textId="77777777" w:rsidR="0099454A" w:rsidRDefault="0099454A" w:rsidP="008E385B">
            <w:pPr>
              <w:pStyle w:val="TableHeader"/>
              <w:rPr>
                <w:b w:val="0"/>
                <w:sz w:val="18"/>
              </w:rPr>
            </w:pPr>
            <w:r>
              <w:t>Post-Conditions</w:t>
            </w:r>
          </w:p>
        </w:tc>
        <w:tc>
          <w:tcPr>
            <w:tcW w:w="7555"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B4D38BA" w14:textId="77777777" w:rsidR="0099454A" w:rsidRDefault="0099454A" w:rsidP="008E385B">
            <w:pPr>
              <w:widowControl w:val="0"/>
              <w:rPr>
                <w:color w:val="000000" w:themeColor="text1"/>
              </w:rPr>
            </w:pPr>
            <w:r>
              <w:rPr>
                <w:color w:val="000000" w:themeColor="text1"/>
              </w:rPr>
              <w:t>The user’s session is successfully established and shall be redirected to the home page.</w:t>
            </w:r>
          </w:p>
        </w:tc>
      </w:tr>
      <w:tr w:rsidR="0099454A" w14:paraId="5B79470E" w14:textId="77777777" w:rsidTr="008E385B">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70D2EC0" w14:textId="77777777" w:rsidR="0099454A" w:rsidRDefault="0099454A" w:rsidP="008E385B">
            <w:pPr>
              <w:pStyle w:val="TableHeader"/>
            </w:pPr>
            <w:r>
              <w:t>Special Requirements</w:t>
            </w:r>
          </w:p>
        </w:tc>
        <w:tc>
          <w:tcPr>
            <w:tcW w:w="7555"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3FC74A46" w14:textId="77777777" w:rsidR="0099454A" w:rsidRDefault="0099454A" w:rsidP="008E385B">
            <w:pPr>
              <w:widowControl w:val="0"/>
              <w:rPr>
                <w:color w:val="000000" w:themeColor="text1"/>
              </w:rPr>
            </w:pPr>
            <w:r>
              <w:rPr>
                <w:color w:val="000000" w:themeColor="text1"/>
              </w:rPr>
              <w:t>None</w:t>
            </w:r>
          </w:p>
        </w:tc>
      </w:tr>
      <w:tr w:rsidR="0099454A" w14:paraId="7D6190EE" w14:textId="77777777" w:rsidTr="008E385B">
        <w:trPr>
          <w:trHeight w:val="420"/>
        </w:trPr>
        <w:tc>
          <w:tcPr>
            <w:tcW w:w="9080"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6A7C5F1" w14:textId="77777777" w:rsidR="0099454A" w:rsidRDefault="0099454A" w:rsidP="008E385B">
            <w:pPr>
              <w:pStyle w:val="TableHeader"/>
              <w:jc w:val="center"/>
              <w:rPr>
                <w:b w:val="0"/>
              </w:rPr>
            </w:pPr>
            <w:r>
              <w:t>Basic Flow</w:t>
            </w:r>
          </w:p>
        </w:tc>
      </w:tr>
      <w:tr w:rsidR="0099454A" w14:paraId="0E0ABCAC" w14:textId="77777777" w:rsidTr="008E385B">
        <w:trPr>
          <w:trHeight w:val="420"/>
        </w:trPr>
        <w:tc>
          <w:tcPr>
            <w:tcW w:w="4405"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301E742" w14:textId="77777777" w:rsidR="0099454A" w:rsidRDefault="0099454A" w:rsidP="008E385B">
            <w:pPr>
              <w:pStyle w:val="TableHeader"/>
              <w:jc w:val="center"/>
            </w:pPr>
            <w:r>
              <w:t>Actor Action</w:t>
            </w:r>
          </w:p>
        </w:tc>
        <w:tc>
          <w:tcPr>
            <w:tcW w:w="467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B119EED" w14:textId="77777777" w:rsidR="0099454A" w:rsidRDefault="0099454A" w:rsidP="008E385B">
            <w:pPr>
              <w:widowControl w:val="0"/>
              <w:jc w:val="center"/>
              <w:rPr>
                <w:b/>
                <w:color w:val="000000" w:themeColor="text1"/>
                <w:szCs w:val="18"/>
              </w:rPr>
            </w:pPr>
            <w:r>
              <w:rPr>
                <w:b/>
                <w:color w:val="000000" w:themeColor="text1"/>
                <w:szCs w:val="18"/>
              </w:rPr>
              <w:t>System Response</w:t>
            </w:r>
          </w:p>
        </w:tc>
      </w:tr>
      <w:tr w:rsidR="0099454A" w14:paraId="73984044" w14:textId="77777777" w:rsidTr="008E385B">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CF4CC67" w14:textId="77777777" w:rsidR="0099454A" w:rsidRDefault="0099454A" w:rsidP="008E385B">
            <w:pPr>
              <w:widowControl w:val="0"/>
              <w:jc w:val="center"/>
              <w:rPr>
                <w:color w:val="000000" w:themeColor="text1"/>
              </w:rPr>
            </w:pPr>
            <w:r>
              <w:rPr>
                <w:color w:val="000000" w:themeColor="text1"/>
              </w:rPr>
              <w:t>1</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65274EA" w14:textId="77777777" w:rsidR="0099454A" w:rsidRDefault="0099454A" w:rsidP="008E385B">
            <w:pPr>
              <w:widowControl w:val="0"/>
              <w:rPr>
                <w:color w:val="000000" w:themeColor="text1"/>
              </w:rPr>
            </w:pPr>
            <w:r>
              <w:rPr>
                <w:color w:val="000000" w:themeColor="text1"/>
              </w:rPr>
              <w:t>The user opens the login page.</w:t>
            </w:r>
          </w:p>
        </w:tc>
        <w:tc>
          <w:tcPr>
            <w:tcW w:w="45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45C2BA0" w14:textId="77777777" w:rsidR="0099454A" w:rsidRDefault="0099454A" w:rsidP="008E385B">
            <w:pPr>
              <w:widowControl w:val="0"/>
              <w:jc w:val="center"/>
              <w:rPr>
                <w:color w:val="000000" w:themeColor="text1"/>
              </w:rPr>
            </w:pPr>
            <w:r>
              <w:rPr>
                <w:color w:val="000000" w:themeColor="text1"/>
              </w:rPr>
              <w:t>2</w:t>
            </w:r>
          </w:p>
        </w:tc>
        <w:tc>
          <w:tcPr>
            <w:tcW w:w="422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F023AD7" w14:textId="77777777" w:rsidR="0099454A" w:rsidRDefault="0099454A" w:rsidP="008E385B">
            <w:pPr>
              <w:widowControl w:val="0"/>
              <w:rPr>
                <w:color w:val="000000" w:themeColor="text1"/>
              </w:rPr>
            </w:pPr>
            <w:r>
              <w:rPr>
                <w:color w:val="000000" w:themeColor="text1"/>
              </w:rPr>
              <w:t>The login page is displayed asking for email and password.</w:t>
            </w:r>
          </w:p>
        </w:tc>
      </w:tr>
      <w:tr w:rsidR="0099454A" w14:paraId="6315BEAD" w14:textId="77777777" w:rsidTr="008E385B">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32E65BB4" w14:textId="77777777" w:rsidR="0099454A" w:rsidRDefault="0099454A" w:rsidP="008E385B">
            <w:pPr>
              <w:widowControl w:val="0"/>
              <w:jc w:val="center"/>
              <w:rPr>
                <w:color w:val="000000" w:themeColor="text1"/>
              </w:rPr>
            </w:pPr>
            <w:r>
              <w:rPr>
                <w:color w:val="000000" w:themeColor="text1"/>
              </w:rPr>
              <w:t>3</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A58CA8D" w14:textId="77777777" w:rsidR="0099454A" w:rsidRDefault="0099454A" w:rsidP="008E385B">
            <w:pPr>
              <w:widowControl w:val="0"/>
              <w:rPr>
                <w:color w:val="000000" w:themeColor="text1"/>
              </w:rPr>
            </w:pPr>
            <w:r>
              <w:rPr>
                <w:color w:val="000000" w:themeColor="text1"/>
              </w:rPr>
              <w:t>The user enters valid email and password.</w:t>
            </w:r>
          </w:p>
        </w:tc>
        <w:tc>
          <w:tcPr>
            <w:tcW w:w="45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B5F6BF9" w14:textId="77777777" w:rsidR="0099454A" w:rsidRDefault="0099454A" w:rsidP="008E385B">
            <w:pPr>
              <w:widowControl w:val="0"/>
              <w:jc w:val="center"/>
              <w:rPr>
                <w:color w:val="000000" w:themeColor="text1"/>
              </w:rPr>
            </w:pPr>
            <w:r>
              <w:rPr>
                <w:color w:val="000000" w:themeColor="text1"/>
              </w:rPr>
              <w:t>4</w:t>
            </w:r>
          </w:p>
        </w:tc>
        <w:tc>
          <w:tcPr>
            <w:tcW w:w="422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6BE06C0" w14:textId="77777777" w:rsidR="0099454A" w:rsidRDefault="0099454A" w:rsidP="008E385B">
            <w:pPr>
              <w:widowControl w:val="0"/>
              <w:rPr>
                <w:color w:val="000000" w:themeColor="text1"/>
              </w:rPr>
            </w:pPr>
            <w:r>
              <w:rPr>
                <w:color w:val="000000" w:themeColor="text1"/>
              </w:rPr>
              <w:t>The system verifies the email and password, establishes a session for the user and redirects the user to the home page.</w:t>
            </w:r>
          </w:p>
        </w:tc>
      </w:tr>
      <w:tr w:rsidR="0099454A" w14:paraId="58A82330" w14:textId="77777777" w:rsidTr="008E385B">
        <w:trPr>
          <w:trHeight w:val="420"/>
        </w:trPr>
        <w:tc>
          <w:tcPr>
            <w:tcW w:w="9080"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440E543" w14:textId="77777777" w:rsidR="0099454A" w:rsidRDefault="0099454A" w:rsidP="008E385B">
            <w:pPr>
              <w:widowControl w:val="0"/>
              <w:jc w:val="center"/>
              <w:rPr>
                <w:color w:val="000000" w:themeColor="text1"/>
              </w:rPr>
            </w:pPr>
            <w:r>
              <w:rPr>
                <w:b/>
                <w:color w:val="000000" w:themeColor="text1"/>
              </w:rPr>
              <w:t>Alternative Flow</w:t>
            </w:r>
          </w:p>
        </w:tc>
      </w:tr>
      <w:tr w:rsidR="0099454A" w14:paraId="567C3818" w14:textId="77777777" w:rsidTr="008E385B">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55ADF33" w14:textId="77777777" w:rsidR="0099454A" w:rsidRDefault="0099454A" w:rsidP="008E385B">
            <w:pPr>
              <w:widowControl w:val="0"/>
              <w:jc w:val="center"/>
              <w:rPr>
                <w:color w:val="000000" w:themeColor="text1"/>
              </w:rPr>
            </w:pPr>
            <w:r>
              <w:rPr>
                <w:color w:val="000000" w:themeColor="text1"/>
              </w:rPr>
              <w:t>3</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A317D8B" w14:textId="77777777" w:rsidR="0099454A" w:rsidRDefault="0099454A" w:rsidP="008E385B">
            <w:pPr>
              <w:widowControl w:val="0"/>
              <w:rPr>
                <w:color w:val="000000" w:themeColor="text1"/>
              </w:rPr>
            </w:pPr>
            <w:r>
              <w:rPr>
                <w:color w:val="000000" w:themeColor="text1"/>
              </w:rPr>
              <w:t>The user enters invalid email or password.</w:t>
            </w:r>
          </w:p>
        </w:tc>
        <w:tc>
          <w:tcPr>
            <w:tcW w:w="45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7AA2B6A" w14:textId="77777777" w:rsidR="0099454A" w:rsidRDefault="0099454A" w:rsidP="008E385B">
            <w:pPr>
              <w:widowControl w:val="0"/>
              <w:jc w:val="center"/>
              <w:rPr>
                <w:b/>
                <w:color w:val="000000" w:themeColor="text1"/>
              </w:rPr>
            </w:pPr>
            <w:r>
              <w:rPr>
                <w:color w:val="000000" w:themeColor="text1"/>
              </w:rPr>
              <w:t>4-A</w:t>
            </w:r>
          </w:p>
        </w:tc>
        <w:tc>
          <w:tcPr>
            <w:tcW w:w="422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6506D42" w14:textId="77777777" w:rsidR="0099454A" w:rsidRDefault="0099454A" w:rsidP="008E385B">
            <w:pPr>
              <w:keepNext/>
              <w:widowControl w:val="0"/>
              <w:rPr>
                <w:i/>
                <w:color w:val="000000" w:themeColor="text1"/>
              </w:rPr>
            </w:pPr>
            <w:r>
              <w:rPr>
                <w:color w:val="000000" w:themeColor="text1"/>
              </w:rPr>
              <w:t xml:space="preserve">The system responds with an error message: </w:t>
            </w:r>
            <w:r>
              <w:rPr>
                <w:i/>
                <w:color w:val="000000" w:themeColor="text1"/>
              </w:rPr>
              <w:t>Incorrect email or password entered.</w:t>
            </w:r>
          </w:p>
        </w:tc>
      </w:tr>
    </w:tbl>
    <w:p w14:paraId="7680D69E" w14:textId="77777777" w:rsidR="0099454A" w:rsidRDefault="0099454A" w:rsidP="0099454A"/>
    <w:p w14:paraId="47B66CCD" w14:textId="77777777" w:rsidR="0099454A" w:rsidRDefault="0099454A" w:rsidP="0099454A"/>
    <w:p w14:paraId="3C78C2A0" w14:textId="77777777" w:rsidR="0099454A" w:rsidRDefault="0099454A" w:rsidP="0099454A"/>
    <w:p w14:paraId="7FCF38E8" w14:textId="77777777" w:rsidR="0099454A" w:rsidRDefault="0099454A" w:rsidP="0099454A"/>
    <w:p w14:paraId="4BC712BE" w14:textId="77777777" w:rsidR="0099454A" w:rsidRDefault="0099454A" w:rsidP="0099454A"/>
    <w:p w14:paraId="2F26E39B" w14:textId="77777777" w:rsidR="0099454A" w:rsidRDefault="0099454A" w:rsidP="0099454A"/>
    <w:p w14:paraId="01F69052" w14:textId="77777777" w:rsidR="0099454A" w:rsidRDefault="0099454A" w:rsidP="0099454A"/>
    <w:p w14:paraId="6B0B598D" w14:textId="77777777" w:rsidR="0099454A" w:rsidRDefault="0099454A" w:rsidP="0099454A"/>
    <w:p w14:paraId="2D77662B" w14:textId="77777777" w:rsidR="0099454A" w:rsidRDefault="0099454A" w:rsidP="0099454A"/>
    <w:p w14:paraId="58975869" w14:textId="77777777" w:rsidR="0099454A" w:rsidRDefault="0099454A" w:rsidP="0099454A"/>
    <w:p w14:paraId="4127975A" w14:textId="77777777" w:rsidR="0099454A" w:rsidRDefault="0099454A" w:rsidP="0099454A"/>
    <w:p w14:paraId="26E61E0E" w14:textId="77777777" w:rsidR="0099454A" w:rsidRDefault="0099454A" w:rsidP="0099454A"/>
    <w:p w14:paraId="651BC810" w14:textId="77777777" w:rsidR="0099454A" w:rsidRDefault="0099454A" w:rsidP="0099454A"/>
    <w:p w14:paraId="75D70ADD" w14:textId="77777777" w:rsidR="0099454A" w:rsidRDefault="0099454A" w:rsidP="0099454A"/>
    <w:p w14:paraId="55C8C68E" w14:textId="77777777" w:rsidR="0099454A" w:rsidRDefault="0099454A" w:rsidP="0099454A"/>
    <w:p w14:paraId="1276229C" w14:textId="77777777" w:rsidR="0099454A" w:rsidRDefault="0099454A" w:rsidP="0099454A"/>
    <w:p w14:paraId="591A7929" w14:textId="77777777" w:rsidR="0099454A" w:rsidRDefault="0099454A" w:rsidP="0099454A"/>
    <w:p w14:paraId="67A70677" w14:textId="77777777" w:rsidR="0099454A" w:rsidRDefault="0099454A" w:rsidP="0099454A"/>
    <w:p w14:paraId="0DAFE4A4" w14:textId="77777777" w:rsidR="0099454A" w:rsidRDefault="0099454A" w:rsidP="0099454A"/>
    <w:p w14:paraId="375530F7" w14:textId="77777777" w:rsidR="0099454A" w:rsidRDefault="0099454A" w:rsidP="0099454A"/>
    <w:p w14:paraId="5A44416E" w14:textId="3D695F6D" w:rsidR="000550DE" w:rsidRDefault="0099454A" w:rsidP="000550DE">
      <w:pPr>
        <w:pStyle w:val="Heading3"/>
        <w:numPr>
          <w:ilvl w:val="2"/>
          <w:numId w:val="4"/>
        </w:numPr>
      </w:pPr>
      <w:bookmarkStart w:id="156" w:name="_Toc25140211"/>
      <w:bookmarkStart w:id="157" w:name="_Toc42076275"/>
      <w:r>
        <w:lastRenderedPageBreak/>
        <w:t>Select Day Mode</w:t>
      </w:r>
      <w:bookmarkEnd w:id="156"/>
      <w:bookmarkEnd w:id="157"/>
    </w:p>
    <w:p w14:paraId="0E7EA241" w14:textId="2BE1CC98" w:rsidR="001857B3" w:rsidRPr="001857B3" w:rsidRDefault="001857B3" w:rsidP="001857B3">
      <w:pPr>
        <w:pStyle w:val="BodyText"/>
      </w:pPr>
      <w:r w:rsidRPr="001857B3">
        <w:t xml:space="preserve">The following use case describes the </w:t>
      </w:r>
      <w:r>
        <w:t>select day mode</w:t>
      </w:r>
      <w:r w:rsidRPr="001857B3">
        <w:t xml:space="preserve"> functionality and the basic flow in order to operate it. </w:t>
      </w:r>
    </w:p>
    <w:p w14:paraId="078F00AA" w14:textId="77777777" w:rsidR="0099454A" w:rsidRPr="00C162D3" w:rsidRDefault="0099454A" w:rsidP="0099454A"/>
    <w:tbl>
      <w:tblPr>
        <w:tblStyle w:val="TableGrid"/>
        <w:tblW w:w="9075" w:type="dxa"/>
        <w:tblLayout w:type="fixed"/>
        <w:tblLook w:val="04A0" w:firstRow="1" w:lastRow="0" w:firstColumn="1" w:lastColumn="0" w:noHBand="0" w:noVBand="1"/>
      </w:tblPr>
      <w:tblGrid>
        <w:gridCol w:w="535"/>
        <w:gridCol w:w="989"/>
        <w:gridCol w:w="2878"/>
        <w:gridCol w:w="450"/>
        <w:gridCol w:w="4223"/>
      </w:tblGrid>
      <w:tr w:rsidR="0099454A" w14:paraId="46C5171E"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4193C39" w14:textId="77777777" w:rsidR="0099454A" w:rsidRDefault="0099454A" w:rsidP="008E385B">
            <w:pPr>
              <w:pStyle w:val="TableHeader"/>
              <w:rPr>
                <w:b w:val="0"/>
              </w:rPr>
            </w:pPr>
            <w:r>
              <w:t>Name</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7280E9B" w14:textId="77777777" w:rsidR="0099454A" w:rsidRDefault="0099454A" w:rsidP="008E385B">
            <w:pPr>
              <w:widowControl w:val="0"/>
              <w:rPr>
                <w:color w:val="000000" w:themeColor="text1"/>
              </w:rPr>
            </w:pPr>
            <w:r>
              <w:rPr>
                <w:color w:val="000000" w:themeColor="text1"/>
              </w:rPr>
              <w:t>Day mode</w:t>
            </w:r>
          </w:p>
        </w:tc>
      </w:tr>
      <w:tr w:rsidR="0099454A" w14:paraId="008F2AD8"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214A654" w14:textId="77777777" w:rsidR="0099454A" w:rsidRDefault="0099454A" w:rsidP="008E385B">
            <w:pPr>
              <w:pStyle w:val="TableHeader"/>
              <w:rPr>
                <w:b w:val="0"/>
                <w:sz w:val="18"/>
              </w:rPr>
            </w:pPr>
            <w:r>
              <w:t>Actors</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3D3DA27B" w14:textId="77777777" w:rsidR="0099454A" w:rsidRDefault="0099454A" w:rsidP="008E385B">
            <w:pPr>
              <w:widowControl w:val="0"/>
              <w:rPr>
                <w:color w:val="000000" w:themeColor="text1"/>
              </w:rPr>
            </w:pPr>
            <w:r>
              <w:rPr>
                <w:color w:val="000000" w:themeColor="text1"/>
              </w:rPr>
              <w:t xml:space="preserve">User and System </w:t>
            </w:r>
          </w:p>
        </w:tc>
      </w:tr>
      <w:tr w:rsidR="0099454A" w14:paraId="567A6A3A"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F6B5200" w14:textId="77777777" w:rsidR="0099454A" w:rsidRDefault="0099454A" w:rsidP="008E385B">
            <w:pPr>
              <w:pStyle w:val="TableHeader"/>
              <w:rPr>
                <w:b w:val="0"/>
                <w:sz w:val="18"/>
              </w:rPr>
            </w:pPr>
            <w:r>
              <w:t>Summary</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3357FF4" w14:textId="77777777" w:rsidR="0099454A" w:rsidRDefault="0099454A" w:rsidP="008E385B">
            <w:pPr>
              <w:widowControl w:val="0"/>
              <w:rPr>
                <w:color w:val="000000" w:themeColor="text1"/>
              </w:rPr>
            </w:pPr>
            <w:r>
              <w:rPr>
                <w:color w:val="000000" w:themeColor="text1"/>
              </w:rPr>
              <w:t>The system should take a stimulus from the user in the form of one tap on the screen and produce a response in the form of activating light mode of the application.</w:t>
            </w:r>
          </w:p>
        </w:tc>
      </w:tr>
      <w:tr w:rsidR="0099454A" w14:paraId="55B83FAA"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314A0634" w14:textId="77777777" w:rsidR="0099454A" w:rsidRDefault="0099454A" w:rsidP="008E385B">
            <w:pPr>
              <w:pStyle w:val="TableHeader"/>
              <w:rPr>
                <w:b w:val="0"/>
                <w:sz w:val="18"/>
              </w:rPr>
            </w:pPr>
            <w:r>
              <w:t>Pre-Conditions</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FDCD3DA" w14:textId="77777777" w:rsidR="0099454A" w:rsidRDefault="0099454A" w:rsidP="008E385B">
            <w:pPr>
              <w:widowControl w:val="0"/>
              <w:rPr>
                <w:color w:val="000000" w:themeColor="text1"/>
              </w:rPr>
            </w:pPr>
            <w:r>
              <w:rPr>
                <w:color w:val="000000" w:themeColor="text1"/>
              </w:rPr>
              <w:t>The user must not touch for too long that the set time of release is out.</w:t>
            </w:r>
          </w:p>
        </w:tc>
      </w:tr>
      <w:tr w:rsidR="0099454A" w14:paraId="6AF89ECA"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86F4523" w14:textId="77777777" w:rsidR="0099454A" w:rsidRDefault="0099454A" w:rsidP="008E385B">
            <w:pPr>
              <w:pStyle w:val="TableHeader"/>
              <w:rPr>
                <w:b w:val="0"/>
                <w:sz w:val="18"/>
              </w:rPr>
            </w:pPr>
            <w:r>
              <w:t>Post-Conditions</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FBC0429" w14:textId="77777777" w:rsidR="0099454A" w:rsidRDefault="0099454A" w:rsidP="008E385B">
            <w:pPr>
              <w:widowControl w:val="0"/>
              <w:rPr>
                <w:color w:val="000000" w:themeColor="text1"/>
              </w:rPr>
            </w:pPr>
            <w:r>
              <w:rPr>
                <w:color w:val="000000" w:themeColor="text1"/>
              </w:rPr>
              <w:t xml:space="preserve">The user’s camera is successfully opened and the </w:t>
            </w:r>
            <w:r w:rsidR="0091500E">
              <w:rPr>
                <w:color w:val="000000" w:themeColor="text1"/>
              </w:rPr>
              <w:t>system starts</w:t>
            </w:r>
            <w:r>
              <w:rPr>
                <w:color w:val="000000" w:themeColor="text1"/>
              </w:rPr>
              <w:t xml:space="preserve"> detecting the obstacles in the surroundings.</w:t>
            </w:r>
          </w:p>
        </w:tc>
      </w:tr>
      <w:tr w:rsidR="0099454A" w14:paraId="692FDA42"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EF09C00" w14:textId="77777777" w:rsidR="0099454A" w:rsidRDefault="0099454A" w:rsidP="008E385B">
            <w:pPr>
              <w:pStyle w:val="TableHeader"/>
            </w:pPr>
            <w:r>
              <w:t>Special Requirements</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F9D8623" w14:textId="77777777" w:rsidR="0099454A" w:rsidRDefault="0099454A" w:rsidP="008E385B">
            <w:pPr>
              <w:widowControl w:val="0"/>
              <w:rPr>
                <w:color w:val="000000" w:themeColor="text1"/>
              </w:rPr>
            </w:pPr>
            <w:r>
              <w:rPr>
                <w:color w:val="000000" w:themeColor="text1"/>
              </w:rPr>
              <w:t>User must be logged into the system</w:t>
            </w:r>
          </w:p>
        </w:tc>
      </w:tr>
      <w:tr w:rsidR="0099454A" w14:paraId="6637119C" w14:textId="77777777" w:rsidTr="008E385B">
        <w:trPr>
          <w:trHeight w:val="420"/>
        </w:trPr>
        <w:tc>
          <w:tcPr>
            <w:tcW w:w="9075"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BD5053E" w14:textId="77777777" w:rsidR="0099454A" w:rsidRDefault="0099454A" w:rsidP="008E385B">
            <w:pPr>
              <w:pStyle w:val="TableHeader"/>
              <w:jc w:val="center"/>
              <w:rPr>
                <w:b w:val="0"/>
              </w:rPr>
            </w:pPr>
            <w:r>
              <w:t>Basic Flow</w:t>
            </w:r>
          </w:p>
        </w:tc>
      </w:tr>
      <w:tr w:rsidR="0099454A" w14:paraId="37F9CADC" w14:textId="77777777" w:rsidTr="008E385B">
        <w:trPr>
          <w:trHeight w:val="420"/>
        </w:trPr>
        <w:tc>
          <w:tcPr>
            <w:tcW w:w="4402"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9AB71B3" w14:textId="77777777" w:rsidR="0099454A" w:rsidRDefault="0099454A" w:rsidP="008E385B">
            <w:pPr>
              <w:pStyle w:val="TableHeader"/>
              <w:jc w:val="center"/>
            </w:pPr>
            <w:r>
              <w:t>Actor Action</w:t>
            </w:r>
          </w:p>
        </w:tc>
        <w:tc>
          <w:tcPr>
            <w:tcW w:w="4673"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135CCAC" w14:textId="77777777" w:rsidR="0099454A" w:rsidRDefault="0099454A" w:rsidP="008E385B">
            <w:pPr>
              <w:widowControl w:val="0"/>
              <w:jc w:val="center"/>
              <w:rPr>
                <w:b/>
                <w:color w:val="000000" w:themeColor="text1"/>
                <w:szCs w:val="18"/>
              </w:rPr>
            </w:pPr>
            <w:r>
              <w:rPr>
                <w:b/>
                <w:color w:val="000000" w:themeColor="text1"/>
                <w:szCs w:val="18"/>
              </w:rPr>
              <w:t>System Response</w:t>
            </w:r>
          </w:p>
        </w:tc>
      </w:tr>
      <w:tr w:rsidR="0099454A" w14:paraId="0D65CD11" w14:textId="77777777" w:rsidTr="008E385B">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4E834D0" w14:textId="77777777" w:rsidR="0099454A" w:rsidRDefault="0099454A" w:rsidP="008E385B">
            <w:pPr>
              <w:widowControl w:val="0"/>
              <w:jc w:val="center"/>
              <w:rPr>
                <w:color w:val="000000" w:themeColor="text1"/>
              </w:rPr>
            </w:pPr>
            <w:r>
              <w:rPr>
                <w:color w:val="000000" w:themeColor="text1"/>
              </w:rPr>
              <w:t>1</w:t>
            </w:r>
          </w:p>
        </w:tc>
        <w:tc>
          <w:tcPr>
            <w:tcW w:w="3867"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B3ECFB3" w14:textId="77777777" w:rsidR="0099454A" w:rsidRDefault="0099454A" w:rsidP="008E385B">
            <w:pPr>
              <w:widowControl w:val="0"/>
              <w:rPr>
                <w:color w:val="000000" w:themeColor="text1"/>
              </w:rPr>
            </w:pPr>
            <w:r>
              <w:rPr>
                <w:color w:val="000000" w:themeColor="text1"/>
              </w:rPr>
              <w:t>The user activates the day mode by a single tap.</w:t>
            </w:r>
          </w:p>
        </w:tc>
        <w:tc>
          <w:tcPr>
            <w:tcW w:w="45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3B2F274" w14:textId="77777777" w:rsidR="0099454A" w:rsidRDefault="0099454A" w:rsidP="008E385B">
            <w:pPr>
              <w:widowControl w:val="0"/>
              <w:jc w:val="center"/>
              <w:rPr>
                <w:color w:val="000000" w:themeColor="text1"/>
              </w:rPr>
            </w:pPr>
            <w:r>
              <w:rPr>
                <w:color w:val="000000" w:themeColor="text1"/>
              </w:rPr>
              <w:t>2</w:t>
            </w:r>
          </w:p>
        </w:tc>
        <w:tc>
          <w:tcPr>
            <w:tcW w:w="4223"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30BF93F" w14:textId="77777777" w:rsidR="0099454A" w:rsidRDefault="0099454A" w:rsidP="008E385B">
            <w:pPr>
              <w:widowControl w:val="0"/>
              <w:rPr>
                <w:color w:val="000000" w:themeColor="text1"/>
              </w:rPr>
            </w:pPr>
            <w:r>
              <w:rPr>
                <w:color w:val="000000" w:themeColor="text1"/>
              </w:rPr>
              <w:t>System open the camera and start capturing photos in burst mode</w:t>
            </w:r>
          </w:p>
        </w:tc>
      </w:tr>
      <w:tr w:rsidR="0099454A" w14:paraId="54000873" w14:textId="77777777" w:rsidTr="008E385B">
        <w:trPr>
          <w:trHeight w:val="420"/>
        </w:trPr>
        <w:tc>
          <w:tcPr>
            <w:tcW w:w="9075"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578BD3A" w14:textId="77777777" w:rsidR="0099454A" w:rsidRDefault="0099454A" w:rsidP="008E385B">
            <w:pPr>
              <w:widowControl w:val="0"/>
              <w:jc w:val="center"/>
              <w:rPr>
                <w:color w:val="000000" w:themeColor="text1"/>
              </w:rPr>
            </w:pPr>
            <w:r>
              <w:rPr>
                <w:b/>
                <w:color w:val="000000" w:themeColor="text1"/>
              </w:rPr>
              <w:t>Alternative Flow</w:t>
            </w:r>
          </w:p>
        </w:tc>
      </w:tr>
      <w:tr w:rsidR="0099454A" w14:paraId="315989FA" w14:textId="77777777" w:rsidTr="008E385B">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0510E54" w14:textId="77777777" w:rsidR="0099454A" w:rsidRDefault="0099454A" w:rsidP="008E385B">
            <w:pPr>
              <w:widowControl w:val="0"/>
              <w:jc w:val="center"/>
              <w:rPr>
                <w:color w:val="000000" w:themeColor="text1"/>
              </w:rPr>
            </w:pPr>
            <w:r>
              <w:rPr>
                <w:color w:val="000000" w:themeColor="text1"/>
              </w:rPr>
              <w:t>1</w:t>
            </w:r>
          </w:p>
        </w:tc>
        <w:tc>
          <w:tcPr>
            <w:tcW w:w="3867"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09F6B3B" w14:textId="77777777" w:rsidR="0099454A" w:rsidRDefault="0099454A" w:rsidP="008E385B">
            <w:pPr>
              <w:widowControl w:val="0"/>
              <w:rPr>
                <w:color w:val="000000" w:themeColor="text1"/>
              </w:rPr>
            </w:pPr>
            <w:r>
              <w:rPr>
                <w:color w:val="000000" w:themeColor="text1"/>
              </w:rPr>
              <w:t>The user activates the day mode by a single tap.</w:t>
            </w:r>
          </w:p>
        </w:tc>
        <w:tc>
          <w:tcPr>
            <w:tcW w:w="45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EE1918B" w14:textId="77777777" w:rsidR="0099454A" w:rsidRDefault="0099454A" w:rsidP="008E385B">
            <w:pPr>
              <w:widowControl w:val="0"/>
              <w:jc w:val="center"/>
              <w:rPr>
                <w:b/>
                <w:color w:val="000000" w:themeColor="text1"/>
              </w:rPr>
            </w:pPr>
            <w:r>
              <w:rPr>
                <w:color w:val="000000" w:themeColor="text1"/>
              </w:rPr>
              <w:t>2-A</w:t>
            </w:r>
          </w:p>
        </w:tc>
        <w:tc>
          <w:tcPr>
            <w:tcW w:w="4223"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E997CE8" w14:textId="77777777" w:rsidR="0099454A" w:rsidRDefault="0099454A" w:rsidP="008E385B">
            <w:pPr>
              <w:keepNext/>
              <w:widowControl w:val="0"/>
              <w:rPr>
                <w:i/>
                <w:color w:val="000000" w:themeColor="text1"/>
              </w:rPr>
            </w:pPr>
            <w:r>
              <w:rPr>
                <w:color w:val="000000" w:themeColor="text1"/>
              </w:rPr>
              <w:t xml:space="preserve">The system responds with an error message: </w:t>
            </w:r>
            <w:r>
              <w:rPr>
                <w:i/>
                <w:color w:val="000000" w:themeColor="text1"/>
              </w:rPr>
              <w:t>Day mode is not activated.</w:t>
            </w:r>
          </w:p>
        </w:tc>
      </w:tr>
    </w:tbl>
    <w:p w14:paraId="530F106A" w14:textId="719828BB" w:rsidR="0099454A" w:rsidRDefault="0099454A" w:rsidP="0099454A"/>
    <w:p w14:paraId="755F6F1D" w14:textId="20E469AB" w:rsidR="001857B3" w:rsidRDefault="001857B3" w:rsidP="0099454A"/>
    <w:p w14:paraId="75B691EB" w14:textId="2B8CCF80" w:rsidR="001857B3" w:rsidRDefault="001857B3" w:rsidP="0099454A"/>
    <w:p w14:paraId="54012C94" w14:textId="79E46C33" w:rsidR="001857B3" w:rsidRDefault="001857B3" w:rsidP="0099454A"/>
    <w:p w14:paraId="4B17ECCB" w14:textId="0656280D" w:rsidR="001857B3" w:rsidRDefault="001857B3" w:rsidP="0099454A"/>
    <w:p w14:paraId="324B3684" w14:textId="19FADF3B" w:rsidR="001857B3" w:rsidRDefault="001857B3" w:rsidP="0099454A"/>
    <w:p w14:paraId="4852A450" w14:textId="5D539B66" w:rsidR="001857B3" w:rsidRDefault="001857B3" w:rsidP="0099454A"/>
    <w:p w14:paraId="6B7D8EF7" w14:textId="0DD32A6C" w:rsidR="001857B3" w:rsidRDefault="001857B3" w:rsidP="0099454A"/>
    <w:p w14:paraId="790F3CC2" w14:textId="47690721" w:rsidR="001857B3" w:rsidRDefault="001857B3" w:rsidP="0099454A"/>
    <w:p w14:paraId="234351A9" w14:textId="2C546D4E" w:rsidR="001857B3" w:rsidRDefault="001857B3" w:rsidP="0099454A"/>
    <w:p w14:paraId="3DF22712" w14:textId="0543B4A9" w:rsidR="001857B3" w:rsidRDefault="001857B3" w:rsidP="0099454A"/>
    <w:p w14:paraId="117670CB" w14:textId="23F81FA0" w:rsidR="001857B3" w:rsidRDefault="001857B3" w:rsidP="0099454A"/>
    <w:p w14:paraId="00E20CB4" w14:textId="56BFB468" w:rsidR="001857B3" w:rsidRDefault="001857B3" w:rsidP="0099454A"/>
    <w:p w14:paraId="1378ED40" w14:textId="49989E26" w:rsidR="001857B3" w:rsidRDefault="001857B3" w:rsidP="0099454A"/>
    <w:p w14:paraId="7EF80246" w14:textId="301F523C" w:rsidR="001857B3" w:rsidRDefault="001857B3" w:rsidP="0099454A"/>
    <w:p w14:paraId="3CA294C0" w14:textId="39B4D8E9" w:rsidR="001857B3" w:rsidRDefault="001857B3" w:rsidP="0099454A"/>
    <w:p w14:paraId="69F2264D" w14:textId="607BE5A1" w:rsidR="001857B3" w:rsidRDefault="001857B3" w:rsidP="0099454A"/>
    <w:p w14:paraId="0C2549FA" w14:textId="4F4C1AE6" w:rsidR="001857B3" w:rsidRDefault="001857B3" w:rsidP="0099454A"/>
    <w:p w14:paraId="35B0C6B1" w14:textId="19098DDC" w:rsidR="001857B3" w:rsidRDefault="001857B3" w:rsidP="0099454A"/>
    <w:p w14:paraId="1E9400DF" w14:textId="609E26B2" w:rsidR="001857B3" w:rsidRDefault="001857B3" w:rsidP="0099454A"/>
    <w:p w14:paraId="2E3F551B" w14:textId="77777777" w:rsidR="001857B3" w:rsidRDefault="001857B3" w:rsidP="0099454A"/>
    <w:p w14:paraId="03F58F20" w14:textId="773F4E56" w:rsidR="000550DE" w:rsidRDefault="0099454A" w:rsidP="000550DE">
      <w:pPr>
        <w:pStyle w:val="Heading3"/>
        <w:numPr>
          <w:ilvl w:val="2"/>
          <w:numId w:val="4"/>
        </w:numPr>
      </w:pPr>
      <w:bookmarkStart w:id="158" w:name="_Toc25140212"/>
      <w:bookmarkStart w:id="159" w:name="_Toc42076276"/>
      <w:r>
        <w:lastRenderedPageBreak/>
        <w:t>Select Night Mode</w:t>
      </w:r>
      <w:bookmarkEnd w:id="158"/>
      <w:bookmarkEnd w:id="159"/>
    </w:p>
    <w:p w14:paraId="52AD321A" w14:textId="06DB94BE" w:rsidR="001857B3" w:rsidRPr="001857B3" w:rsidRDefault="001857B3" w:rsidP="001857B3">
      <w:pPr>
        <w:pStyle w:val="BodyText"/>
      </w:pPr>
      <w:r>
        <w:t xml:space="preserve">The following use case describes the select night mode functionality and the basic flow in order to operate it. </w:t>
      </w:r>
    </w:p>
    <w:p w14:paraId="7E805F37" w14:textId="77777777" w:rsidR="0099454A" w:rsidRPr="009E2DEF" w:rsidRDefault="0099454A" w:rsidP="0099454A"/>
    <w:tbl>
      <w:tblPr>
        <w:tblStyle w:val="TableGrid"/>
        <w:tblW w:w="9075" w:type="dxa"/>
        <w:tblLayout w:type="fixed"/>
        <w:tblLook w:val="04A0" w:firstRow="1" w:lastRow="0" w:firstColumn="1" w:lastColumn="0" w:noHBand="0" w:noVBand="1"/>
      </w:tblPr>
      <w:tblGrid>
        <w:gridCol w:w="535"/>
        <w:gridCol w:w="989"/>
        <w:gridCol w:w="2878"/>
        <w:gridCol w:w="450"/>
        <w:gridCol w:w="4223"/>
      </w:tblGrid>
      <w:tr w:rsidR="0099454A" w14:paraId="2C2892C1"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DD1C1B6" w14:textId="77777777" w:rsidR="0099454A" w:rsidRDefault="0099454A" w:rsidP="008E385B">
            <w:pPr>
              <w:pStyle w:val="TableHeader"/>
              <w:rPr>
                <w:b w:val="0"/>
              </w:rPr>
            </w:pPr>
            <w:r>
              <w:t>Name</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30118FE" w14:textId="77777777" w:rsidR="0099454A" w:rsidRDefault="0099454A" w:rsidP="008E385B">
            <w:pPr>
              <w:widowControl w:val="0"/>
              <w:rPr>
                <w:color w:val="000000" w:themeColor="text1"/>
              </w:rPr>
            </w:pPr>
            <w:r>
              <w:rPr>
                <w:color w:val="000000" w:themeColor="text1"/>
              </w:rPr>
              <w:t>Night mode</w:t>
            </w:r>
          </w:p>
        </w:tc>
      </w:tr>
      <w:tr w:rsidR="0099454A" w14:paraId="4769D499"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B92BEB8" w14:textId="77777777" w:rsidR="0099454A" w:rsidRDefault="0099454A" w:rsidP="008E385B">
            <w:pPr>
              <w:pStyle w:val="TableHeader"/>
              <w:rPr>
                <w:b w:val="0"/>
                <w:sz w:val="18"/>
              </w:rPr>
            </w:pPr>
            <w:r>
              <w:t>Actors</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37AB730F" w14:textId="77777777" w:rsidR="0099454A" w:rsidRDefault="0099454A" w:rsidP="008E385B">
            <w:pPr>
              <w:widowControl w:val="0"/>
              <w:rPr>
                <w:color w:val="000000" w:themeColor="text1"/>
              </w:rPr>
            </w:pPr>
            <w:r>
              <w:rPr>
                <w:color w:val="000000" w:themeColor="text1"/>
              </w:rPr>
              <w:t xml:space="preserve">User and System </w:t>
            </w:r>
          </w:p>
        </w:tc>
      </w:tr>
      <w:tr w:rsidR="0099454A" w14:paraId="44F58D6A"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20DDCBB" w14:textId="77777777" w:rsidR="0099454A" w:rsidRDefault="0099454A" w:rsidP="008E385B">
            <w:pPr>
              <w:pStyle w:val="TableHeader"/>
              <w:rPr>
                <w:b w:val="0"/>
                <w:sz w:val="18"/>
              </w:rPr>
            </w:pPr>
            <w:r>
              <w:t>Summary</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8D9C209" w14:textId="77777777" w:rsidR="0099454A" w:rsidRDefault="0099454A" w:rsidP="008E385B">
            <w:pPr>
              <w:widowControl w:val="0"/>
              <w:rPr>
                <w:color w:val="000000" w:themeColor="text1"/>
              </w:rPr>
            </w:pPr>
            <w:r>
              <w:rPr>
                <w:color w:val="000000" w:themeColor="text1"/>
              </w:rPr>
              <w:t xml:space="preserve">The system should take a stimulus from the user in the form of two taps on the screen and produce a response in the form of activating night mode of the application. </w:t>
            </w:r>
          </w:p>
        </w:tc>
      </w:tr>
      <w:tr w:rsidR="0099454A" w14:paraId="2932F761"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B3EF38D" w14:textId="77777777" w:rsidR="0099454A" w:rsidRDefault="0099454A" w:rsidP="008E385B">
            <w:pPr>
              <w:pStyle w:val="TableHeader"/>
              <w:rPr>
                <w:b w:val="0"/>
                <w:sz w:val="18"/>
              </w:rPr>
            </w:pPr>
            <w:r>
              <w:t>Pre-Conditions</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9122C1B" w14:textId="77777777" w:rsidR="0099454A" w:rsidRDefault="0099454A" w:rsidP="008E385B">
            <w:pPr>
              <w:widowControl w:val="0"/>
              <w:rPr>
                <w:color w:val="000000" w:themeColor="text1"/>
              </w:rPr>
            </w:pPr>
            <w:r>
              <w:rPr>
                <w:color w:val="000000" w:themeColor="text1"/>
              </w:rPr>
              <w:t>The user must not touch for too long that the set time of release is out.</w:t>
            </w:r>
          </w:p>
        </w:tc>
      </w:tr>
      <w:tr w:rsidR="0099454A" w14:paraId="64BA2EA5"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3490979" w14:textId="77777777" w:rsidR="0099454A" w:rsidRDefault="0099454A" w:rsidP="008E385B">
            <w:pPr>
              <w:pStyle w:val="TableHeader"/>
              <w:rPr>
                <w:b w:val="0"/>
                <w:sz w:val="18"/>
              </w:rPr>
            </w:pPr>
            <w:r>
              <w:t>Post-Conditions</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3FD3A81" w14:textId="77777777" w:rsidR="0099454A" w:rsidRDefault="0099454A" w:rsidP="008E385B">
            <w:pPr>
              <w:widowControl w:val="0"/>
              <w:rPr>
                <w:color w:val="000000" w:themeColor="text1"/>
              </w:rPr>
            </w:pPr>
            <w:r>
              <w:rPr>
                <w:color w:val="000000" w:themeColor="text1"/>
              </w:rPr>
              <w:t xml:space="preserve">The user’s </w:t>
            </w:r>
            <w:r w:rsidR="0091500E">
              <w:rPr>
                <w:color w:val="000000" w:themeColor="text1"/>
              </w:rPr>
              <w:t>camera is successfully opened and starts</w:t>
            </w:r>
            <w:r>
              <w:rPr>
                <w:color w:val="000000" w:themeColor="text1"/>
              </w:rPr>
              <w:t xml:space="preserve"> detecting the obstacle in the nearby area using UV light diction or by Flash mode.</w:t>
            </w:r>
          </w:p>
        </w:tc>
      </w:tr>
      <w:tr w:rsidR="0099454A" w14:paraId="79E19E3F"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59C4A3B" w14:textId="77777777" w:rsidR="0099454A" w:rsidRDefault="0099454A" w:rsidP="008E385B">
            <w:pPr>
              <w:pStyle w:val="TableHeader"/>
            </w:pPr>
            <w:r>
              <w:t>Special Requirements</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7D88E8D" w14:textId="77777777" w:rsidR="0099454A" w:rsidRDefault="0099454A" w:rsidP="008E385B">
            <w:pPr>
              <w:widowControl w:val="0"/>
              <w:rPr>
                <w:color w:val="000000" w:themeColor="text1"/>
              </w:rPr>
            </w:pPr>
            <w:r>
              <w:rPr>
                <w:color w:val="000000" w:themeColor="text1"/>
              </w:rPr>
              <w:t>User must be logged into the System</w:t>
            </w:r>
          </w:p>
        </w:tc>
      </w:tr>
      <w:tr w:rsidR="0099454A" w14:paraId="6B610F57" w14:textId="77777777" w:rsidTr="008E385B">
        <w:trPr>
          <w:trHeight w:val="420"/>
        </w:trPr>
        <w:tc>
          <w:tcPr>
            <w:tcW w:w="9075"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F80CDB9" w14:textId="77777777" w:rsidR="0099454A" w:rsidRDefault="0099454A" w:rsidP="008E385B">
            <w:pPr>
              <w:pStyle w:val="TableHeader"/>
              <w:jc w:val="center"/>
              <w:rPr>
                <w:b w:val="0"/>
              </w:rPr>
            </w:pPr>
            <w:r>
              <w:t>Basic Flow</w:t>
            </w:r>
          </w:p>
        </w:tc>
      </w:tr>
      <w:tr w:rsidR="0099454A" w14:paraId="4F83607F" w14:textId="77777777" w:rsidTr="008E385B">
        <w:trPr>
          <w:trHeight w:val="420"/>
        </w:trPr>
        <w:tc>
          <w:tcPr>
            <w:tcW w:w="4402"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5967458" w14:textId="77777777" w:rsidR="0099454A" w:rsidRDefault="0099454A" w:rsidP="008E385B">
            <w:pPr>
              <w:pStyle w:val="TableHeader"/>
              <w:jc w:val="center"/>
            </w:pPr>
            <w:r>
              <w:t>Actor Action</w:t>
            </w:r>
          </w:p>
        </w:tc>
        <w:tc>
          <w:tcPr>
            <w:tcW w:w="4673"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7FA11A2" w14:textId="77777777" w:rsidR="0099454A" w:rsidRDefault="0099454A" w:rsidP="008E385B">
            <w:pPr>
              <w:widowControl w:val="0"/>
              <w:jc w:val="center"/>
              <w:rPr>
                <w:b/>
                <w:color w:val="000000" w:themeColor="text1"/>
                <w:szCs w:val="18"/>
              </w:rPr>
            </w:pPr>
            <w:r>
              <w:rPr>
                <w:b/>
                <w:color w:val="000000" w:themeColor="text1"/>
                <w:szCs w:val="18"/>
              </w:rPr>
              <w:t>System Response</w:t>
            </w:r>
          </w:p>
        </w:tc>
      </w:tr>
      <w:tr w:rsidR="0099454A" w14:paraId="0C58F9E8" w14:textId="77777777" w:rsidTr="008E385B">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E19D0A9" w14:textId="77777777" w:rsidR="0099454A" w:rsidRDefault="0099454A" w:rsidP="008E385B">
            <w:pPr>
              <w:widowControl w:val="0"/>
              <w:jc w:val="center"/>
              <w:rPr>
                <w:color w:val="000000" w:themeColor="text1"/>
              </w:rPr>
            </w:pPr>
            <w:r>
              <w:rPr>
                <w:color w:val="000000" w:themeColor="text1"/>
              </w:rPr>
              <w:t>1</w:t>
            </w:r>
          </w:p>
        </w:tc>
        <w:tc>
          <w:tcPr>
            <w:tcW w:w="3867"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3F66CC25" w14:textId="77777777" w:rsidR="0099454A" w:rsidRDefault="0099454A" w:rsidP="008E385B">
            <w:pPr>
              <w:widowControl w:val="0"/>
              <w:rPr>
                <w:color w:val="000000" w:themeColor="text1"/>
              </w:rPr>
            </w:pPr>
            <w:r>
              <w:rPr>
                <w:color w:val="000000" w:themeColor="text1"/>
              </w:rPr>
              <w:t>The user activates the night mode by double tap.</w:t>
            </w:r>
          </w:p>
        </w:tc>
        <w:tc>
          <w:tcPr>
            <w:tcW w:w="45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5B27EE1" w14:textId="77777777" w:rsidR="0099454A" w:rsidRDefault="0099454A" w:rsidP="008E385B">
            <w:pPr>
              <w:widowControl w:val="0"/>
              <w:jc w:val="center"/>
              <w:rPr>
                <w:color w:val="000000" w:themeColor="text1"/>
              </w:rPr>
            </w:pPr>
            <w:r>
              <w:rPr>
                <w:color w:val="000000" w:themeColor="text1"/>
              </w:rPr>
              <w:t>2</w:t>
            </w:r>
          </w:p>
        </w:tc>
        <w:tc>
          <w:tcPr>
            <w:tcW w:w="4223"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BBA7CF8" w14:textId="77777777" w:rsidR="0099454A" w:rsidRDefault="0099454A" w:rsidP="008E385B">
            <w:pPr>
              <w:widowControl w:val="0"/>
              <w:rPr>
                <w:color w:val="000000" w:themeColor="text1"/>
              </w:rPr>
            </w:pPr>
            <w:r>
              <w:rPr>
                <w:color w:val="000000" w:themeColor="text1"/>
              </w:rPr>
              <w:t>System opens the camera and start taking photos in burst mode</w:t>
            </w:r>
          </w:p>
        </w:tc>
      </w:tr>
      <w:tr w:rsidR="0099454A" w14:paraId="31F8E6AC" w14:textId="77777777" w:rsidTr="008E385B">
        <w:trPr>
          <w:trHeight w:val="420"/>
        </w:trPr>
        <w:tc>
          <w:tcPr>
            <w:tcW w:w="9075"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C77FB84" w14:textId="77777777" w:rsidR="0099454A" w:rsidRDefault="0099454A" w:rsidP="008E385B">
            <w:pPr>
              <w:widowControl w:val="0"/>
              <w:jc w:val="center"/>
              <w:rPr>
                <w:color w:val="000000" w:themeColor="text1"/>
              </w:rPr>
            </w:pPr>
            <w:r>
              <w:rPr>
                <w:b/>
                <w:color w:val="000000" w:themeColor="text1"/>
              </w:rPr>
              <w:t>Alternative Flow</w:t>
            </w:r>
          </w:p>
        </w:tc>
      </w:tr>
      <w:tr w:rsidR="0099454A" w14:paraId="63A8A59E" w14:textId="77777777" w:rsidTr="008E385B">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34B627A8" w14:textId="77777777" w:rsidR="0099454A" w:rsidRDefault="0099454A" w:rsidP="008E385B">
            <w:pPr>
              <w:widowControl w:val="0"/>
              <w:jc w:val="center"/>
              <w:rPr>
                <w:color w:val="000000" w:themeColor="text1"/>
              </w:rPr>
            </w:pPr>
            <w:r>
              <w:rPr>
                <w:color w:val="000000" w:themeColor="text1"/>
              </w:rPr>
              <w:t>1</w:t>
            </w:r>
          </w:p>
        </w:tc>
        <w:tc>
          <w:tcPr>
            <w:tcW w:w="3867"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B1C2355" w14:textId="77777777" w:rsidR="0099454A" w:rsidRDefault="0099454A" w:rsidP="008E385B">
            <w:pPr>
              <w:widowControl w:val="0"/>
              <w:rPr>
                <w:color w:val="000000" w:themeColor="text1"/>
              </w:rPr>
            </w:pPr>
            <w:r>
              <w:rPr>
                <w:color w:val="000000" w:themeColor="text1"/>
              </w:rPr>
              <w:t>The user activates the night mode y double tap.</w:t>
            </w:r>
          </w:p>
        </w:tc>
        <w:tc>
          <w:tcPr>
            <w:tcW w:w="45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18462C7" w14:textId="77777777" w:rsidR="0099454A" w:rsidRDefault="0099454A" w:rsidP="008E385B">
            <w:pPr>
              <w:widowControl w:val="0"/>
              <w:jc w:val="center"/>
              <w:rPr>
                <w:b/>
                <w:color w:val="000000" w:themeColor="text1"/>
              </w:rPr>
            </w:pPr>
            <w:r>
              <w:rPr>
                <w:color w:val="000000" w:themeColor="text1"/>
              </w:rPr>
              <w:t>2-A</w:t>
            </w:r>
          </w:p>
        </w:tc>
        <w:tc>
          <w:tcPr>
            <w:tcW w:w="4223"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ECE192D" w14:textId="77777777" w:rsidR="0099454A" w:rsidRDefault="0099454A" w:rsidP="008E385B">
            <w:pPr>
              <w:keepNext/>
              <w:widowControl w:val="0"/>
              <w:rPr>
                <w:i/>
                <w:color w:val="000000" w:themeColor="text1"/>
              </w:rPr>
            </w:pPr>
            <w:r>
              <w:rPr>
                <w:color w:val="000000" w:themeColor="text1"/>
              </w:rPr>
              <w:t xml:space="preserve">The system responds with an error message: </w:t>
            </w:r>
            <w:r>
              <w:rPr>
                <w:i/>
                <w:color w:val="000000" w:themeColor="text1"/>
              </w:rPr>
              <w:t>Night mode is not activated.</w:t>
            </w:r>
          </w:p>
        </w:tc>
      </w:tr>
    </w:tbl>
    <w:p w14:paraId="57E6892C" w14:textId="77777777" w:rsidR="0099454A" w:rsidRDefault="0099454A" w:rsidP="0099454A"/>
    <w:p w14:paraId="4229309B" w14:textId="677531D1" w:rsidR="0099454A" w:rsidRDefault="0099454A" w:rsidP="0099454A"/>
    <w:p w14:paraId="16051CBC" w14:textId="34814CA6" w:rsidR="001857B3" w:rsidRDefault="001857B3" w:rsidP="0099454A"/>
    <w:p w14:paraId="5F665684" w14:textId="3F8D4F70" w:rsidR="001857B3" w:rsidRDefault="001857B3" w:rsidP="0099454A"/>
    <w:p w14:paraId="2B2D3F6D" w14:textId="6D0F71DB" w:rsidR="001857B3" w:rsidRDefault="001857B3" w:rsidP="0099454A"/>
    <w:p w14:paraId="048FE210" w14:textId="7E5B8886" w:rsidR="001857B3" w:rsidRDefault="001857B3" w:rsidP="0099454A"/>
    <w:p w14:paraId="18917804" w14:textId="1D47A60A" w:rsidR="001857B3" w:rsidRDefault="001857B3" w:rsidP="0099454A"/>
    <w:p w14:paraId="60B99A82" w14:textId="77C165A2" w:rsidR="001857B3" w:rsidRDefault="001857B3" w:rsidP="0099454A"/>
    <w:p w14:paraId="5164E47F" w14:textId="3D015E41" w:rsidR="001857B3" w:rsidRDefault="001857B3" w:rsidP="0099454A"/>
    <w:p w14:paraId="7889C0AC" w14:textId="6BA4FE70" w:rsidR="001857B3" w:rsidRDefault="001857B3" w:rsidP="0099454A"/>
    <w:p w14:paraId="33C1FC29" w14:textId="1F39A37D" w:rsidR="001857B3" w:rsidRDefault="001857B3" w:rsidP="0099454A"/>
    <w:p w14:paraId="0141C549" w14:textId="3B76543A" w:rsidR="001857B3" w:rsidRDefault="001857B3" w:rsidP="0099454A"/>
    <w:p w14:paraId="458A04FC" w14:textId="31185C8D" w:rsidR="001857B3" w:rsidRDefault="001857B3" w:rsidP="0099454A"/>
    <w:p w14:paraId="0EA355AF" w14:textId="0A66DD99" w:rsidR="001857B3" w:rsidRDefault="001857B3" w:rsidP="0099454A"/>
    <w:p w14:paraId="274FE0FF" w14:textId="3CAD7DCC" w:rsidR="001857B3" w:rsidRDefault="001857B3" w:rsidP="0099454A"/>
    <w:p w14:paraId="66BFDBC4" w14:textId="47E77B1C" w:rsidR="001857B3" w:rsidRDefault="001857B3" w:rsidP="0099454A"/>
    <w:p w14:paraId="166AB9AA" w14:textId="408CD1D8" w:rsidR="001857B3" w:rsidRDefault="001857B3" w:rsidP="0099454A"/>
    <w:p w14:paraId="755B28AD" w14:textId="63954655" w:rsidR="001857B3" w:rsidRDefault="001857B3" w:rsidP="0099454A"/>
    <w:p w14:paraId="70B80829" w14:textId="4C915138" w:rsidR="001857B3" w:rsidRDefault="001857B3" w:rsidP="0099454A"/>
    <w:p w14:paraId="7DE5B0F3" w14:textId="0BF2AE92" w:rsidR="001857B3" w:rsidRDefault="001857B3" w:rsidP="0099454A"/>
    <w:p w14:paraId="781FD48D" w14:textId="7066C189" w:rsidR="001857B3" w:rsidRDefault="001857B3" w:rsidP="0099454A"/>
    <w:p w14:paraId="311B9E01" w14:textId="77777777" w:rsidR="001857B3" w:rsidRDefault="001857B3" w:rsidP="0099454A"/>
    <w:p w14:paraId="413A790F" w14:textId="04BDBF55" w:rsidR="000550DE" w:rsidRDefault="0099454A" w:rsidP="000550DE">
      <w:pPr>
        <w:pStyle w:val="Heading3"/>
        <w:numPr>
          <w:ilvl w:val="2"/>
          <w:numId w:val="4"/>
        </w:numPr>
      </w:pPr>
      <w:bookmarkStart w:id="160" w:name="_Toc25140213"/>
      <w:bookmarkStart w:id="161" w:name="_Toc42076277"/>
      <w:r>
        <w:lastRenderedPageBreak/>
        <w:t xml:space="preserve">Detect </w:t>
      </w:r>
      <w:bookmarkEnd w:id="160"/>
      <w:r w:rsidR="00E76AD6">
        <w:t>Obstacle Position and Type</w:t>
      </w:r>
      <w:bookmarkEnd w:id="161"/>
    </w:p>
    <w:p w14:paraId="7E61CC4F" w14:textId="4F4EC151" w:rsidR="00B424D5" w:rsidRPr="00B424D5" w:rsidRDefault="00B424D5" w:rsidP="00B424D5">
      <w:pPr>
        <w:pStyle w:val="BodyText"/>
      </w:pPr>
      <w:r>
        <w:t xml:space="preserve">The following use case describes the detect obstacle type and position functionality and the basic flow in order to operate it. </w:t>
      </w:r>
    </w:p>
    <w:p w14:paraId="7B430A9D" w14:textId="77777777" w:rsidR="0099454A" w:rsidRDefault="0099454A" w:rsidP="0099454A"/>
    <w:tbl>
      <w:tblPr>
        <w:tblStyle w:val="TableGrid"/>
        <w:tblW w:w="9075" w:type="dxa"/>
        <w:tblLayout w:type="fixed"/>
        <w:tblLook w:val="04A0" w:firstRow="1" w:lastRow="0" w:firstColumn="1" w:lastColumn="0" w:noHBand="0" w:noVBand="1"/>
      </w:tblPr>
      <w:tblGrid>
        <w:gridCol w:w="535"/>
        <w:gridCol w:w="989"/>
        <w:gridCol w:w="2878"/>
        <w:gridCol w:w="450"/>
        <w:gridCol w:w="4223"/>
      </w:tblGrid>
      <w:tr w:rsidR="0099454A" w14:paraId="3F0BD8FB"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5FB24E4" w14:textId="77777777" w:rsidR="0099454A" w:rsidRDefault="0099454A" w:rsidP="008E385B">
            <w:pPr>
              <w:pStyle w:val="TableHeader"/>
              <w:rPr>
                <w:b w:val="0"/>
              </w:rPr>
            </w:pPr>
            <w:r>
              <w:t>Name</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EC32269" w14:textId="4B488CB9" w:rsidR="0099454A" w:rsidRDefault="001857B3" w:rsidP="008E385B">
            <w:pPr>
              <w:widowControl w:val="0"/>
              <w:rPr>
                <w:color w:val="000000" w:themeColor="text1"/>
              </w:rPr>
            </w:pPr>
            <w:r>
              <w:rPr>
                <w:color w:val="000000" w:themeColor="text1"/>
              </w:rPr>
              <w:t>Obstacle Detection</w:t>
            </w:r>
          </w:p>
        </w:tc>
      </w:tr>
      <w:tr w:rsidR="0099454A" w14:paraId="0D159D47"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48FEFEC" w14:textId="77777777" w:rsidR="0099454A" w:rsidRDefault="0099454A" w:rsidP="008E385B">
            <w:pPr>
              <w:pStyle w:val="TableHeader"/>
              <w:rPr>
                <w:b w:val="0"/>
                <w:sz w:val="18"/>
              </w:rPr>
            </w:pPr>
            <w:r>
              <w:t>Actors</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0F4094C" w14:textId="77777777" w:rsidR="0099454A" w:rsidRDefault="0099454A" w:rsidP="008E385B">
            <w:pPr>
              <w:widowControl w:val="0"/>
              <w:rPr>
                <w:color w:val="000000" w:themeColor="text1"/>
              </w:rPr>
            </w:pPr>
            <w:r>
              <w:rPr>
                <w:color w:val="000000" w:themeColor="text1"/>
              </w:rPr>
              <w:t>User and the System</w:t>
            </w:r>
          </w:p>
        </w:tc>
      </w:tr>
      <w:tr w:rsidR="0099454A" w14:paraId="6B03C86F"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13F5927" w14:textId="77777777" w:rsidR="0099454A" w:rsidRDefault="0099454A" w:rsidP="008E385B">
            <w:pPr>
              <w:pStyle w:val="TableHeader"/>
              <w:rPr>
                <w:b w:val="0"/>
                <w:sz w:val="18"/>
              </w:rPr>
            </w:pPr>
            <w:r>
              <w:t>Summary</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64BF506" w14:textId="2CFA9EF8" w:rsidR="0099454A" w:rsidRDefault="0099454A" w:rsidP="008E385B">
            <w:pPr>
              <w:widowControl w:val="0"/>
              <w:rPr>
                <w:color w:val="000000" w:themeColor="text1"/>
              </w:rPr>
            </w:pPr>
            <w:r>
              <w:rPr>
                <w:color w:val="000000" w:themeColor="text1"/>
              </w:rPr>
              <w:t xml:space="preserve">The </w:t>
            </w:r>
            <w:r w:rsidR="001857B3">
              <w:rPr>
                <w:color w:val="000000" w:themeColor="text1"/>
              </w:rPr>
              <w:t>s</w:t>
            </w:r>
            <w:r>
              <w:rPr>
                <w:color w:val="000000" w:themeColor="text1"/>
              </w:rPr>
              <w:t xml:space="preserve">ystem </w:t>
            </w:r>
            <w:r w:rsidR="001857B3">
              <w:rPr>
                <w:color w:val="000000" w:themeColor="text1"/>
              </w:rPr>
              <w:t xml:space="preserve">will </w:t>
            </w:r>
            <w:r>
              <w:rPr>
                <w:color w:val="000000" w:themeColor="text1"/>
              </w:rPr>
              <w:t xml:space="preserve">take the </w:t>
            </w:r>
            <w:r w:rsidR="001857B3">
              <w:rPr>
                <w:color w:val="000000" w:themeColor="text1"/>
              </w:rPr>
              <w:t>real time images of the surroundings</w:t>
            </w:r>
            <w:r>
              <w:rPr>
                <w:color w:val="000000" w:themeColor="text1"/>
              </w:rPr>
              <w:t xml:space="preserve"> and </w:t>
            </w:r>
            <w:r w:rsidR="001857B3">
              <w:rPr>
                <w:color w:val="000000" w:themeColor="text1"/>
              </w:rPr>
              <w:t>compares it with those stored in the dataset. If found, the type ad position of the obstacle will be informed to the blind through audio feedback.</w:t>
            </w:r>
          </w:p>
        </w:tc>
      </w:tr>
      <w:tr w:rsidR="0099454A" w14:paraId="75B0CCA4"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B2D41B0" w14:textId="77777777" w:rsidR="0099454A" w:rsidRDefault="0099454A" w:rsidP="008E385B">
            <w:pPr>
              <w:pStyle w:val="TableHeader"/>
              <w:rPr>
                <w:b w:val="0"/>
                <w:sz w:val="18"/>
              </w:rPr>
            </w:pPr>
            <w:r>
              <w:t>Pre-Conditions</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23DBE0C" w14:textId="77B18F5C" w:rsidR="0099454A" w:rsidRDefault="0099454A" w:rsidP="008E385B">
            <w:pPr>
              <w:widowControl w:val="0"/>
              <w:rPr>
                <w:color w:val="000000" w:themeColor="text1"/>
              </w:rPr>
            </w:pPr>
            <w:r>
              <w:rPr>
                <w:color w:val="000000" w:themeColor="text1"/>
              </w:rPr>
              <w:t xml:space="preserve">The user must have </w:t>
            </w:r>
            <w:r w:rsidR="001857B3">
              <w:rPr>
                <w:color w:val="000000" w:themeColor="text1"/>
              </w:rPr>
              <w:t>the camera opened</w:t>
            </w:r>
            <w:r>
              <w:rPr>
                <w:color w:val="000000" w:themeColor="text1"/>
              </w:rPr>
              <w:t>, so that on the time of finding obstacles system helps the user by comparing those</w:t>
            </w:r>
            <w:r w:rsidR="001857B3">
              <w:rPr>
                <w:color w:val="000000" w:themeColor="text1"/>
              </w:rPr>
              <w:t xml:space="preserve"> stored</w:t>
            </w:r>
            <w:r>
              <w:rPr>
                <w:color w:val="000000" w:themeColor="text1"/>
              </w:rPr>
              <w:t xml:space="preserve"> images with images captured by the smartphone camera to detect it as </w:t>
            </w:r>
            <w:r w:rsidR="001857B3">
              <w:rPr>
                <w:color w:val="000000" w:themeColor="text1"/>
              </w:rPr>
              <w:t>an obstacle</w:t>
            </w:r>
            <w:r>
              <w:rPr>
                <w:color w:val="000000" w:themeColor="text1"/>
              </w:rPr>
              <w:t>.</w:t>
            </w:r>
          </w:p>
        </w:tc>
      </w:tr>
      <w:tr w:rsidR="0099454A" w14:paraId="0F47F845"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AA79A34" w14:textId="77777777" w:rsidR="0099454A" w:rsidRDefault="0099454A" w:rsidP="008E385B">
            <w:pPr>
              <w:pStyle w:val="TableHeader"/>
              <w:rPr>
                <w:b w:val="0"/>
                <w:sz w:val="18"/>
              </w:rPr>
            </w:pPr>
            <w:r>
              <w:t>Post-Conditions</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AD382A7" w14:textId="77777777" w:rsidR="0099454A" w:rsidRDefault="0099454A" w:rsidP="008E385B">
            <w:pPr>
              <w:widowControl w:val="0"/>
              <w:rPr>
                <w:color w:val="000000" w:themeColor="text1"/>
              </w:rPr>
            </w:pPr>
            <w:r>
              <w:rPr>
                <w:color w:val="000000" w:themeColor="text1"/>
              </w:rPr>
              <w:t>The user’s camera is successfully opened and starts detecting the obstacles in the nearby area using UV light diction or by Flash mode in Night mode and only by camera in Day mode.</w:t>
            </w:r>
          </w:p>
        </w:tc>
      </w:tr>
      <w:tr w:rsidR="0099454A" w14:paraId="0536237B" w14:textId="77777777" w:rsidTr="008E385B">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70C1A00" w14:textId="77777777" w:rsidR="0099454A" w:rsidRDefault="0099454A" w:rsidP="008E385B">
            <w:pPr>
              <w:pStyle w:val="TableHeader"/>
            </w:pPr>
            <w:r>
              <w:t>Special Requirements</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64E4EEA" w14:textId="3B79A67E" w:rsidR="0099454A" w:rsidRDefault="0099454A" w:rsidP="008E385B">
            <w:pPr>
              <w:widowControl w:val="0"/>
              <w:rPr>
                <w:color w:val="000000" w:themeColor="text1"/>
              </w:rPr>
            </w:pPr>
            <w:r>
              <w:rPr>
                <w:color w:val="000000" w:themeColor="text1"/>
              </w:rPr>
              <w:t>User must be logged into the System</w:t>
            </w:r>
            <w:r w:rsidR="001857B3">
              <w:rPr>
                <w:color w:val="000000" w:themeColor="text1"/>
              </w:rPr>
              <w:t>.</w:t>
            </w:r>
          </w:p>
        </w:tc>
      </w:tr>
      <w:tr w:rsidR="0099454A" w14:paraId="3E62871D" w14:textId="77777777" w:rsidTr="008E385B">
        <w:trPr>
          <w:trHeight w:val="420"/>
        </w:trPr>
        <w:tc>
          <w:tcPr>
            <w:tcW w:w="9075"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8FBC934" w14:textId="77777777" w:rsidR="0099454A" w:rsidRDefault="0099454A" w:rsidP="008E385B">
            <w:pPr>
              <w:pStyle w:val="TableHeader"/>
              <w:jc w:val="center"/>
              <w:rPr>
                <w:b w:val="0"/>
              </w:rPr>
            </w:pPr>
            <w:r>
              <w:t>Basic Flow</w:t>
            </w:r>
          </w:p>
        </w:tc>
      </w:tr>
      <w:tr w:rsidR="0099454A" w14:paraId="581CE693" w14:textId="77777777" w:rsidTr="008E385B">
        <w:trPr>
          <w:trHeight w:val="420"/>
        </w:trPr>
        <w:tc>
          <w:tcPr>
            <w:tcW w:w="4402"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4E6385A" w14:textId="77777777" w:rsidR="0099454A" w:rsidRDefault="0099454A" w:rsidP="008E385B">
            <w:pPr>
              <w:pStyle w:val="TableHeader"/>
              <w:jc w:val="center"/>
            </w:pPr>
            <w:r>
              <w:t>Actor Action</w:t>
            </w:r>
          </w:p>
        </w:tc>
        <w:tc>
          <w:tcPr>
            <w:tcW w:w="4673"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F0CC636" w14:textId="77777777" w:rsidR="0099454A" w:rsidRDefault="0099454A" w:rsidP="008E385B">
            <w:pPr>
              <w:widowControl w:val="0"/>
              <w:jc w:val="center"/>
              <w:rPr>
                <w:b/>
                <w:color w:val="000000" w:themeColor="text1"/>
                <w:szCs w:val="18"/>
              </w:rPr>
            </w:pPr>
            <w:r>
              <w:rPr>
                <w:b/>
                <w:color w:val="000000" w:themeColor="text1"/>
                <w:szCs w:val="18"/>
              </w:rPr>
              <w:t>System Response</w:t>
            </w:r>
          </w:p>
        </w:tc>
      </w:tr>
      <w:tr w:rsidR="0099454A" w14:paraId="25EB432C" w14:textId="77777777" w:rsidTr="008E385B">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7C6710A" w14:textId="77777777" w:rsidR="0099454A" w:rsidRDefault="0099454A" w:rsidP="008E385B">
            <w:pPr>
              <w:widowControl w:val="0"/>
              <w:jc w:val="center"/>
              <w:rPr>
                <w:color w:val="000000" w:themeColor="text1"/>
              </w:rPr>
            </w:pPr>
            <w:r>
              <w:rPr>
                <w:color w:val="000000" w:themeColor="text1"/>
              </w:rPr>
              <w:t>1</w:t>
            </w:r>
          </w:p>
        </w:tc>
        <w:tc>
          <w:tcPr>
            <w:tcW w:w="3867"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2EB6C17" w14:textId="4C05AEBD" w:rsidR="0099454A" w:rsidRDefault="0099454A" w:rsidP="008E385B">
            <w:pPr>
              <w:widowControl w:val="0"/>
              <w:rPr>
                <w:color w:val="000000" w:themeColor="text1"/>
              </w:rPr>
            </w:pPr>
            <w:r>
              <w:rPr>
                <w:color w:val="000000" w:themeColor="text1"/>
              </w:rPr>
              <w:t xml:space="preserve">The user wants to detect </w:t>
            </w:r>
            <w:r w:rsidR="001857B3">
              <w:rPr>
                <w:color w:val="000000" w:themeColor="text1"/>
              </w:rPr>
              <w:t>the obstacles</w:t>
            </w:r>
          </w:p>
        </w:tc>
        <w:tc>
          <w:tcPr>
            <w:tcW w:w="45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C9E97EE" w14:textId="77777777" w:rsidR="0099454A" w:rsidRDefault="0099454A" w:rsidP="008E385B">
            <w:pPr>
              <w:widowControl w:val="0"/>
              <w:jc w:val="center"/>
              <w:rPr>
                <w:color w:val="000000" w:themeColor="text1"/>
              </w:rPr>
            </w:pPr>
            <w:r>
              <w:rPr>
                <w:color w:val="000000" w:themeColor="text1"/>
              </w:rPr>
              <w:t>2</w:t>
            </w:r>
          </w:p>
        </w:tc>
        <w:tc>
          <w:tcPr>
            <w:tcW w:w="4223"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B375CAD" w14:textId="7532EA14" w:rsidR="0099454A" w:rsidRDefault="0091500E" w:rsidP="008E385B">
            <w:pPr>
              <w:widowControl w:val="0"/>
              <w:rPr>
                <w:color w:val="000000" w:themeColor="text1"/>
              </w:rPr>
            </w:pPr>
            <w:r>
              <w:rPr>
                <w:color w:val="000000" w:themeColor="text1"/>
              </w:rPr>
              <w:t>System opens</w:t>
            </w:r>
            <w:r w:rsidR="0099454A">
              <w:rPr>
                <w:color w:val="000000" w:themeColor="text1"/>
              </w:rPr>
              <w:t xml:space="preserve"> the camera and start taking photos in burst mode until a</w:t>
            </w:r>
            <w:r w:rsidR="001857B3">
              <w:rPr>
                <w:color w:val="000000" w:themeColor="text1"/>
              </w:rPr>
              <w:t>n obstacle</w:t>
            </w:r>
            <w:r w:rsidR="0099454A">
              <w:rPr>
                <w:color w:val="000000" w:themeColor="text1"/>
              </w:rPr>
              <w:t xml:space="preserve"> is detected.</w:t>
            </w:r>
          </w:p>
        </w:tc>
      </w:tr>
      <w:tr w:rsidR="0099454A" w14:paraId="45BE4902" w14:textId="77777777" w:rsidTr="008E385B">
        <w:trPr>
          <w:trHeight w:val="420"/>
        </w:trPr>
        <w:tc>
          <w:tcPr>
            <w:tcW w:w="9075"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D7CBF28" w14:textId="77777777" w:rsidR="0099454A" w:rsidRDefault="0099454A" w:rsidP="008E385B">
            <w:pPr>
              <w:widowControl w:val="0"/>
              <w:jc w:val="center"/>
              <w:rPr>
                <w:color w:val="000000" w:themeColor="text1"/>
              </w:rPr>
            </w:pPr>
            <w:r>
              <w:rPr>
                <w:b/>
                <w:color w:val="000000" w:themeColor="text1"/>
              </w:rPr>
              <w:t>Alternative Flow</w:t>
            </w:r>
          </w:p>
        </w:tc>
      </w:tr>
      <w:tr w:rsidR="0099454A" w14:paraId="145840EE" w14:textId="77777777" w:rsidTr="008E385B">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3003A5A6" w14:textId="77777777" w:rsidR="0099454A" w:rsidRDefault="0099454A" w:rsidP="008E385B">
            <w:pPr>
              <w:widowControl w:val="0"/>
              <w:jc w:val="center"/>
              <w:rPr>
                <w:color w:val="000000" w:themeColor="text1"/>
              </w:rPr>
            </w:pPr>
            <w:r>
              <w:rPr>
                <w:color w:val="000000" w:themeColor="text1"/>
              </w:rPr>
              <w:t>1</w:t>
            </w:r>
          </w:p>
        </w:tc>
        <w:tc>
          <w:tcPr>
            <w:tcW w:w="3867"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6F69591" w14:textId="5512AFEC" w:rsidR="0099454A" w:rsidRDefault="0099454A" w:rsidP="008E385B">
            <w:pPr>
              <w:widowControl w:val="0"/>
              <w:rPr>
                <w:color w:val="000000" w:themeColor="text1"/>
              </w:rPr>
            </w:pPr>
            <w:r>
              <w:rPr>
                <w:color w:val="000000" w:themeColor="text1"/>
              </w:rPr>
              <w:t>The user wants to detect the</w:t>
            </w:r>
            <w:r w:rsidR="001857B3">
              <w:rPr>
                <w:color w:val="000000" w:themeColor="text1"/>
              </w:rPr>
              <w:t xml:space="preserve"> obstacles</w:t>
            </w:r>
          </w:p>
        </w:tc>
        <w:tc>
          <w:tcPr>
            <w:tcW w:w="45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CD4A15D" w14:textId="77777777" w:rsidR="0099454A" w:rsidRDefault="0099454A" w:rsidP="008E385B">
            <w:pPr>
              <w:widowControl w:val="0"/>
              <w:jc w:val="center"/>
              <w:rPr>
                <w:b/>
                <w:color w:val="000000" w:themeColor="text1"/>
              </w:rPr>
            </w:pPr>
            <w:r>
              <w:rPr>
                <w:color w:val="000000" w:themeColor="text1"/>
              </w:rPr>
              <w:t>2-A</w:t>
            </w:r>
          </w:p>
        </w:tc>
        <w:tc>
          <w:tcPr>
            <w:tcW w:w="4223"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43F1D6A" w14:textId="25FCFEDC" w:rsidR="0099454A" w:rsidRDefault="0099454A" w:rsidP="008E385B">
            <w:pPr>
              <w:keepNext/>
              <w:widowControl w:val="0"/>
              <w:rPr>
                <w:i/>
                <w:color w:val="000000" w:themeColor="text1"/>
              </w:rPr>
            </w:pPr>
            <w:r>
              <w:rPr>
                <w:color w:val="000000" w:themeColor="text1"/>
              </w:rPr>
              <w:t xml:space="preserve">The system responds with an error message: </w:t>
            </w:r>
            <w:r>
              <w:rPr>
                <w:i/>
                <w:color w:val="000000" w:themeColor="text1"/>
              </w:rPr>
              <w:t xml:space="preserve">No </w:t>
            </w:r>
            <w:r w:rsidR="0066252E">
              <w:rPr>
                <w:i/>
                <w:color w:val="000000" w:themeColor="text1"/>
              </w:rPr>
              <w:t>Obstacle found</w:t>
            </w:r>
            <w:r>
              <w:rPr>
                <w:i/>
                <w:color w:val="000000" w:themeColor="text1"/>
              </w:rPr>
              <w:t>.</w:t>
            </w:r>
          </w:p>
        </w:tc>
      </w:tr>
    </w:tbl>
    <w:p w14:paraId="18BFA0A3" w14:textId="77777777" w:rsidR="002C61E9" w:rsidRDefault="002C61E9" w:rsidP="0099454A"/>
    <w:p w14:paraId="0A824D35" w14:textId="77777777" w:rsidR="001667CD" w:rsidRDefault="001667CD" w:rsidP="0099454A"/>
    <w:p w14:paraId="43D8A260" w14:textId="77777777" w:rsidR="001667CD" w:rsidRDefault="001667CD" w:rsidP="0099454A"/>
    <w:p w14:paraId="68DA1896" w14:textId="77777777" w:rsidR="001667CD" w:rsidRDefault="001667CD" w:rsidP="0099454A"/>
    <w:p w14:paraId="11EE18EC" w14:textId="77777777" w:rsidR="001667CD" w:rsidRDefault="001667CD" w:rsidP="0099454A"/>
    <w:p w14:paraId="763ED4D2" w14:textId="77777777" w:rsidR="001667CD" w:rsidRDefault="001667CD" w:rsidP="0099454A"/>
    <w:p w14:paraId="63777A3E" w14:textId="77777777" w:rsidR="001667CD" w:rsidRDefault="001667CD" w:rsidP="0099454A"/>
    <w:p w14:paraId="79998366" w14:textId="77777777" w:rsidR="001667CD" w:rsidRDefault="001667CD" w:rsidP="0099454A"/>
    <w:p w14:paraId="1152C8F5" w14:textId="77777777" w:rsidR="001667CD" w:rsidRDefault="001667CD" w:rsidP="0099454A"/>
    <w:p w14:paraId="2FF41DDF" w14:textId="77777777" w:rsidR="001667CD" w:rsidRDefault="001667CD" w:rsidP="0099454A"/>
    <w:p w14:paraId="432AB6B3" w14:textId="77777777" w:rsidR="001667CD" w:rsidRDefault="001667CD" w:rsidP="0099454A"/>
    <w:p w14:paraId="58AFBDD4" w14:textId="77777777" w:rsidR="001667CD" w:rsidRDefault="001667CD" w:rsidP="0099454A"/>
    <w:p w14:paraId="69124ED2" w14:textId="77777777" w:rsidR="001667CD" w:rsidRDefault="001667CD" w:rsidP="0099454A"/>
    <w:p w14:paraId="7E66C233" w14:textId="77777777" w:rsidR="001667CD" w:rsidRDefault="001667CD" w:rsidP="0099454A"/>
    <w:p w14:paraId="47351EA8" w14:textId="77777777" w:rsidR="001667CD" w:rsidRDefault="001667CD" w:rsidP="0099454A"/>
    <w:p w14:paraId="5BE5DDE2" w14:textId="77777777" w:rsidR="001667CD" w:rsidRDefault="001667CD" w:rsidP="0099454A"/>
    <w:p w14:paraId="1C7E128D" w14:textId="77777777" w:rsidR="001667CD" w:rsidRDefault="001667CD" w:rsidP="0099454A"/>
    <w:p w14:paraId="2B9A70D5" w14:textId="77777777" w:rsidR="001667CD" w:rsidRDefault="001667CD" w:rsidP="0099454A"/>
    <w:p w14:paraId="5EE76B67" w14:textId="77777777" w:rsidR="001667CD" w:rsidRDefault="001667CD" w:rsidP="0099454A"/>
    <w:p w14:paraId="6F1027F4" w14:textId="77777777" w:rsidR="001667CD" w:rsidRDefault="001667CD" w:rsidP="0099454A"/>
    <w:p w14:paraId="59D9BE2A" w14:textId="77777777" w:rsidR="001667CD" w:rsidRDefault="001667CD" w:rsidP="0099454A"/>
    <w:p w14:paraId="11613B49" w14:textId="5E5DA93D" w:rsidR="001667CD" w:rsidRDefault="001667CD" w:rsidP="001667CD">
      <w:pPr>
        <w:pStyle w:val="Heading3"/>
        <w:numPr>
          <w:ilvl w:val="2"/>
          <w:numId w:val="4"/>
        </w:numPr>
      </w:pPr>
      <w:bookmarkStart w:id="162" w:name="_Toc42076278"/>
      <w:r>
        <w:lastRenderedPageBreak/>
        <w:t>Sign Out</w:t>
      </w:r>
      <w:bookmarkEnd w:id="162"/>
    </w:p>
    <w:p w14:paraId="4A326FE3" w14:textId="5D47241A" w:rsidR="00B424D5" w:rsidRPr="00B424D5" w:rsidRDefault="00B424D5" w:rsidP="00B424D5">
      <w:pPr>
        <w:pStyle w:val="BodyText"/>
      </w:pPr>
      <w:r>
        <w:t xml:space="preserve">The following use case describes the sign out functionality and the basic flow in order to operate it. </w:t>
      </w:r>
    </w:p>
    <w:p w14:paraId="5A2C13D1" w14:textId="77777777" w:rsidR="001667CD" w:rsidRDefault="001667CD" w:rsidP="001667CD"/>
    <w:tbl>
      <w:tblPr>
        <w:tblStyle w:val="TableGrid"/>
        <w:tblW w:w="9075" w:type="dxa"/>
        <w:tblLayout w:type="fixed"/>
        <w:tblLook w:val="04A0" w:firstRow="1" w:lastRow="0" w:firstColumn="1" w:lastColumn="0" w:noHBand="0" w:noVBand="1"/>
      </w:tblPr>
      <w:tblGrid>
        <w:gridCol w:w="535"/>
        <w:gridCol w:w="989"/>
        <w:gridCol w:w="2878"/>
        <w:gridCol w:w="450"/>
        <w:gridCol w:w="4223"/>
      </w:tblGrid>
      <w:tr w:rsidR="001667CD" w14:paraId="485544D0" w14:textId="77777777" w:rsidTr="00493BEC">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80130E2" w14:textId="77777777" w:rsidR="001667CD" w:rsidRDefault="001667CD" w:rsidP="00493BEC">
            <w:pPr>
              <w:pStyle w:val="TableHeader"/>
              <w:rPr>
                <w:b w:val="0"/>
              </w:rPr>
            </w:pPr>
            <w:r>
              <w:t>Name</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0BD46E4" w14:textId="77777777" w:rsidR="001667CD" w:rsidRDefault="001667CD" w:rsidP="00493BEC">
            <w:pPr>
              <w:widowControl w:val="0"/>
              <w:rPr>
                <w:color w:val="000000" w:themeColor="text1"/>
              </w:rPr>
            </w:pPr>
            <w:r>
              <w:rPr>
                <w:color w:val="000000" w:themeColor="text1"/>
              </w:rPr>
              <w:t>Sign Out</w:t>
            </w:r>
          </w:p>
        </w:tc>
      </w:tr>
      <w:tr w:rsidR="001667CD" w14:paraId="25EF54D9" w14:textId="77777777" w:rsidTr="00493BEC">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A3DAAF2" w14:textId="77777777" w:rsidR="001667CD" w:rsidRDefault="001667CD" w:rsidP="00493BEC">
            <w:pPr>
              <w:pStyle w:val="TableHeader"/>
              <w:rPr>
                <w:b w:val="0"/>
                <w:sz w:val="18"/>
              </w:rPr>
            </w:pPr>
            <w:r>
              <w:t>Actors</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AD3AF0C" w14:textId="77777777" w:rsidR="001667CD" w:rsidRDefault="001667CD" w:rsidP="00493BEC">
            <w:pPr>
              <w:widowControl w:val="0"/>
              <w:rPr>
                <w:color w:val="000000" w:themeColor="text1"/>
              </w:rPr>
            </w:pPr>
            <w:r>
              <w:rPr>
                <w:color w:val="000000" w:themeColor="text1"/>
              </w:rPr>
              <w:t>User and the System</w:t>
            </w:r>
          </w:p>
        </w:tc>
      </w:tr>
      <w:tr w:rsidR="001667CD" w14:paraId="4291CC6B" w14:textId="77777777" w:rsidTr="00493BEC">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996DB7A" w14:textId="77777777" w:rsidR="001667CD" w:rsidRDefault="001667CD" w:rsidP="00493BEC">
            <w:pPr>
              <w:pStyle w:val="TableHeader"/>
              <w:rPr>
                <w:b w:val="0"/>
                <w:sz w:val="18"/>
              </w:rPr>
            </w:pPr>
            <w:r>
              <w:t>Summary</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B6EBE92" w14:textId="77777777" w:rsidR="001667CD" w:rsidRDefault="001667CD" w:rsidP="00493BEC">
            <w:pPr>
              <w:widowControl w:val="0"/>
              <w:rPr>
                <w:color w:val="000000" w:themeColor="text1"/>
              </w:rPr>
            </w:pPr>
            <w:r>
              <w:rPr>
                <w:color w:val="000000" w:themeColor="text1"/>
              </w:rPr>
              <w:t>The user swipes left to log out of the application.</w:t>
            </w:r>
          </w:p>
        </w:tc>
      </w:tr>
      <w:tr w:rsidR="001667CD" w14:paraId="0311074D" w14:textId="77777777" w:rsidTr="00493BEC">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E5BF57E" w14:textId="77777777" w:rsidR="001667CD" w:rsidRDefault="001667CD" w:rsidP="00493BEC">
            <w:pPr>
              <w:pStyle w:val="TableHeader"/>
              <w:rPr>
                <w:b w:val="0"/>
                <w:sz w:val="18"/>
              </w:rPr>
            </w:pPr>
            <w:r>
              <w:t>Pre-Conditions</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8E5CDB2" w14:textId="77777777" w:rsidR="001667CD" w:rsidRDefault="001667CD" w:rsidP="00493BEC">
            <w:pPr>
              <w:widowControl w:val="0"/>
              <w:rPr>
                <w:color w:val="000000" w:themeColor="text1"/>
              </w:rPr>
            </w:pPr>
            <w:r>
              <w:rPr>
                <w:color w:val="000000" w:themeColor="text1"/>
              </w:rPr>
              <w:t>The user must be logged into the application</w:t>
            </w:r>
          </w:p>
        </w:tc>
      </w:tr>
      <w:tr w:rsidR="001667CD" w14:paraId="2772AD36" w14:textId="77777777" w:rsidTr="00493BEC">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3F51BC16" w14:textId="77777777" w:rsidR="001667CD" w:rsidRDefault="001667CD" w:rsidP="00493BEC">
            <w:pPr>
              <w:pStyle w:val="TableHeader"/>
              <w:rPr>
                <w:b w:val="0"/>
                <w:sz w:val="18"/>
              </w:rPr>
            </w:pPr>
            <w:r>
              <w:t>Post-Conditions</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3DA96ACA" w14:textId="77777777" w:rsidR="001667CD" w:rsidRDefault="001667CD" w:rsidP="00493BEC">
            <w:pPr>
              <w:widowControl w:val="0"/>
              <w:rPr>
                <w:color w:val="000000" w:themeColor="text1"/>
              </w:rPr>
            </w:pPr>
            <w:r>
              <w:rPr>
                <w:color w:val="000000" w:themeColor="text1"/>
              </w:rPr>
              <w:t>The user’s session is destroyed and the user is logged out of the application.</w:t>
            </w:r>
          </w:p>
        </w:tc>
      </w:tr>
      <w:tr w:rsidR="001667CD" w14:paraId="470C0A3B" w14:textId="77777777" w:rsidTr="00493BEC">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56BC4AF" w14:textId="77777777" w:rsidR="001667CD" w:rsidRDefault="001667CD" w:rsidP="00493BEC">
            <w:pPr>
              <w:pStyle w:val="TableHeader"/>
            </w:pPr>
            <w:r>
              <w:t>Special Requirements</w:t>
            </w:r>
          </w:p>
        </w:tc>
        <w:tc>
          <w:tcPr>
            <w:tcW w:w="7551"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2656622" w14:textId="77777777" w:rsidR="001667CD" w:rsidRDefault="001667CD" w:rsidP="00493BEC">
            <w:pPr>
              <w:widowControl w:val="0"/>
              <w:rPr>
                <w:color w:val="000000" w:themeColor="text1"/>
              </w:rPr>
            </w:pPr>
            <w:r>
              <w:rPr>
                <w:color w:val="000000" w:themeColor="text1"/>
              </w:rPr>
              <w:t>User must be logged into the System.</w:t>
            </w:r>
          </w:p>
        </w:tc>
      </w:tr>
      <w:tr w:rsidR="001667CD" w14:paraId="4CCF4DB2" w14:textId="77777777" w:rsidTr="00493BEC">
        <w:trPr>
          <w:trHeight w:val="420"/>
        </w:trPr>
        <w:tc>
          <w:tcPr>
            <w:tcW w:w="9075"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33F15825" w14:textId="77777777" w:rsidR="001667CD" w:rsidRDefault="001667CD" w:rsidP="00493BEC">
            <w:pPr>
              <w:pStyle w:val="TableHeader"/>
              <w:jc w:val="center"/>
              <w:rPr>
                <w:b w:val="0"/>
              </w:rPr>
            </w:pPr>
            <w:r>
              <w:t>Basic Flow</w:t>
            </w:r>
          </w:p>
        </w:tc>
      </w:tr>
      <w:tr w:rsidR="001667CD" w14:paraId="6B7123D4" w14:textId="77777777" w:rsidTr="00493BEC">
        <w:trPr>
          <w:trHeight w:val="420"/>
        </w:trPr>
        <w:tc>
          <w:tcPr>
            <w:tcW w:w="4402"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7E47FBA" w14:textId="77777777" w:rsidR="001667CD" w:rsidRDefault="001667CD" w:rsidP="00493BEC">
            <w:pPr>
              <w:pStyle w:val="TableHeader"/>
              <w:jc w:val="center"/>
            </w:pPr>
            <w:r>
              <w:t>Actor Action</w:t>
            </w:r>
          </w:p>
        </w:tc>
        <w:tc>
          <w:tcPr>
            <w:tcW w:w="4673"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404E926" w14:textId="77777777" w:rsidR="001667CD" w:rsidRDefault="001667CD" w:rsidP="00493BEC">
            <w:pPr>
              <w:widowControl w:val="0"/>
              <w:jc w:val="center"/>
              <w:rPr>
                <w:b/>
                <w:color w:val="000000" w:themeColor="text1"/>
                <w:szCs w:val="18"/>
              </w:rPr>
            </w:pPr>
            <w:r>
              <w:rPr>
                <w:b/>
                <w:color w:val="000000" w:themeColor="text1"/>
                <w:szCs w:val="18"/>
              </w:rPr>
              <w:t>System Response</w:t>
            </w:r>
          </w:p>
        </w:tc>
      </w:tr>
      <w:tr w:rsidR="001667CD" w14:paraId="7F4932FF" w14:textId="77777777" w:rsidTr="00493BEC">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E7871BA" w14:textId="77777777" w:rsidR="001667CD" w:rsidRDefault="001667CD" w:rsidP="00493BEC">
            <w:pPr>
              <w:widowControl w:val="0"/>
              <w:jc w:val="center"/>
              <w:rPr>
                <w:color w:val="000000" w:themeColor="text1"/>
              </w:rPr>
            </w:pPr>
            <w:r>
              <w:rPr>
                <w:color w:val="000000" w:themeColor="text1"/>
              </w:rPr>
              <w:t>1</w:t>
            </w:r>
          </w:p>
        </w:tc>
        <w:tc>
          <w:tcPr>
            <w:tcW w:w="3867"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DAFD433" w14:textId="77777777" w:rsidR="001667CD" w:rsidRDefault="001667CD" w:rsidP="00493BEC">
            <w:pPr>
              <w:widowControl w:val="0"/>
              <w:rPr>
                <w:color w:val="000000" w:themeColor="text1"/>
              </w:rPr>
            </w:pPr>
            <w:r>
              <w:rPr>
                <w:color w:val="000000" w:themeColor="text1"/>
              </w:rPr>
              <w:t>The user swipes left to sign out</w:t>
            </w:r>
          </w:p>
        </w:tc>
        <w:tc>
          <w:tcPr>
            <w:tcW w:w="45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D6C6418" w14:textId="77777777" w:rsidR="001667CD" w:rsidRDefault="001667CD" w:rsidP="00493BEC">
            <w:pPr>
              <w:widowControl w:val="0"/>
              <w:jc w:val="center"/>
              <w:rPr>
                <w:color w:val="000000" w:themeColor="text1"/>
              </w:rPr>
            </w:pPr>
            <w:r>
              <w:rPr>
                <w:color w:val="000000" w:themeColor="text1"/>
              </w:rPr>
              <w:t>2</w:t>
            </w:r>
          </w:p>
        </w:tc>
        <w:tc>
          <w:tcPr>
            <w:tcW w:w="4223"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248D611" w14:textId="77777777" w:rsidR="001667CD" w:rsidRDefault="001667CD" w:rsidP="00493BEC">
            <w:pPr>
              <w:widowControl w:val="0"/>
              <w:rPr>
                <w:color w:val="000000" w:themeColor="text1"/>
              </w:rPr>
            </w:pPr>
            <w:r>
              <w:rPr>
                <w:color w:val="000000" w:themeColor="text1"/>
              </w:rPr>
              <w:t>System destroys the user’s session and the user is logged out of the application.</w:t>
            </w:r>
          </w:p>
        </w:tc>
      </w:tr>
      <w:tr w:rsidR="001667CD" w14:paraId="5FD7824C" w14:textId="77777777" w:rsidTr="00493BEC">
        <w:trPr>
          <w:trHeight w:val="420"/>
        </w:trPr>
        <w:tc>
          <w:tcPr>
            <w:tcW w:w="9075"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36366543" w14:textId="77777777" w:rsidR="001667CD" w:rsidRDefault="001667CD" w:rsidP="00493BEC">
            <w:pPr>
              <w:widowControl w:val="0"/>
              <w:jc w:val="center"/>
              <w:rPr>
                <w:color w:val="000000" w:themeColor="text1"/>
              </w:rPr>
            </w:pPr>
            <w:r>
              <w:rPr>
                <w:b/>
                <w:color w:val="000000" w:themeColor="text1"/>
              </w:rPr>
              <w:t>Alternative Flow</w:t>
            </w:r>
          </w:p>
        </w:tc>
      </w:tr>
      <w:tr w:rsidR="001667CD" w14:paraId="3818FC3E" w14:textId="77777777" w:rsidTr="00493BEC">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9AE77F8" w14:textId="77777777" w:rsidR="001667CD" w:rsidRDefault="001667CD" w:rsidP="00493BEC">
            <w:pPr>
              <w:widowControl w:val="0"/>
              <w:jc w:val="center"/>
              <w:rPr>
                <w:color w:val="000000" w:themeColor="text1"/>
              </w:rPr>
            </w:pPr>
            <w:r>
              <w:rPr>
                <w:color w:val="000000" w:themeColor="text1"/>
              </w:rPr>
              <w:t>1</w:t>
            </w:r>
          </w:p>
        </w:tc>
        <w:tc>
          <w:tcPr>
            <w:tcW w:w="3867"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53D678B" w14:textId="77777777" w:rsidR="001667CD" w:rsidRDefault="001667CD" w:rsidP="00493BEC">
            <w:pPr>
              <w:widowControl w:val="0"/>
              <w:rPr>
                <w:color w:val="000000" w:themeColor="text1"/>
              </w:rPr>
            </w:pPr>
            <w:r>
              <w:rPr>
                <w:color w:val="000000" w:themeColor="text1"/>
              </w:rPr>
              <w:t>The user swipes left to sign out</w:t>
            </w:r>
          </w:p>
        </w:tc>
        <w:tc>
          <w:tcPr>
            <w:tcW w:w="45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FBA2266" w14:textId="77777777" w:rsidR="001667CD" w:rsidRDefault="001667CD" w:rsidP="00493BEC">
            <w:pPr>
              <w:widowControl w:val="0"/>
              <w:jc w:val="center"/>
              <w:rPr>
                <w:b/>
                <w:color w:val="000000" w:themeColor="text1"/>
              </w:rPr>
            </w:pPr>
            <w:r>
              <w:rPr>
                <w:color w:val="000000" w:themeColor="text1"/>
              </w:rPr>
              <w:t>2-A</w:t>
            </w:r>
          </w:p>
        </w:tc>
        <w:tc>
          <w:tcPr>
            <w:tcW w:w="4223"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2C69A45" w14:textId="77777777" w:rsidR="001667CD" w:rsidRDefault="001667CD" w:rsidP="00493BEC">
            <w:pPr>
              <w:keepNext/>
              <w:widowControl w:val="0"/>
              <w:rPr>
                <w:i/>
                <w:color w:val="000000" w:themeColor="text1"/>
              </w:rPr>
            </w:pPr>
            <w:r>
              <w:rPr>
                <w:color w:val="000000" w:themeColor="text1"/>
              </w:rPr>
              <w:t xml:space="preserve">The system responds with an error message: </w:t>
            </w:r>
            <w:r>
              <w:rPr>
                <w:i/>
                <w:color w:val="000000" w:themeColor="text1"/>
              </w:rPr>
              <w:t>Not signed out.</w:t>
            </w:r>
          </w:p>
        </w:tc>
      </w:tr>
    </w:tbl>
    <w:p w14:paraId="3191B2B0" w14:textId="77777777" w:rsidR="001667CD" w:rsidRDefault="001667CD" w:rsidP="0099454A"/>
    <w:p w14:paraId="3D80CD73" w14:textId="77777777" w:rsidR="002C61E9" w:rsidRDefault="002C61E9" w:rsidP="0099454A"/>
    <w:p w14:paraId="11568182" w14:textId="77777777" w:rsidR="002C61E9" w:rsidRDefault="002C61E9" w:rsidP="0099454A"/>
    <w:p w14:paraId="3EB30BB4" w14:textId="77777777" w:rsidR="002C61E9" w:rsidRDefault="002C61E9" w:rsidP="0099454A"/>
    <w:p w14:paraId="75D4CA0F" w14:textId="77777777" w:rsidR="002C61E9" w:rsidRDefault="002C61E9" w:rsidP="0099454A"/>
    <w:p w14:paraId="7F58A133" w14:textId="77777777" w:rsidR="002C61E9" w:rsidRDefault="002C61E9" w:rsidP="0099454A"/>
    <w:p w14:paraId="062D1632" w14:textId="77777777" w:rsidR="002C61E9" w:rsidRDefault="002C61E9" w:rsidP="0099454A"/>
    <w:p w14:paraId="0AB9289A" w14:textId="77777777" w:rsidR="002C61E9" w:rsidRDefault="002C61E9" w:rsidP="0099454A"/>
    <w:p w14:paraId="7C574467" w14:textId="77777777" w:rsidR="002C61E9" w:rsidRDefault="002C61E9" w:rsidP="0099454A"/>
    <w:p w14:paraId="3AE826EB" w14:textId="77777777" w:rsidR="002C61E9" w:rsidRDefault="002C61E9" w:rsidP="0099454A"/>
    <w:p w14:paraId="7729D6D1" w14:textId="77777777" w:rsidR="002C61E9" w:rsidRDefault="002C61E9" w:rsidP="0099454A"/>
    <w:p w14:paraId="1B22FAC7" w14:textId="77777777" w:rsidR="002C61E9" w:rsidRDefault="002C61E9" w:rsidP="0099454A"/>
    <w:p w14:paraId="27FB58AB" w14:textId="77777777" w:rsidR="002C61E9" w:rsidRDefault="002C61E9" w:rsidP="0099454A"/>
    <w:p w14:paraId="708570AF" w14:textId="77777777" w:rsidR="002C61E9" w:rsidRDefault="002C61E9" w:rsidP="0099454A"/>
    <w:p w14:paraId="4A40DE3D" w14:textId="77777777" w:rsidR="002C61E9" w:rsidRDefault="002C61E9" w:rsidP="0099454A"/>
    <w:p w14:paraId="359A9CF5" w14:textId="77777777" w:rsidR="000550DE" w:rsidRDefault="000550DE" w:rsidP="0099454A"/>
    <w:p w14:paraId="078431D5" w14:textId="77777777" w:rsidR="000550DE" w:rsidRDefault="000550DE" w:rsidP="0099454A"/>
    <w:p w14:paraId="75786F26" w14:textId="77777777" w:rsidR="001667CD" w:rsidRDefault="001667CD" w:rsidP="0099454A"/>
    <w:p w14:paraId="284CFC8B" w14:textId="77777777" w:rsidR="001667CD" w:rsidRDefault="001667CD" w:rsidP="0099454A"/>
    <w:p w14:paraId="2C811E2A" w14:textId="77777777" w:rsidR="001667CD" w:rsidRDefault="001667CD" w:rsidP="0099454A"/>
    <w:p w14:paraId="706EF78A" w14:textId="77777777" w:rsidR="001667CD" w:rsidRDefault="001667CD" w:rsidP="0099454A"/>
    <w:p w14:paraId="6C1B5181" w14:textId="77777777" w:rsidR="001667CD" w:rsidRDefault="001667CD" w:rsidP="0099454A"/>
    <w:p w14:paraId="6F12C31D" w14:textId="77777777" w:rsidR="001667CD" w:rsidRDefault="001667CD" w:rsidP="0099454A"/>
    <w:p w14:paraId="3DD4161D" w14:textId="77777777" w:rsidR="001667CD" w:rsidRDefault="001667CD" w:rsidP="0099454A"/>
    <w:p w14:paraId="0C6123A4" w14:textId="77777777" w:rsidR="002C61E9" w:rsidRPr="0099454A" w:rsidRDefault="002C61E9" w:rsidP="0099454A"/>
    <w:p w14:paraId="05A0FA89" w14:textId="77777777" w:rsidR="00F777F3" w:rsidRDefault="00F777F3" w:rsidP="00F777F3">
      <w:pPr>
        <w:pStyle w:val="Heading2"/>
      </w:pPr>
      <w:bookmarkStart w:id="163" w:name="_Toc532812924"/>
      <w:bookmarkStart w:id="164" w:name="_Toc42076279"/>
      <w:r>
        <w:lastRenderedPageBreak/>
        <w:t>GUI</w:t>
      </w:r>
      <w:bookmarkEnd w:id="163"/>
      <w:bookmarkEnd w:id="164"/>
    </w:p>
    <w:p w14:paraId="0BB816D7" w14:textId="77777777" w:rsidR="002C61E9" w:rsidRDefault="002C61E9" w:rsidP="00BB040B">
      <w:pPr>
        <w:pStyle w:val="BodyText"/>
      </w:pPr>
      <w:r>
        <w:t xml:space="preserve">This section includes the GUI </w:t>
      </w:r>
      <w:r w:rsidR="0091500E">
        <w:t>dumps that</w:t>
      </w:r>
      <w:r>
        <w:t xml:space="preserve"> will show the users how functional requirements will be performed on interface. </w:t>
      </w:r>
    </w:p>
    <w:p w14:paraId="3050EB02" w14:textId="77777777" w:rsidR="00083B7F" w:rsidRPr="002C61E9" w:rsidRDefault="00083B7F" w:rsidP="002C61E9"/>
    <w:p w14:paraId="2B546858" w14:textId="77777777" w:rsidR="002C61E9" w:rsidRDefault="002C61E9" w:rsidP="002C61E9">
      <w:pPr>
        <w:keepNext/>
        <w:jc w:val="center"/>
      </w:pPr>
      <w:r>
        <w:rPr>
          <w:noProof/>
        </w:rPr>
        <w:drawing>
          <wp:inline distT="0" distB="0" distL="0" distR="0" wp14:anchorId="6B76239C" wp14:editId="2E41043F">
            <wp:extent cx="1618585" cy="30861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27383" cy="3102875"/>
                    </a:xfrm>
                    <a:prstGeom prst="rect">
                      <a:avLst/>
                    </a:prstGeom>
                    <a:noFill/>
                    <a:ln>
                      <a:noFill/>
                    </a:ln>
                  </pic:spPr>
                </pic:pic>
              </a:graphicData>
            </a:graphic>
          </wp:inline>
        </w:drawing>
      </w:r>
    </w:p>
    <w:p w14:paraId="6033CFC8" w14:textId="77777777" w:rsidR="002C61E9" w:rsidRDefault="002C61E9" w:rsidP="002C61E9">
      <w:pPr>
        <w:keepNext/>
        <w:jc w:val="center"/>
      </w:pPr>
    </w:p>
    <w:p w14:paraId="3EB7275D" w14:textId="417DB924" w:rsidR="002C61E9" w:rsidRPr="00377001" w:rsidRDefault="002C61E9" w:rsidP="002C61E9">
      <w:pPr>
        <w:pStyle w:val="Caption"/>
      </w:pPr>
      <w:bookmarkStart w:id="165" w:name="_Toc25140175"/>
      <w:bookmarkStart w:id="166" w:name="_Toc26334166"/>
      <w:r>
        <w:t xml:space="preserve">Figure </w:t>
      </w:r>
      <w:fldSimple w:instr=" SEQ Figure \* ARABIC ">
        <w:r w:rsidR="00494DBB">
          <w:rPr>
            <w:noProof/>
          </w:rPr>
          <w:t>10</w:t>
        </w:r>
      </w:fldSimple>
      <w:r>
        <w:t>: Splash Screen</w:t>
      </w:r>
      <w:bookmarkEnd w:id="165"/>
      <w:bookmarkEnd w:id="166"/>
    </w:p>
    <w:p w14:paraId="136DF05B" w14:textId="77777777" w:rsidR="002C61E9" w:rsidRDefault="002C61E9" w:rsidP="002C61E9">
      <w:pPr>
        <w:jc w:val="center"/>
        <w:rPr>
          <w:i/>
          <w:iCs/>
          <w:sz w:val="20"/>
          <w:szCs w:val="20"/>
        </w:rPr>
      </w:pPr>
      <w:r>
        <w:rPr>
          <w:i/>
          <w:iCs/>
          <w:sz w:val="20"/>
          <w:szCs w:val="20"/>
        </w:rPr>
        <w:t>This is the splash screen that will prompt the user to sign up with Facebook or application</w:t>
      </w:r>
    </w:p>
    <w:p w14:paraId="7BAA972A" w14:textId="77777777" w:rsidR="00083B7F" w:rsidRDefault="00083B7F" w:rsidP="00083B7F"/>
    <w:p w14:paraId="5A762ABB" w14:textId="77777777" w:rsidR="000550DE" w:rsidRDefault="000550DE" w:rsidP="00083B7F"/>
    <w:p w14:paraId="0252272C" w14:textId="77777777" w:rsidR="002C61E9" w:rsidRDefault="002C61E9" w:rsidP="00BB040B">
      <w:pPr>
        <w:keepNext/>
        <w:jc w:val="center"/>
      </w:pPr>
      <w:r>
        <w:rPr>
          <w:noProof/>
        </w:rPr>
        <w:drawing>
          <wp:inline distT="0" distB="0" distL="0" distR="0" wp14:anchorId="0F4CA002" wp14:editId="09A32C45">
            <wp:extent cx="1880436" cy="3596640"/>
            <wp:effectExtent l="0" t="0" r="571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3710" cy="3622029"/>
                    </a:xfrm>
                    <a:prstGeom prst="rect">
                      <a:avLst/>
                    </a:prstGeom>
                    <a:noFill/>
                    <a:ln>
                      <a:noFill/>
                    </a:ln>
                  </pic:spPr>
                </pic:pic>
              </a:graphicData>
            </a:graphic>
          </wp:inline>
        </w:drawing>
      </w:r>
    </w:p>
    <w:p w14:paraId="24B5714B" w14:textId="7F7ECD66" w:rsidR="002C61E9" w:rsidRDefault="002C61E9" w:rsidP="002C61E9">
      <w:pPr>
        <w:pStyle w:val="Caption"/>
      </w:pPr>
      <w:bookmarkStart w:id="167" w:name="_Toc25140176"/>
      <w:bookmarkStart w:id="168" w:name="_Toc26334167"/>
      <w:r>
        <w:t xml:space="preserve">Figure </w:t>
      </w:r>
      <w:fldSimple w:instr=" SEQ Figure \* ARABIC ">
        <w:r w:rsidR="00494DBB">
          <w:rPr>
            <w:noProof/>
          </w:rPr>
          <w:t>11</w:t>
        </w:r>
      </w:fldSimple>
      <w:r>
        <w:t>: Sign Up Screen</w:t>
      </w:r>
      <w:bookmarkEnd w:id="167"/>
      <w:bookmarkEnd w:id="168"/>
    </w:p>
    <w:p w14:paraId="5FC80777" w14:textId="77777777" w:rsidR="002C61E9" w:rsidRDefault="002C61E9" w:rsidP="002C61E9">
      <w:pPr>
        <w:jc w:val="center"/>
        <w:rPr>
          <w:i/>
          <w:iCs/>
          <w:sz w:val="20"/>
          <w:szCs w:val="20"/>
        </w:rPr>
      </w:pPr>
      <w:r w:rsidRPr="00377001">
        <w:rPr>
          <w:i/>
          <w:iCs/>
          <w:sz w:val="20"/>
          <w:szCs w:val="20"/>
        </w:rPr>
        <w:t>If a user is not registered already, he shall sign up to the system</w:t>
      </w:r>
    </w:p>
    <w:p w14:paraId="17D33A13" w14:textId="77777777" w:rsidR="00083B7F" w:rsidRPr="00083B7F" w:rsidRDefault="00083B7F" w:rsidP="00083B7F"/>
    <w:p w14:paraId="1D679637" w14:textId="77777777" w:rsidR="002C61E9" w:rsidRDefault="002C61E9" w:rsidP="002C61E9">
      <w:pPr>
        <w:keepNext/>
        <w:jc w:val="center"/>
      </w:pPr>
      <w:r>
        <w:rPr>
          <w:noProof/>
        </w:rPr>
        <w:lastRenderedPageBreak/>
        <w:drawing>
          <wp:inline distT="0" distB="0" distL="0" distR="0" wp14:anchorId="53E607BD" wp14:editId="3AC3D219">
            <wp:extent cx="1585976" cy="3040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94116" cy="3055985"/>
                    </a:xfrm>
                    <a:prstGeom prst="rect">
                      <a:avLst/>
                    </a:prstGeom>
                    <a:noFill/>
                    <a:ln>
                      <a:noFill/>
                    </a:ln>
                  </pic:spPr>
                </pic:pic>
              </a:graphicData>
            </a:graphic>
          </wp:inline>
        </w:drawing>
      </w:r>
    </w:p>
    <w:p w14:paraId="29FA6F02" w14:textId="2D9C8562" w:rsidR="002C61E9" w:rsidRPr="0098778E" w:rsidRDefault="002C61E9" w:rsidP="002C61E9">
      <w:pPr>
        <w:pStyle w:val="Caption"/>
      </w:pPr>
      <w:bookmarkStart w:id="169" w:name="_Toc25140177"/>
      <w:bookmarkStart w:id="170" w:name="_Toc26334168"/>
      <w:r>
        <w:t xml:space="preserve">Figure </w:t>
      </w:r>
      <w:fldSimple w:instr=" SEQ Figure \* ARABIC ">
        <w:r w:rsidR="00494DBB">
          <w:rPr>
            <w:noProof/>
          </w:rPr>
          <w:t>12</w:t>
        </w:r>
      </w:fldSimple>
      <w:r>
        <w:t>: Sign-In Screen</w:t>
      </w:r>
      <w:bookmarkEnd w:id="169"/>
      <w:bookmarkEnd w:id="170"/>
    </w:p>
    <w:p w14:paraId="07816DF5" w14:textId="77777777" w:rsidR="00083B7F" w:rsidRDefault="002C61E9" w:rsidP="00BB040B">
      <w:pPr>
        <w:jc w:val="center"/>
        <w:rPr>
          <w:i/>
          <w:iCs/>
          <w:sz w:val="20"/>
          <w:szCs w:val="20"/>
        </w:rPr>
      </w:pPr>
      <w:r w:rsidRPr="00377001">
        <w:rPr>
          <w:i/>
          <w:iCs/>
          <w:sz w:val="20"/>
          <w:szCs w:val="20"/>
        </w:rPr>
        <w:t>If the user has already signed up, they sign in the next time</w:t>
      </w:r>
    </w:p>
    <w:p w14:paraId="0B63F566" w14:textId="77777777" w:rsidR="00BB040B" w:rsidRDefault="00BB040B" w:rsidP="00BB040B">
      <w:pPr>
        <w:jc w:val="center"/>
        <w:rPr>
          <w:i/>
          <w:iCs/>
          <w:sz w:val="20"/>
          <w:szCs w:val="20"/>
        </w:rPr>
      </w:pPr>
    </w:p>
    <w:p w14:paraId="14C9EFAC" w14:textId="77777777" w:rsidR="00083B7F" w:rsidRPr="00083B7F" w:rsidRDefault="00083B7F" w:rsidP="00083B7F"/>
    <w:p w14:paraId="21FC5401" w14:textId="77777777" w:rsidR="002C61E9" w:rsidRDefault="002C61E9" w:rsidP="002C61E9">
      <w:pPr>
        <w:keepNext/>
        <w:jc w:val="center"/>
      </w:pPr>
      <w:r>
        <w:rPr>
          <w:noProof/>
        </w:rPr>
        <w:drawing>
          <wp:inline distT="0" distB="0" distL="0" distR="0" wp14:anchorId="055FED44" wp14:editId="4C1DF78F">
            <wp:extent cx="1994334" cy="383286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3277" cy="3850047"/>
                    </a:xfrm>
                    <a:prstGeom prst="rect">
                      <a:avLst/>
                    </a:prstGeom>
                    <a:noFill/>
                    <a:ln>
                      <a:noFill/>
                    </a:ln>
                  </pic:spPr>
                </pic:pic>
              </a:graphicData>
            </a:graphic>
          </wp:inline>
        </w:drawing>
      </w:r>
    </w:p>
    <w:p w14:paraId="682F7EE1" w14:textId="1E500E35" w:rsidR="002C61E9" w:rsidRDefault="002C61E9" w:rsidP="002C61E9">
      <w:pPr>
        <w:pStyle w:val="Caption"/>
      </w:pPr>
      <w:bookmarkStart w:id="171" w:name="_Toc25140178"/>
      <w:bookmarkStart w:id="172" w:name="_Toc26334169"/>
      <w:r>
        <w:t xml:space="preserve">Figure </w:t>
      </w:r>
      <w:fldSimple w:instr=" SEQ Figure \* ARABIC ">
        <w:r w:rsidR="00494DBB">
          <w:rPr>
            <w:noProof/>
          </w:rPr>
          <w:t>13</w:t>
        </w:r>
      </w:fldSimple>
      <w:r>
        <w:t>: Home screen</w:t>
      </w:r>
      <w:bookmarkEnd w:id="171"/>
      <w:bookmarkEnd w:id="172"/>
    </w:p>
    <w:p w14:paraId="012379C0" w14:textId="77777777" w:rsidR="002C61E9" w:rsidRPr="0098778E" w:rsidRDefault="002C61E9" w:rsidP="002C61E9">
      <w:pPr>
        <w:pStyle w:val="Caption"/>
        <w:rPr>
          <w:b w:val="0"/>
          <w:bCs w:val="0"/>
        </w:rPr>
      </w:pPr>
      <w:r w:rsidRPr="0098778E">
        <w:rPr>
          <w:b w:val="0"/>
          <w:bCs w:val="0"/>
          <w:i/>
          <w:iCs/>
        </w:rPr>
        <w:t>The home screen shows two modes: Light Mode and Night Mode</w:t>
      </w:r>
    </w:p>
    <w:p w14:paraId="49025F77" w14:textId="77777777" w:rsidR="002C61E9" w:rsidRDefault="002C61E9" w:rsidP="002C61E9">
      <w:pPr>
        <w:spacing w:before="240"/>
        <w:jc w:val="center"/>
        <w:rPr>
          <w:i/>
          <w:iCs/>
          <w:sz w:val="20"/>
          <w:szCs w:val="20"/>
        </w:rPr>
      </w:pPr>
    </w:p>
    <w:p w14:paraId="7B153238" w14:textId="77777777" w:rsidR="002C61E9" w:rsidRDefault="002C61E9" w:rsidP="002C61E9">
      <w:pPr>
        <w:pStyle w:val="BodyText"/>
      </w:pPr>
      <w:r>
        <w:t>The above screen shows an example of how our application’s home screen will look like. The user single tap on the screen to switch to the light mode and double tap on the screen to switch to the night mode.</w:t>
      </w:r>
    </w:p>
    <w:p w14:paraId="7734796A" w14:textId="77777777" w:rsidR="002C61E9" w:rsidRDefault="002C61E9" w:rsidP="002C61E9">
      <w:pPr>
        <w:keepNext/>
        <w:spacing w:before="240"/>
        <w:jc w:val="center"/>
      </w:pPr>
      <w:r>
        <w:rPr>
          <w:noProof/>
        </w:rPr>
        <w:lastRenderedPageBreak/>
        <w:drawing>
          <wp:inline distT="0" distB="0" distL="0" distR="0" wp14:anchorId="34AF0915" wp14:editId="39FC4631">
            <wp:extent cx="1550267" cy="2979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56954" cy="2992272"/>
                    </a:xfrm>
                    <a:prstGeom prst="rect">
                      <a:avLst/>
                    </a:prstGeom>
                    <a:noFill/>
                    <a:ln>
                      <a:noFill/>
                    </a:ln>
                  </pic:spPr>
                </pic:pic>
              </a:graphicData>
            </a:graphic>
          </wp:inline>
        </w:drawing>
      </w:r>
    </w:p>
    <w:p w14:paraId="3322C714" w14:textId="7189D2F9" w:rsidR="002C61E9" w:rsidRDefault="002C61E9" w:rsidP="002C61E9">
      <w:pPr>
        <w:pStyle w:val="Caption"/>
      </w:pPr>
      <w:bookmarkStart w:id="173" w:name="_Toc25140179"/>
      <w:bookmarkStart w:id="174" w:name="_Toc26334170"/>
      <w:r>
        <w:t xml:space="preserve">Figure </w:t>
      </w:r>
      <w:fldSimple w:instr=" SEQ Figure \* ARABIC ">
        <w:r w:rsidR="00494DBB">
          <w:rPr>
            <w:noProof/>
          </w:rPr>
          <w:t>14</w:t>
        </w:r>
      </w:fldSimple>
      <w:r>
        <w:t>: Light Mode Screen</w:t>
      </w:r>
      <w:bookmarkEnd w:id="173"/>
      <w:bookmarkEnd w:id="174"/>
    </w:p>
    <w:p w14:paraId="583C0F93" w14:textId="77777777" w:rsidR="002C61E9" w:rsidRDefault="002C61E9" w:rsidP="002C61E9">
      <w:pPr>
        <w:jc w:val="center"/>
        <w:rPr>
          <w:i/>
          <w:iCs/>
          <w:sz w:val="20"/>
          <w:szCs w:val="20"/>
        </w:rPr>
      </w:pPr>
      <w:r w:rsidRPr="00766E31">
        <w:rPr>
          <w:i/>
          <w:iCs/>
          <w:sz w:val="20"/>
          <w:szCs w:val="20"/>
        </w:rPr>
        <w:t>By single tap, the light mode of the application is selected and camera is opene</w:t>
      </w:r>
      <w:r>
        <w:rPr>
          <w:i/>
          <w:iCs/>
          <w:sz w:val="20"/>
          <w:szCs w:val="20"/>
        </w:rPr>
        <w:t>d</w:t>
      </w:r>
    </w:p>
    <w:p w14:paraId="132E54EB" w14:textId="77777777" w:rsidR="002C61E9" w:rsidRDefault="002C61E9" w:rsidP="002C61E9">
      <w:pPr>
        <w:jc w:val="both"/>
        <w:rPr>
          <w:i/>
          <w:iCs/>
          <w:sz w:val="20"/>
          <w:szCs w:val="20"/>
        </w:rPr>
      </w:pPr>
    </w:p>
    <w:p w14:paraId="737C7F07" w14:textId="77777777" w:rsidR="00B84169" w:rsidRDefault="002C61E9" w:rsidP="00024A23">
      <w:pPr>
        <w:pStyle w:val="BodyText"/>
      </w:pPr>
      <w:r>
        <w:t>The above screen shows an example of how our application will look like when light mode is selected. The blind person single tap on the home screen, the light mode screen is switched and the camera is opened to start detecting the obstacles.</w:t>
      </w:r>
    </w:p>
    <w:p w14:paraId="0A223093" w14:textId="77777777" w:rsidR="00B84169" w:rsidRPr="00B84169" w:rsidRDefault="00B84169" w:rsidP="00B84169"/>
    <w:p w14:paraId="5CAE22C9" w14:textId="77777777" w:rsidR="002C61E9" w:rsidRDefault="002C61E9" w:rsidP="002C61E9">
      <w:pPr>
        <w:keepNext/>
        <w:jc w:val="center"/>
      </w:pPr>
      <w:r>
        <w:rPr>
          <w:noProof/>
        </w:rPr>
        <w:drawing>
          <wp:inline distT="0" distB="0" distL="0" distR="0" wp14:anchorId="1E1D9E4B" wp14:editId="714E6A93">
            <wp:extent cx="1897328" cy="369570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28402" cy="3756226"/>
                    </a:xfrm>
                    <a:prstGeom prst="rect">
                      <a:avLst/>
                    </a:prstGeom>
                    <a:noFill/>
                    <a:ln>
                      <a:noFill/>
                    </a:ln>
                  </pic:spPr>
                </pic:pic>
              </a:graphicData>
            </a:graphic>
          </wp:inline>
        </w:drawing>
      </w:r>
    </w:p>
    <w:p w14:paraId="1F795961" w14:textId="7659315C" w:rsidR="002C61E9" w:rsidRPr="0098778E" w:rsidRDefault="002C61E9" w:rsidP="002C61E9">
      <w:pPr>
        <w:pStyle w:val="Caption"/>
      </w:pPr>
      <w:bookmarkStart w:id="175" w:name="_Toc25140180"/>
      <w:bookmarkStart w:id="176" w:name="_Toc26334171"/>
      <w:r>
        <w:t xml:space="preserve">Figure </w:t>
      </w:r>
      <w:fldSimple w:instr=" SEQ Figure \* ARABIC ">
        <w:r w:rsidR="00494DBB">
          <w:rPr>
            <w:noProof/>
          </w:rPr>
          <w:t>15</w:t>
        </w:r>
      </w:fldSimple>
      <w:r>
        <w:t>: Night Mode Screen</w:t>
      </w:r>
      <w:bookmarkEnd w:id="175"/>
      <w:bookmarkEnd w:id="176"/>
    </w:p>
    <w:p w14:paraId="0D66A859" w14:textId="77777777" w:rsidR="002C61E9" w:rsidRPr="00766E31" w:rsidRDefault="002C61E9" w:rsidP="002C61E9">
      <w:pPr>
        <w:jc w:val="center"/>
        <w:rPr>
          <w:i/>
          <w:iCs/>
          <w:sz w:val="20"/>
          <w:szCs w:val="20"/>
        </w:rPr>
      </w:pPr>
      <w:r w:rsidRPr="00766E31">
        <w:rPr>
          <w:i/>
          <w:iCs/>
          <w:sz w:val="20"/>
          <w:szCs w:val="20"/>
        </w:rPr>
        <w:t xml:space="preserve">By </w:t>
      </w:r>
      <w:r>
        <w:rPr>
          <w:i/>
          <w:iCs/>
          <w:sz w:val="20"/>
          <w:szCs w:val="20"/>
        </w:rPr>
        <w:t>double</w:t>
      </w:r>
      <w:r w:rsidRPr="00766E31">
        <w:rPr>
          <w:i/>
          <w:iCs/>
          <w:sz w:val="20"/>
          <w:szCs w:val="20"/>
        </w:rPr>
        <w:t xml:space="preserve"> tap, the </w:t>
      </w:r>
      <w:r>
        <w:rPr>
          <w:i/>
          <w:iCs/>
          <w:sz w:val="20"/>
          <w:szCs w:val="20"/>
        </w:rPr>
        <w:t>nigh</w:t>
      </w:r>
      <w:r w:rsidRPr="00766E31">
        <w:rPr>
          <w:i/>
          <w:iCs/>
          <w:sz w:val="20"/>
          <w:szCs w:val="20"/>
        </w:rPr>
        <w:t>t mode of the application is selected and camera is opene</w:t>
      </w:r>
      <w:r>
        <w:rPr>
          <w:i/>
          <w:iCs/>
          <w:sz w:val="20"/>
          <w:szCs w:val="20"/>
        </w:rPr>
        <w:t>d</w:t>
      </w:r>
    </w:p>
    <w:p w14:paraId="36550419" w14:textId="77777777" w:rsidR="002C61E9" w:rsidRDefault="002C61E9" w:rsidP="002C61E9">
      <w:pPr>
        <w:jc w:val="both"/>
        <w:rPr>
          <w:i/>
          <w:iCs/>
          <w:sz w:val="20"/>
          <w:szCs w:val="20"/>
        </w:rPr>
      </w:pPr>
    </w:p>
    <w:p w14:paraId="768AFB89" w14:textId="77777777" w:rsidR="002C61E9" w:rsidRPr="00766E31" w:rsidRDefault="002C61E9" w:rsidP="002C61E9">
      <w:pPr>
        <w:pStyle w:val="BodyText"/>
        <w:sectPr w:rsidR="002C61E9" w:rsidRPr="00766E31" w:rsidSect="003D48EB">
          <w:pgSz w:w="11909" w:h="16834" w:code="9"/>
          <w:pgMar w:top="1440" w:right="1440" w:bottom="1440" w:left="1440" w:header="720" w:footer="720" w:gutter="0"/>
          <w:cols w:space="720"/>
          <w:docGrid w:linePitch="360"/>
        </w:sectPr>
      </w:pPr>
      <w:r>
        <w:t>The above screen shows an example of how our application will look like when night mode is selected. The blind person double tap on the home screen, the night mode screen is switched and the camera is opened to start detecting the obstacles</w:t>
      </w:r>
      <w:r w:rsidR="00BB040B">
        <w:t>.</w:t>
      </w:r>
    </w:p>
    <w:p w14:paraId="4CE0A969" w14:textId="77777777" w:rsidR="00F777F3" w:rsidRDefault="00F777F3" w:rsidP="00F777F3">
      <w:pPr>
        <w:pStyle w:val="Heading2"/>
      </w:pPr>
      <w:bookmarkStart w:id="177" w:name="_Toc532812925"/>
      <w:bookmarkStart w:id="178" w:name="_Toc42076280"/>
      <w:r>
        <w:lastRenderedPageBreak/>
        <w:t>Database Design</w:t>
      </w:r>
      <w:bookmarkEnd w:id="177"/>
      <w:bookmarkEnd w:id="178"/>
    </w:p>
    <w:p w14:paraId="61CFF7AF" w14:textId="77777777" w:rsidR="00283B51" w:rsidRDefault="00283B51" w:rsidP="00D53F49">
      <w:pPr>
        <w:pStyle w:val="BodyText"/>
      </w:pPr>
      <w:r>
        <w:t>This section includes the ER Diagram and the Data Dictionary of our project.</w:t>
      </w:r>
    </w:p>
    <w:p w14:paraId="025DECEA" w14:textId="77777777" w:rsidR="00222FFF" w:rsidRDefault="00222FFF" w:rsidP="00A957B9">
      <w:pPr>
        <w:pStyle w:val="Heading3"/>
        <w:numPr>
          <w:ilvl w:val="2"/>
          <w:numId w:val="4"/>
        </w:numPr>
      </w:pPr>
      <w:bookmarkStart w:id="179" w:name="_Toc5527848"/>
      <w:bookmarkStart w:id="180" w:name="_Toc19544219"/>
      <w:bookmarkStart w:id="181" w:name="_Toc25140216"/>
      <w:bookmarkStart w:id="182" w:name="_Toc42076281"/>
      <w:r w:rsidRPr="008B57AF">
        <w:t>ER Diagram</w:t>
      </w:r>
      <w:bookmarkEnd w:id="179"/>
      <w:bookmarkEnd w:id="180"/>
      <w:bookmarkEnd w:id="181"/>
      <w:bookmarkEnd w:id="182"/>
    </w:p>
    <w:p w14:paraId="6856758B" w14:textId="77777777" w:rsidR="00D53F49" w:rsidRPr="00D53F49" w:rsidRDefault="00D53F49" w:rsidP="00024A23">
      <w:pPr>
        <w:pStyle w:val="BodyText"/>
      </w:pPr>
      <w:r>
        <w:t>The following diagram shows the ER diagram of our project</w:t>
      </w:r>
    </w:p>
    <w:p w14:paraId="57E8399A" w14:textId="77777777" w:rsidR="00A957B9" w:rsidRPr="00A957B9" w:rsidRDefault="00A957B9" w:rsidP="00A957B9">
      <w:pPr>
        <w:pStyle w:val="ListParagraph"/>
      </w:pPr>
    </w:p>
    <w:p w14:paraId="02F6AD34" w14:textId="794B4B6A" w:rsidR="00222FFF" w:rsidRPr="000E5643" w:rsidRDefault="002E307E" w:rsidP="00222FFF">
      <w:r>
        <w:rPr>
          <w:noProof/>
        </w:rPr>
        <w:drawing>
          <wp:inline distT="0" distB="0" distL="0" distR="0" wp14:anchorId="58990C0E" wp14:editId="3EAEA40E">
            <wp:extent cx="5733415" cy="2200275"/>
            <wp:effectExtent l="0" t="0" r="63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200275"/>
                    </a:xfrm>
                    <a:prstGeom prst="rect">
                      <a:avLst/>
                    </a:prstGeom>
                  </pic:spPr>
                </pic:pic>
              </a:graphicData>
            </a:graphic>
          </wp:inline>
        </w:drawing>
      </w:r>
    </w:p>
    <w:p w14:paraId="4C5F58B7" w14:textId="77777777" w:rsidR="00222FFF" w:rsidRDefault="00222FFF" w:rsidP="00222FFF">
      <w:pPr>
        <w:keepNext/>
        <w:jc w:val="center"/>
      </w:pPr>
    </w:p>
    <w:p w14:paraId="00DB4080" w14:textId="07614C45" w:rsidR="00222FFF" w:rsidRPr="000E5643" w:rsidRDefault="00222FFF" w:rsidP="00222FFF">
      <w:pPr>
        <w:pStyle w:val="Caption"/>
      </w:pPr>
      <w:bookmarkStart w:id="183" w:name="_Toc25140181"/>
      <w:bookmarkStart w:id="184" w:name="_Toc26334172"/>
      <w:r>
        <w:t xml:space="preserve">Figure </w:t>
      </w:r>
      <w:fldSimple w:instr=" SEQ Figure \* ARABIC ">
        <w:r w:rsidR="00494DBB">
          <w:rPr>
            <w:noProof/>
          </w:rPr>
          <w:t>16</w:t>
        </w:r>
      </w:fldSimple>
      <w:r>
        <w:t>: ER Diagram</w:t>
      </w:r>
      <w:bookmarkEnd w:id="183"/>
      <w:bookmarkEnd w:id="184"/>
    </w:p>
    <w:p w14:paraId="764614B6" w14:textId="7F2EABAE" w:rsidR="00222FFF" w:rsidRDefault="00222FFF" w:rsidP="00222FFF">
      <w:pPr>
        <w:pStyle w:val="FigureDescription"/>
        <w:spacing w:line="240" w:lineRule="auto"/>
      </w:pPr>
      <w:r>
        <w:t>ER diagram shows the complete interaction of system entries with other system entries</w:t>
      </w:r>
      <w:r w:rsidR="00016337">
        <w:t>.</w:t>
      </w:r>
    </w:p>
    <w:p w14:paraId="3C7D3483" w14:textId="77777777" w:rsidR="00016337" w:rsidRDefault="00016337" w:rsidP="00222FFF">
      <w:pPr>
        <w:pStyle w:val="FigureDescription"/>
        <w:spacing w:line="240" w:lineRule="auto"/>
      </w:pPr>
    </w:p>
    <w:p w14:paraId="208994E1" w14:textId="45945822" w:rsidR="00016337" w:rsidRPr="00615585" w:rsidRDefault="00016337" w:rsidP="00016337">
      <w:pPr>
        <w:pStyle w:val="BodyText"/>
      </w:pPr>
      <w:r>
        <w:t>The above diagram shows relationship of one entry with other entries and clearly specifies the primary key and foreign keys of each entry.</w:t>
      </w:r>
    </w:p>
    <w:p w14:paraId="79957C61" w14:textId="77777777" w:rsidR="00222FFF" w:rsidRDefault="00222FFF" w:rsidP="00283B51"/>
    <w:p w14:paraId="76D1A120" w14:textId="77777777" w:rsidR="00222FFF" w:rsidRDefault="00222FFF" w:rsidP="00283B51"/>
    <w:p w14:paraId="631F4D9F" w14:textId="77777777" w:rsidR="00222FFF" w:rsidRDefault="00222FFF" w:rsidP="00283B51"/>
    <w:p w14:paraId="42F1B67C" w14:textId="03DE436C" w:rsidR="00222FFF" w:rsidRDefault="00222FFF" w:rsidP="00283B51"/>
    <w:p w14:paraId="4DF29833" w14:textId="77777777" w:rsidR="00222FFF" w:rsidRDefault="00222FFF" w:rsidP="00283B51"/>
    <w:p w14:paraId="6EC5BE9B" w14:textId="77777777" w:rsidR="00222FFF" w:rsidRDefault="00222FFF" w:rsidP="00283B51"/>
    <w:p w14:paraId="332E3798" w14:textId="77777777" w:rsidR="00222FFF" w:rsidRDefault="00222FFF" w:rsidP="00283B51"/>
    <w:p w14:paraId="0F17A2A8" w14:textId="77777777" w:rsidR="00222FFF" w:rsidRDefault="00222FFF" w:rsidP="00283B51"/>
    <w:p w14:paraId="18C7B1BE" w14:textId="77777777" w:rsidR="00222FFF" w:rsidRDefault="00222FFF" w:rsidP="00283B51"/>
    <w:p w14:paraId="3FFA8E08" w14:textId="77777777" w:rsidR="00222FFF" w:rsidRDefault="00222FFF" w:rsidP="00283B51"/>
    <w:p w14:paraId="0A2791BD" w14:textId="77777777" w:rsidR="00222FFF" w:rsidRDefault="00222FFF" w:rsidP="00283B51"/>
    <w:p w14:paraId="2B0EC86B" w14:textId="77777777" w:rsidR="00222FFF" w:rsidRDefault="00222FFF" w:rsidP="00283B51"/>
    <w:p w14:paraId="712B72A8" w14:textId="77777777" w:rsidR="00222FFF" w:rsidRDefault="00222FFF" w:rsidP="00283B51"/>
    <w:p w14:paraId="2ADA834E" w14:textId="77777777" w:rsidR="00222FFF" w:rsidRDefault="00222FFF" w:rsidP="00283B51"/>
    <w:p w14:paraId="1BEC0CF2" w14:textId="3C2ACF34" w:rsidR="00222FFF" w:rsidRDefault="00222FFF" w:rsidP="00283B51"/>
    <w:p w14:paraId="515BE058" w14:textId="1331CC15" w:rsidR="002E307E" w:rsidRDefault="002E307E" w:rsidP="00283B51"/>
    <w:p w14:paraId="786F085C" w14:textId="3FB475F3" w:rsidR="002E307E" w:rsidRDefault="002E307E" w:rsidP="00283B51"/>
    <w:p w14:paraId="091DC1E6" w14:textId="737DDECB" w:rsidR="002E307E" w:rsidRDefault="002E307E" w:rsidP="00283B51"/>
    <w:p w14:paraId="3ED8F8EC" w14:textId="5302172D" w:rsidR="002E307E" w:rsidRDefault="002E307E" w:rsidP="00283B51"/>
    <w:p w14:paraId="123FF164" w14:textId="77777777" w:rsidR="002E307E" w:rsidRDefault="002E307E" w:rsidP="00283B51"/>
    <w:p w14:paraId="49B96FF0" w14:textId="77777777" w:rsidR="00222FFF" w:rsidRDefault="00222FFF" w:rsidP="00283B51"/>
    <w:p w14:paraId="6A0823B9" w14:textId="77777777" w:rsidR="00A957B9" w:rsidRPr="00A957B9" w:rsidRDefault="00222FFF" w:rsidP="00A957B9">
      <w:pPr>
        <w:pStyle w:val="Heading3"/>
        <w:numPr>
          <w:ilvl w:val="2"/>
          <w:numId w:val="4"/>
        </w:numPr>
      </w:pPr>
      <w:bookmarkStart w:id="185" w:name="_Toc5527849"/>
      <w:bookmarkStart w:id="186" w:name="_Toc19544220"/>
      <w:bookmarkStart w:id="187" w:name="_Toc25140217"/>
      <w:bookmarkStart w:id="188" w:name="_Toc42076282"/>
      <w:r w:rsidRPr="008B57AF">
        <w:lastRenderedPageBreak/>
        <w:t>Data Dictionary</w:t>
      </w:r>
      <w:bookmarkEnd w:id="185"/>
      <w:bookmarkEnd w:id="186"/>
      <w:bookmarkEnd w:id="187"/>
      <w:bookmarkEnd w:id="188"/>
    </w:p>
    <w:p w14:paraId="554F72BB" w14:textId="77777777" w:rsidR="00222FFF" w:rsidRPr="00D53F49" w:rsidRDefault="00222FFF" w:rsidP="00D53F49">
      <w:pPr>
        <w:pStyle w:val="BodyText"/>
      </w:pPr>
      <w:r w:rsidRPr="00D53F49">
        <w:rPr>
          <w:rStyle w:val="e24kjd"/>
        </w:rPr>
        <w:t xml:space="preserve">A Data Dictionary </w:t>
      </w:r>
      <w:r w:rsidR="00AF721E">
        <w:rPr>
          <w:rStyle w:val="e24kjd"/>
        </w:rPr>
        <w:t>depicts</w:t>
      </w:r>
      <w:r w:rsidRPr="00D53F49">
        <w:rPr>
          <w:rStyle w:val="e24kjd"/>
        </w:rPr>
        <w:t xml:space="preserve"> what the data means and how it interrelates</w:t>
      </w:r>
      <w:r w:rsidR="00AF721E">
        <w:rPr>
          <w:rStyle w:val="e24kjd"/>
        </w:rPr>
        <w:t xml:space="preserve"> and is time-consuming.</w:t>
      </w:r>
    </w:p>
    <w:p w14:paraId="63F159CE" w14:textId="77777777" w:rsidR="00222FFF" w:rsidRDefault="00222FFF" w:rsidP="00222FFF"/>
    <w:p w14:paraId="3D0F26ED" w14:textId="77777777" w:rsidR="00222FFF" w:rsidRDefault="00222FFF" w:rsidP="00222FFF">
      <w:pPr>
        <w:pStyle w:val="Caption"/>
        <w:keepNext/>
      </w:pPr>
      <w:bookmarkStart w:id="189" w:name="_Toc25140158"/>
      <w:bookmarkStart w:id="190" w:name="_Toc26261422"/>
      <w:r>
        <w:t xml:space="preserve">Table </w:t>
      </w:r>
      <w:r w:rsidR="003503C0">
        <w:t>2</w:t>
      </w:r>
      <w:r>
        <w:t>: Blind User data dictionary</w:t>
      </w:r>
      <w:bookmarkEnd w:id="189"/>
      <w:bookmarkEnd w:id="190"/>
    </w:p>
    <w:p w14:paraId="09552BF1" w14:textId="77777777" w:rsidR="00222FFF" w:rsidRDefault="00222FFF" w:rsidP="00222FFF">
      <w:pPr>
        <w:pStyle w:val="TableDescription"/>
      </w:pPr>
      <w:r>
        <w:t>Blind User data dictionary shows the attributes data types, field size, description and an example of attribute values.</w:t>
      </w:r>
    </w:p>
    <w:p w14:paraId="238367DD" w14:textId="77777777" w:rsidR="00222FFF" w:rsidRPr="000E5643" w:rsidRDefault="00222FFF" w:rsidP="00222FFF"/>
    <w:tbl>
      <w:tblPr>
        <w:tblStyle w:val="TableGrid"/>
        <w:tblW w:w="0" w:type="auto"/>
        <w:tblLook w:val="04A0" w:firstRow="1" w:lastRow="0" w:firstColumn="1" w:lastColumn="0" w:noHBand="0" w:noVBand="1"/>
      </w:tblPr>
      <w:tblGrid>
        <w:gridCol w:w="1796"/>
        <w:gridCol w:w="1776"/>
        <w:gridCol w:w="1763"/>
        <w:gridCol w:w="1816"/>
        <w:gridCol w:w="1868"/>
      </w:tblGrid>
      <w:tr w:rsidR="00222FFF" w:rsidRPr="00BB6828" w14:paraId="7F25D335" w14:textId="77777777" w:rsidTr="008E385B">
        <w:tc>
          <w:tcPr>
            <w:tcW w:w="1796" w:type="dxa"/>
          </w:tcPr>
          <w:p w14:paraId="03343C51" w14:textId="77777777" w:rsidR="00222FFF" w:rsidRPr="00BB6828" w:rsidRDefault="00222FFF" w:rsidP="008E385B">
            <w:pPr>
              <w:rPr>
                <w:b/>
                <w:bCs/>
              </w:rPr>
            </w:pPr>
            <w:r w:rsidRPr="00BB6828">
              <w:rPr>
                <w:b/>
                <w:bCs/>
              </w:rPr>
              <w:t>Field Name</w:t>
            </w:r>
          </w:p>
        </w:tc>
        <w:tc>
          <w:tcPr>
            <w:tcW w:w="1776" w:type="dxa"/>
          </w:tcPr>
          <w:p w14:paraId="05FA974B" w14:textId="77777777" w:rsidR="00222FFF" w:rsidRPr="00BB6828" w:rsidRDefault="00222FFF" w:rsidP="008E385B">
            <w:pPr>
              <w:rPr>
                <w:b/>
                <w:bCs/>
              </w:rPr>
            </w:pPr>
            <w:r>
              <w:rPr>
                <w:b/>
                <w:bCs/>
              </w:rPr>
              <w:t>Data Type</w:t>
            </w:r>
          </w:p>
        </w:tc>
        <w:tc>
          <w:tcPr>
            <w:tcW w:w="1763" w:type="dxa"/>
          </w:tcPr>
          <w:p w14:paraId="798ABDA2" w14:textId="77777777" w:rsidR="00222FFF" w:rsidRPr="00BB6828" w:rsidRDefault="00222FFF" w:rsidP="008E385B">
            <w:pPr>
              <w:rPr>
                <w:b/>
                <w:bCs/>
              </w:rPr>
            </w:pPr>
            <w:r>
              <w:rPr>
                <w:b/>
                <w:bCs/>
              </w:rPr>
              <w:t>Field Size</w:t>
            </w:r>
          </w:p>
        </w:tc>
        <w:tc>
          <w:tcPr>
            <w:tcW w:w="1816" w:type="dxa"/>
          </w:tcPr>
          <w:p w14:paraId="5A99F92F" w14:textId="77777777" w:rsidR="00222FFF" w:rsidRPr="00BB6828" w:rsidRDefault="00222FFF" w:rsidP="008E385B">
            <w:pPr>
              <w:rPr>
                <w:b/>
                <w:bCs/>
              </w:rPr>
            </w:pPr>
            <w:r>
              <w:rPr>
                <w:b/>
                <w:bCs/>
              </w:rPr>
              <w:t>Description</w:t>
            </w:r>
          </w:p>
        </w:tc>
        <w:tc>
          <w:tcPr>
            <w:tcW w:w="1868" w:type="dxa"/>
          </w:tcPr>
          <w:p w14:paraId="5FF96F0B" w14:textId="77777777" w:rsidR="00222FFF" w:rsidRPr="00BB6828" w:rsidRDefault="00222FFF" w:rsidP="008E385B">
            <w:pPr>
              <w:rPr>
                <w:b/>
                <w:bCs/>
              </w:rPr>
            </w:pPr>
            <w:r>
              <w:rPr>
                <w:b/>
                <w:bCs/>
              </w:rPr>
              <w:t>Example</w:t>
            </w:r>
          </w:p>
        </w:tc>
      </w:tr>
      <w:tr w:rsidR="00222FFF" w:rsidRPr="00BB6828" w14:paraId="51091749" w14:textId="77777777" w:rsidTr="008E385B">
        <w:tc>
          <w:tcPr>
            <w:tcW w:w="1796" w:type="dxa"/>
          </w:tcPr>
          <w:p w14:paraId="69248CC4" w14:textId="77777777" w:rsidR="00222FFF" w:rsidRPr="001F473B" w:rsidRDefault="00222FFF" w:rsidP="008E385B">
            <w:r>
              <w:t>User</w:t>
            </w:r>
            <w:r w:rsidRPr="001F473B">
              <w:t xml:space="preserve"> ID</w:t>
            </w:r>
          </w:p>
        </w:tc>
        <w:tc>
          <w:tcPr>
            <w:tcW w:w="1776" w:type="dxa"/>
          </w:tcPr>
          <w:p w14:paraId="3A39266D" w14:textId="77777777" w:rsidR="00222FFF" w:rsidRPr="001F473B" w:rsidRDefault="00222FFF" w:rsidP="008E385B">
            <w:r>
              <w:t>Integer</w:t>
            </w:r>
          </w:p>
        </w:tc>
        <w:tc>
          <w:tcPr>
            <w:tcW w:w="1763" w:type="dxa"/>
          </w:tcPr>
          <w:p w14:paraId="3D83FAAA" w14:textId="77777777" w:rsidR="00222FFF" w:rsidRPr="001F473B" w:rsidRDefault="00222FFF" w:rsidP="008E385B">
            <w:r>
              <w:t>5</w:t>
            </w:r>
          </w:p>
        </w:tc>
        <w:tc>
          <w:tcPr>
            <w:tcW w:w="1816" w:type="dxa"/>
          </w:tcPr>
          <w:p w14:paraId="0B342826" w14:textId="77777777" w:rsidR="00222FFF" w:rsidRPr="001F473B" w:rsidRDefault="00222FFF" w:rsidP="008E385B">
            <w:r>
              <w:t>Unique User ID</w:t>
            </w:r>
          </w:p>
        </w:tc>
        <w:tc>
          <w:tcPr>
            <w:tcW w:w="1868" w:type="dxa"/>
          </w:tcPr>
          <w:p w14:paraId="6AF4EBDB" w14:textId="77777777" w:rsidR="00222FFF" w:rsidRPr="001F473B" w:rsidRDefault="00222FFF" w:rsidP="008E385B">
            <w:r>
              <w:t>10245</w:t>
            </w:r>
          </w:p>
        </w:tc>
      </w:tr>
      <w:tr w:rsidR="00222FFF" w:rsidRPr="00BB6828" w14:paraId="05C69385" w14:textId="77777777" w:rsidTr="008E385B">
        <w:tc>
          <w:tcPr>
            <w:tcW w:w="1796" w:type="dxa"/>
          </w:tcPr>
          <w:p w14:paraId="64CF268E" w14:textId="77777777" w:rsidR="00222FFF" w:rsidRPr="001F473B" w:rsidRDefault="00222FFF" w:rsidP="008E385B">
            <w:r>
              <w:t>Email</w:t>
            </w:r>
          </w:p>
        </w:tc>
        <w:tc>
          <w:tcPr>
            <w:tcW w:w="1776" w:type="dxa"/>
          </w:tcPr>
          <w:p w14:paraId="7A070A05" w14:textId="77777777" w:rsidR="00222FFF" w:rsidRPr="001F473B" w:rsidRDefault="00222FFF" w:rsidP="008E385B">
            <w:r>
              <w:t xml:space="preserve">Text </w:t>
            </w:r>
          </w:p>
        </w:tc>
        <w:tc>
          <w:tcPr>
            <w:tcW w:w="1763" w:type="dxa"/>
          </w:tcPr>
          <w:p w14:paraId="7B186C5B" w14:textId="77777777" w:rsidR="00222FFF" w:rsidRPr="001F473B" w:rsidRDefault="00222FFF" w:rsidP="008E385B">
            <w:r>
              <w:t>25</w:t>
            </w:r>
          </w:p>
        </w:tc>
        <w:tc>
          <w:tcPr>
            <w:tcW w:w="1816" w:type="dxa"/>
          </w:tcPr>
          <w:p w14:paraId="7301D9B7" w14:textId="77777777" w:rsidR="00222FFF" w:rsidRPr="001F473B" w:rsidRDefault="00222FFF" w:rsidP="008E385B">
            <w:r>
              <w:t xml:space="preserve">Unique User Email address </w:t>
            </w:r>
          </w:p>
        </w:tc>
        <w:tc>
          <w:tcPr>
            <w:tcW w:w="1868" w:type="dxa"/>
          </w:tcPr>
          <w:p w14:paraId="290A28A9" w14:textId="77777777" w:rsidR="00222FFF" w:rsidRPr="001F473B" w:rsidRDefault="00D613DC" w:rsidP="008E385B">
            <w:hyperlink r:id="rId40" w:history="1">
              <w:r w:rsidR="00222FFF" w:rsidRPr="00B84475">
                <w:rPr>
                  <w:rStyle w:val="Hyperlink"/>
                </w:rPr>
                <w:t>user@gmail.com</w:t>
              </w:r>
            </w:hyperlink>
          </w:p>
        </w:tc>
      </w:tr>
      <w:tr w:rsidR="00222FFF" w:rsidRPr="00BB6828" w14:paraId="4D2DB599" w14:textId="77777777" w:rsidTr="008E385B">
        <w:tc>
          <w:tcPr>
            <w:tcW w:w="1796" w:type="dxa"/>
          </w:tcPr>
          <w:p w14:paraId="2E160AAB" w14:textId="77777777" w:rsidR="00222FFF" w:rsidRPr="001F473B" w:rsidRDefault="00222FFF" w:rsidP="008E385B">
            <w:r>
              <w:t>First Name</w:t>
            </w:r>
          </w:p>
        </w:tc>
        <w:tc>
          <w:tcPr>
            <w:tcW w:w="1776" w:type="dxa"/>
          </w:tcPr>
          <w:p w14:paraId="1EA40230" w14:textId="77777777" w:rsidR="00222FFF" w:rsidRPr="001F473B" w:rsidRDefault="00222FFF" w:rsidP="008E385B">
            <w:r>
              <w:t>Text</w:t>
            </w:r>
          </w:p>
        </w:tc>
        <w:tc>
          <w:tcPr>
            <w:tcW w:w="1763" w:type="dxa"/>
          </w:tcPr>
          <w:p w14:paraId="14F4AA88" w14:textId="77777777" w:rsidR="00222FFF" w:rsidRPr="001F473B" w:rsidRDefault="00222FFF" w:rsidP="008E385B">
            <w:r>
              <w:t>20</w:t>
            </w:r>
          </w:p>
        </w:tc>
        <w:tc>
          <w:tcPr>
            <w:tcW w:w="1816" w:type="dxa"/>
          </w:tcPr>
          <w:p w14:paraId="093ED4A3" w14:textId="77777777" w:rsidR="00222FFF" w:rsidRPr="001F473B" w:rsidRDefault="00222FFF" w:rsidP="008E385B">
            <w:r>
              <w:t>First name of the user</w:t>
            </w:r>
          </w:p>
        </w:tc>
        <w:tc>
          <w:tcPr>
            <w:tcW w:w="1868" w:type="dxa"/>
          </w:tcPr>
          <w:p w14:paraId="4A7031A7" w14:textId="77777777" w:rsidR="00222FFF" w:rsidRPr="001F473B" w:rsidRDefault="00222FFF" w:rsidP="008E385B">
            <w:r>
              <w:t>Hamna</w:t>
            </w:r>
          </w:p>
        </w:tc>
      </w:tr>
      <w:tr w:rsidR="00222FFF" w:rsidRPr="00BB6828" w14:paraId="7ED9FAE5" w14:textId="77777777" w:rsidTr="008E385B">
        <w:tc>
          <w:tcPr>
            <w:tcW w:w="1796" w:type="dxa"/>
          </w:tcPr>
          <w:p w14:paraId="6D9C97EE" w14:textId="77777777" w:rsidR="00222FFF" w:rsidRPr="001F473B" w:rsidRDefault="00222FFF" w:rsidP="008E385B">
            <w:r>
              <w:t>Last Name</w:t>
            </w:r>
          </w:p>
        </w:tc>
        <w:tc>
          <w:tcPr>
            <w:tcW w:w="1776" w:type="dxa"/>
          </w:tcPr>
          <w:p w14:paraId="2B7D6E23" w14:textId="77777777" w:rsidR="00222FFF" w:rsidRPr="001F473B" w:rsidRDefault="00222FFF" w:rsidP="008E385B">
            <w:r>
              <w:t>Text</w:t>
            </w:r>
          </w:p>
        </w:tc>
        <w:tc>
          <w:tcPr>
            <w:tcW w:w="1763" w:type="dxa"/>
          </w:tcPr>
          <w:p w14:paraId="05F7051E" w14:textId="77777777" w:rsidR="00222FFF" w:rsidRPr="001F473B" w:rsidRDefault="00222FFF" w:rsidP="008E385B">
            <w:r>
              <w:t>20</w:t>
            </w:r>
          </w:p>
        </w:tc>
        <w:tc>
          <w:tcPr>
            <w:tcW w:w="1816" w:type="dxa"/>
          </w:tcPr>
          <w:p w14:paraId="708BFF8D" w14:textId="77777777" w:rsidR="00222FFF" w:rsidRPr="001F473B" w:rsidRDefault="00222FFF" w:rsidP="008E385B">
            <w:r>
              <w:t>Last name of the user</w:t>
            </w:r>
          </w:p>
        </w:tc>
        <w:tc>
          <w:tcPr>
            <w:tcW w:w="1868" w:type="dxa"/>
          </w:tcPr>
          <w:p w14:paraId="45D7B224" w14:textId="77777777" w:rsidR="00222FFF" w:rsidRPr="001F473B" w:rsidRDefault="00222FFF" w:rsidP="008E385B">
            <w:r>
              <w:t>Faisal</w:t>
            </w:r>
          </w:p>
        </w:tc>
      </w:tr>
      <w:tr w:rsidR="00222FFF" w:rsidRPr="00BB6828" w14:paraId="53268B00" w14:textId="77777777" w:rsidTr="008E385B">
        <w:tc>
          <w:tcPr>
            <w:tcW w:w="1796" w:type="dxa"/>
          </w:tcPr>
          <w:p w14:paraId="0B7B3202" w14:textId="77777777" w:rsidR="00222FFF" w:rsidRDefault="00222FFF" w:rsidP="008E385B">
            <w:r>
              <w:t>Password</w:t>
            </w:r>
          </w:p>
        </w:tc>
        <w:tc>
          <w:tcPr>
            <w:tcW w:w="1776" w:type="dxa"/>
          </w:tcPr>
          <w:p w14:paraId="103A324C" w14:textId="77777777" w:rsidR="00222FFF" w:rsidRDefault="00222FFF" w:rsidP="008E385B">
            <w:r>
              <w:t>Text</w:t>
            </w:r>
          </w:p>
        </w:tc>
        <w:tc>
          <w:tcPr>
            <w:tcW w:w="1763" w:type="dxa"/>
          </w:tcPr>
          <w:p w14:paraId="23A85099" w14:textId="77777777" w:rsidR="00222FFF" w:rsidRDefault="00222FFF" w:rsidP="008E385B">
            <w:r>
              <w:t>20</w:t>
            </w:r>
          </w:p>
        </w:tc>
        <w:tc>
          <w:tcPr>
            <w:tcW w:w="1816" w:type="dxa"/>
          </w:tcPr>
          <w:p w14:paraId="0B28BFE6" w14:textId="77777777" w:rsidR="00222FFF" w:rsidRDefault="00222FFF" w:rsidP="008E385B">
            <w:r>
              <w:t>Password of user account</w:t>
            </w:r>
          </w:p>
        </w:tc>
        <w:tc>
          <w:tcPr>
            <w:tcW w:w="1868" w:type="dxa"/>
          </w:tcPr>
          <w:p w14:paraId="35568484" w14:textId="77777777" w:rsidR="00222FFF" w:rsidRDefault="00222FFF" w:rsidP="008E385B">
            <w:r>
              <w:t>123456</w:t>
            </w:r>
          </w:p>
        </w:tc>
      </w:tr>
    </w:tbl>
    <w:p w14:paraId="1B318590" w14:textId="77777777" w:rsidR="00222FFF" w:rsidRDefault="00222FFF" w:rsidP="00222FFF"/>
    <w:p w14:paraId="55DDB20A" w14:textId="77777777" w:rsidR="00222FFF" w:rsidRDefault="00222FFF" w:rsidP="00222FFF"/>
    <w:p w14:paraId="35040379" w14:textId="4FDFE78F" w:rsidR="00222FFF" w:rsidRDefault="00222FFF" w:rsidP="00222FFF">
      <w:pPr>
        <w:pStyle w:val="Caption"/>
        <w:keepNext/>
      </w:pPr>
      <w:bookmarkStart w:id="191" w:name="_Toc25140160"/>
      <w:bookmarkStart w:id="192" w:name="_Toc26261424"/>
      <w:r>
        <w:t xml:space="preserve">Table </w:t>
      </w:r>
      <w:r w:rsidR="00853BF4">
        <w:t>3</w:t>
      </w:r>
      <w:r>
        <w:t>: Image data dictionary</w:t>
      </w:r>
      <w:bookmarkEnd w:id="191"/>
      <w:bookmarkEnd w:id="192"/>
    </w:p>
    <w:p w14:paraId="76060AA0" w14:textId="77777777" w:rsidR="00222FFF" w:rsidRDefault="00222FFF" w:rsidP="00222FFF">
      <w:pPr>
        <w:pStyle w:val="TableDescription"/>
      </w:pPr>
      <w:bookmarkStart w:id="193" w:name="_Hlk24815076"/>
      <w:r>
        <w:t>Image data dictionary shows the attributes data types, field size, description and an example of attribute values.</w:t>
      </w:r>
    </w:p>
    <w:bookmarkEnd w:id="193"/>
    <w:p w14:paraId="60D29BE0" w14:textId="77777777" w:rsidR="00222FFF" w:rsidRPr="00983301" w:rsidRDefault="00222FFF" w:rsidP="00222FFF"/>
    <w:tbl>
      <w:tblPr>
        <w:tblStyle w:val="TableGrid"/>
        <w:tblW w:w="0" w:type="auto"/>
        <w:tblLook w:val="04A0" w:firstRow="1" w:lastRow="0" w:firstColumn="1" w:lastColumn="0" w:noHBand="0" w:noVBand="1"/>
      </w:tblPr>
      <w:tblGrid>
        <w:gridCol w:w="1796"/>
        <w:gridCol w:w="1776"/>
        <w:gridCol w:w="1763"/>
        <w:gridCol w:w="1816"/>
        <w:gridCol w:w="1868"/>
      </w:tblGrid>
      <w:tr w:rsidR="00222FFF" w:rsidRPr="00BB6828" w14:paraId="4CF64E6E" w14:textId="77777777" w:rsidTr="008E385B">
        <w:tc>
          <w:tcPr>
            <w:tcW w:w="1796" w:type="dxa"/>
          </w:tcPr>
          <w:p w14:paraId="0AB2D50B" w14:textId="77777777" w:rsidR="00222FFF" w:rsidRPr="00BB6828" w:rsidRDefault="00222FFF" w:rsidP="008E385B">
            <w:pPr>
              <w:rPr>
                <w:b/>
                <w:bCs/>
              </w:rPr>
            </w:pPr>
            <w:r w:rsidRPr="00BB6828">
              <w:rPr>
                <w:b/>
                <w:bCs/>
              </w:rPr>
              <w:t>Field Name</w:t>
            </w:r>
          </w:p>
        </w:tc>
        <w:tc>
          <w:tcPr>
            <w:tcW w:w="1776" w:type="dxa"/>
          </w:tcPr>
          <w:p w14:paraId="09A3B35B" w14:textId="77777777" w:rsidR="00222FFF" w:rsidRPr="00BB6828" w:rsidRDefault="00222FFF" w:rsidP="008E385B">
            <w:pPr>
              <w:rPr>
                <w:b/>
                <w:bCs/>
              </w:rPr>
            </w:pPr>
            <w:r>
              <w:rPr>
                <w:b/>
                <w:bCs/>
              </w:rPr>
              <w:t>Data Type</w:t>
            </w:r>
          </w:p>
        </w:tc>
        <w:tc>
          <w:tcPr>
            <w:tcW w:w="1763" w:type="dxa"/>
          </w:tcPr>
          <w:p w14:paraId="682471EA" w14:textId="77777777" w:rsidR="00222FFF" w:rsidRPr="00BB6828" w:rsidRDefault="00222FFF" w:rsidP="008E385B">
            <w:pPr>
              <w:rPr>
                <w:b/>
                <w:bCs/>
              </w:rPr>
            </w:pPr>
            <w:r>
              <w:rPr>
                <w:b/>
                <w:bCs/>
              </w:rPr>
              <w:t>Field Size</w:t>
            </w:r>
          </w:p>
        </w:tc>
        <w:tc>
          <w:tcPr>
            <w:tcW w:w="1816" w:type="dxa"/>
          </w:tcPr>
          <w:p w14:paraId="5932FF43" w14:textId="77777777" w:rsidR="00222FFF" w:rsidRPr="00BB6828" w:rsidRDefault="00222FFF" w:rsidP="008E385B">
            <w:pPr>
              <w:rPr>
                <w:b/>
                <w:bCs/>
              </w:rPr>
            </w:pPr>
            <w:r>
              <w:rPr>
                <w:b/>
                <w:bCs/>
              </w:rPr>
              <w:t>Description</w:t>
            </w:r>
          </w:p>
        </w:tc>
        <w:tc>
          <w:tcPr>
            <w:tcW w:w="1868" w:type="dxa"/>
          </w:tcPr>
          <w:p w14:paraId="1477A4B4" w14:textId="77777777" w:rsidR="00222FFF" w:rsidRPr="00BB6828" w:rsidRDefault="00222FFF" w:rsidP="008E385B">
            <w:pPr>
              <w:rPr>
                <w:b/>
                <w:bCs/>
              </w:rPr>
            </w:pPr>
            <w:r>
              <w:rPr>
                <w:b/>
                <w:bCs/>
              </w:rPr>
              <w:t>Example</w:t>
            </w:r>
          </w:p>
        </w:tc>
      </w:tr>
      <w:tr w:rsidR="00222FFF" w:rsidRPr="00BB6828" w14:paraId="659599E1" w14:textId="77777777" w:rsidTr="008E385B">
        <w:tc>
          <w:tcPr>
            <w:tcW w:w="1796" w:type="dxa"/>
          </w:tcPr>
          <w:p w14:paraId="202B9EEA" w14:textId="77777777" w:rsidR="00222FFF" w:rsidRPr="001F473B" w:rsidRDefault="00222FFF" w:rsidP="008E385B">
            <w:r>
              <w:t>Image</w:t>
            </w:r>
            <w:r w:rsidRPr="001F473B">
              <w:t xml:space="preserve"> ID</w:t>
            </w:r>
          </w:p>
        </w:tc>
        <w:tc>
          <w:tcPr>
            <w:tcW w:w="1776" w:type="dxa"/>
          </w:tcPr>
          <w:p w14:paraId="447C3F63" w14:textId="77777777" w:rsidR="00222FFF" w:rsidRPr="001F473B" w:rsidRDefault="00222FFF" w:rsidP="008E385B">
            <w:r>
              <w:t>Integer</w:t>
            </w:r>
          </w:p>
        </w:tc>
        <w:tc>
          <w:tcPr>
            <w:tcW w:w="1763" w:type="dxa"/>
          </w:tcPr>
          <w:p w14:paraId="6D98A4A2" w14:textId="77777777" w:rsidR="00222FFF" w:rsidRPr="001F473B" w:rsidRDefault="00222FFF" w:rsidP="008E385B">
            <w:r>
              <w:t>1</w:t>
            </w:r>
          </w:p>
        </w:tc>
        <w:tc>
          <w:tcPr>
            <w:tcW w:w="1816" w:type="dxa"/>
          </w:tcPr>
          <w:p w14:paraId="13F0DBBB" w14:textId="77777777" w:rsidR="00222FFF" w:rsidRPr="001F473B" w:rsidRDefault="00222FFF" w:rsidP="008E385B">
            <w:r>
              <w:t>Unique image ID</w:t>
            </w:r>
          </w:p>
        </w:tc>
        <w:tc>
          <w:tcPr>
            <w:tcW w:w="1868" w:type="dxa"/>
          </w:tcPr>
          <w:p w14:paraId="1A2A5899" w14:textId="77777777" w:rsidR="00222FFF" w:rsidRPr="001F473B" w:rsidRDefault="00222FFF" w:rsidP="008E385B">
            <w:r>
              <w:t>1</w:t>
            </w:r>
          </w:p>
        </w:tc>
      </w:tr>
      <w:tr w:rsidR="00222FFF" w:rsidRPr="00BB6828" w14:paraId="667A6C68" w14:textId="77777777" w:rsidTr="008E385B">
        <w:tc>
          <w:tcPr>
            <w:tcW w:w="1796" w:type="dxa"/>
          </w:tcPr>
          <w:p w14:paraId="373D44B3" w14:textId="77777777" w:rsidR="00222FFF" w:rsidRPr="001F473B" w:rsidRDefault="00222FFF" w:rsidP="008E385B">
            <w:r>
              <w:t>User ID</w:t>
            </w:r>
          </w:p>
        </w:tc>
        <w:tc>
          <w:tcPr>
            <w:tcW w:w="1776" w:type="dxa"/>
          </w:tcPr>
          <w:p w14:paraId="44815973" w14:textId="77777777" w:rsidR="00222FFF" w:rsidRPr="001F473B" w:rsidRDefault="00222FFF" w:rsidP="008E385B">
            <w:r>
              <w:t>Integer</w:t>
            </w:r>
          </w:p>
        </w:tc>
        <w:tc>
          <w:tcPr>
            <w:tcW w:w="1763" w:type="dxa"/>
          </w:tcPr>
          <w:p w14:paraId="31516320" w14:textId="77777777" w:rsidR="00222FFF" w:rsidRPr="001F473B" w:rsidRDefault="00222FFF" w:rsidP="008E385B">
            <w:r>
              <w:t>5</w:t>
            </w:r>
          </w:p>
        </w:tc>
        <w:tc>
          <w:tcPr>
            <w:tcW w:w="1816" w:type="dxa"/>
          </w:tcPr>
          <w:p w14:paraId="1A548E01" w14:textId="77777777" w:rsidR="00222FFF" w:rsidRPr="008F195D" w:rsidRDefault="00222FFF" w:rsidP="008E385B">
            <w:r>
              <w:t>Foreign key from user table</w:t>
            </w:r>
          </w:p>
        </w:tc>
        <w:tc>
          <w:tcPr>
            <w:tcW w:w="1868" w:type="dxa"/>
          </w:tcPr>
          <w:p w14:paraId="38D88BDD" w14:textId="77777777" w:rsidR="00222FFF" w:rsidRPr="001F473B" w:rsidRDefault="00D613DC" w:rsidP="008E385B">
            <w:hyperlink r:id="rId41" w:history="1">
              <w:r w:rsidR="00222FFF">
                <w:rPr>
                  <w:rStyle w:val="Hyperlink"/>
                </w:rPr>
                <w:t>10876</w:t>
              </w:r>
            </w:hyperlink>
          </w:p>
        </w:tc>
      </w:tr>
      <w:tr w:rsidR="00222FFF" w:rsidRPr="00BB6828" w14:paraId="70D26290" w14:textId="77777777" w:rsidTr="008E385B">
        <w:tc>
          <w:tcPr>
            <w:tcW w:w="1796" w:type="dxa"/>
          </w:tcPr>
          <w:p w14:paraId="019DCACB" w14:textId="77777777" w:rsidR="00222FFF" w:rsidRPr="001F473B" w:rsidRDefault="00222FFF" w:rsidP="008E385B">
            <w:r>
              <w:t>Name</w:t>
            </w:r>
          </w:p>
        </w:tc>
        <w:tc>
          <w:tcPr>
            <w:tcW w:w="1776" w:type="dxa"/>
          </w:tcPr>
          <w:p w14:paraId="1D798EA3" w14:textId="77777777" w:rsidR="00222FFF" w:rsidRPr="001F473B" w:rsidRDefault="00222FFF" w:rsidP="008E385B">
            <w:r>
              <w:t>Text</w:t>
            </w:r>
          </w:p>
        </w:tc>
        <w:tc>
          <w:tcPr>
            <w:tcW w:w="1763" w:type="dxa"/>
          </w:tcPr>
          <w:p w14:paraId="5B61C23B" w14:textId="77777777" w:rsidR="00222FFF" w:rsidRPr="001F473B" w:rsidRDefault="00222FFF" w:rsidP="008E385B">
            <w:r>
              <w:t>20</w:t>
            </w:r>
          </w:p>
        </w:tc>
        <w:tc>
          <w:tcPr>
            <w:tcW w:w="1816" w:type="dxa"/>
          </w:tcPr>
          <w:p w14:paraId="50652D8F" w14:textId="77777777" w:rsidR="00222FFF" w:rsidRPr="001F473B" w:rsidRDefault="00222FFF" w:rsidP="008E385B">
            <w:r>
              <w:t>Name of the images in the COCO dataset</w:t>
            </w:r>
          </w:p>
        </w:tc>
        <w:tc>
          <w:tcPr>
            <w:tcW w:w="1868" w:type="dxa"/>
          </w:tcPr>
          <w:p w14:paraId="54919A1E" w14:textId="77777777" w:rsidR="00222FFF" w:rsidRPr="001F473B" w:rsidRDefault="00222FFF" w:rsidP="008E385B">
            <w:r>
              <w:t>wallet</w:t>
            </w:r>
          </w:p>
        </w:tc>
      </w:tr>
    </w:tbl>
    <w:p w14:paraId="0200E558" w14:textId="77777777" w:rsidR="009A5768" w:rsidRPr="00283B51" w:rsidRDefault="009A5768" w:rsidP="00283B51"/>
    <w:p w14:paraId="776B0E39" w14:textId="77777777" w:rsidR="00F777F3" w:rsidRDefault="00F777F3" w:rsidP="00F777F3">
      <w:pPr>
        <w:pStyle w:val="Heading2"/>
      </w:pPr>
      <w:bookmarkStart w:id="194" w:name="_Toc532812926"/>
      <w:bookmarkStart w:id="195" w:name="_Toc42076283"/>
      <w:r>
        <w:t>System Requirements</w:t>
      </w:r>
      <w:bookmarkEnd w:id="194"/>
      <w:bookmarkEnd w:id="195"/>
    </w:p>
    <w:p w14:paraId="610D95D2" w14:textId="16595BD6" w:rsidR="00A957B9" w:rsidRDefault="00A957B9" w:rsidP="00A957B9">
      <w:pPr>
        <w:pStyle w:val="BodyText"/>
      </w:pPr>
      <w:r>
        <w:t>This section includes the hardware and the software requirements that are required to develop and deploy the android application of the system.</w:t>
      </w:r>
      <w:r w:rsidRPr="00827084">
        <w:t xml:space="preserve"> </w:t>
      </w:r>
      <w:r>
        <w:t>The system would firstly allow the user to sign in the application or create account. Once the user gets signed in, he would be able to detect the obstacles and recognize the type of obstacle by the phone camera through audio feedback. The blind person would be able to detect obstacles both in day mode and night mode by the help of the flash. By a single tap, day mode would be selected and by double tap, night mode is selected. Moreover, the visually impaired will be able to search for their belongings in their surroundings. This is just the basic workflow or the domain overview of the application.</w:t>
      </w:r>
    </w:p>
    <w:p w14:paraId="7D24D676" w14:textId="27B1760D" w:rsidR="00853BF4" w:rsidRDefault="00853BF4" w:rsidP="00A957B9">
      <w:pPr>
        <w:pStyle w:val="BodyText"/>
      </w:pPr>
    </w:p>
    <w:p w14:paraId="5E0A858C" w14:textId="77777777" w:rsidR="002E307E" w:rsidRDefault="002E307E" w:rsidP="00A957B9">
      <w:pPr>
        <w:pStyle w:val="BodyText"/>
      </w:pPr>
    </w:p>
    <w:p w14:paraId="22DA1A9C" w14:textId="77777777" w:rsidR="001D65BC" w:rsidRDefault="001D65BC" w:rsidP="001D65BC">
      <w:pPr>
        <w:pStyle w:val="Heading2"/>
      </w:pPr>
      <w:bookmarkStart w:id="196" w:name="_Toc42076284"/>
      <w:r>
        <w:lastRenderedPageBreak/>
        <w:t>Design Considerations</w:t>
      </w:r>
      <w:bookmarkEnd w:id="196"/>
    </w:p>
    <w:p w14:paraId="243BA206" w14:textId="77777777" w:rsidR="001D65BC" w:rsidRDefault="001D65BC" w:rsidP="001D65BC">
      <w:pPr>
        <w:pStyle w:val="BodyText"/>
      </w:pPr>
      <w:r w:rsidRPr="009C7C7D">
        <w:t>Following are the major requirements and design considerations that must be addressed before the beginning of development procedure</w:t>
      </w:r>
      <w:r>
        <w:t xml:space="preserve">. This section includes all the assumptions and all the general constraints that limit the design and its considerations. </w:t>
      </w:r>
    </w:p>
    <w:p w14:paraId="1EC3815F" w14:textId="77777777" w:rsidR="001D65BC" w:rsidRPr="00BD3C7C" w:rsidRDefault="001D65BC" w:rsidP="001D65BC">
      <w:pPr>
        <w:pStyle w:val="Heading3"/>
        <w:numPr>
          <w:ilvl w:val="2"/>
          <w:numId w:val="4"/>
        </w:numPr>
      </w:pPr>
      <w:bookmarkStart w:id="197" w:name="_Toc42076285"/>
      <w:r w:rsidRPr="008B57AF">
        <w:t>Assumptions</w:t>
      </w:r>
      <w:bookmarkEnd w:id="197"/>
    </w:p>
    <w:p w14:paraId="4D46CE09" w14:textId="77777777" w:rsidR="001D65BC" w:rsidRPr="00845ADA" w:rsidRDefault="001D65BC" w:rsidP="001D65BC">
      <w:pPr>
        <w:pStyle w:val="BodyText"/>
      </w:pPr>
      <w:r w:rsidRPr="00845ADA">
        <w:t>These are the requirements that we are expecting the users of our application to have in order to use and download our application</w:t>
      </w:r>
    </w:p>
    <w:p w14:paraId="305B15C6" w14:textId="77777777" w:rsidR="001D65BC" w:rsidRDefault="001D65BC" w:rsidP="001D65BC">
      <w:pPr>
        <w:pStyle w:val="Bullet"/>
        <w:spacing w:after="0"/>
      </w:pPr>
      <w:r>
        <w:t>The users must have android devices with android version 6.0 (Marshmallow) or above.</w:t>
      </w:r>
    </w:p>
    <w:p w14:paraId="315F12FD" w14:textId="77777777" w:rsidR="001D65BC" w:rsidRDefault="001D65BC" w:rsidP="001D65BC">
      <w:pPr>
        <w:pStyle w:val="Bullet"/>
        <w:spacing w:after="0"/>
      </w:pPr>
      <w:r>
        <w:t>The users have a basic understanding of what the system is trying to achieve.</w:t>
      </w:r>
    </w:p>
    <w:p w14:paraId="27684762" w14:textId="77777777" w:rsidR="001D65BC" w:rsidRDefault="001D65BC" w:rsidP="001D65BC">
      <w:pPr>
        <w:pStyle w:val="Bullet"/>
        <w:spacing w:after="0"/>
      </w:pPr>
      <w:r>
        <w:t>The users are familiar with the operationality of the application.</w:t>
      </w:r>
    </w:p>
    <w:p w14:paraId="66873B6A" w14:textId="77777777" w:rsidR="001D65BC" w:rsidRDefault="001D65BC" w:rsidP="001D65BC">
      <w:pPr>
        <w:pStyle w:val="Bullet"/>
        <w:spacing w:after="0"/>
      </w:pPr>
      <w:r>
        <w:t>The devices must meet the minimum storage requirement to download this application.</w:t>
      </w:r>
    </w:p>
    <w:p w14:paraId="6CFF2FEA" w14:textId="77777777" w:rsidR="001D65BC" w:rsidRPr="00845ADA" w:rsidRDefault="001D65BC" w:rsidP="001D65BC">
      <w:pPr>
        <w:pStyle w:val="Heading3"/>
        <w:numPr>
          <w:ilvl w:val="2"/>
          <w:numId w:val="4"/>
        </w:numPr>
      </w:pPr>
      <w:bookmarkStart w:id="198" w:name="_Toc42076286"/>
      <w:r w:rsidRPr="00845ADA">
        <w:t>General Constraints</w:t>
      </w:r>
      <w:bookmarkEnd w:id="198"/>
    </w:p>
    <w:p w14:paraId="14DE1F1E" w14:textId="77777777" w:rsidR="001D65BC" w:rsidRDefault="001D65BC" w:rsidP="001D65BC">
      <w:pPr>
        <w:pStyle w:val="BodyText"/>
      </w:pPr>
      <w:r w:rsidRPr="009C7C7D">
        <w:t xml:space="preserve">The following </w:t>
      </w:r>
      <w:r>
        <w:t xml:space="preserve">list consist the </w:t>
      </w:r>
      <w:r w:rsidRPr="009C7C7D">
        <w:t xml:space="preserve">global constraints </w:t>
      </w:r>
      <w:r>
        <w:t xml:space="preserve">that </w:t>
      </w:r>
      <w:r w:rsidRPr="009C7C7D">
        <w:t>have a significant impact on the design of system.</w:t>
      </w:r>
    </w:p>
    <w:p w14:paraId="285C8629" w14:textId="77777777" w:rsidR="001D65BC" w:rsidRDefault="001D65BC" w:rsidP="001D65BC">
      <w:pPr>
        <w:pStyle w:val="BodyText"/>
        <w:numPr>
          <w:ilvl w:val="0"/>
          <w:numId w:val="34"/>
        </w:numPr>
      </w:pPr>
      <w:r w:rsidRPr="009C7C7D">
        <w:t xml:space="preserve">The user should have an android based smartphone with android version </w:t>
      </w:r>
      <w:r>
        <w:t>6.0</w:t>
      </w:r>
      <w:r w:rsidRPr="009C7C7D">
        <w:t xml:space="preserve"> or </w:t>
      </w:r>
      <w:r>
        <w:t>above</w:t>
      </w:r>
      <w:r w:rsidRPr="009C7C7D">
        <w:t>.</w:t>
      </w:r>
      <w:r>
        <w:t xml:space="preserve"> </w:t>
      </w:r>
    </w:p>
    <w:p w14:paraId="00939895" w14:textId="77777777" w:rsidR="001D65BC" w:rsidRDefault="001D65BC" w:rsidP="001D65BC">
      <w:pPr>
        <w:pStyle w:val="BodyText"/>
        <w:numPr>
          <w:ilvl w:val="0"/>
          <w:numId w:val="34"/>
        </w:numPr>
      </w:pPr>
      <w:r w:rsidRPr="009C7C7D">
        <w:t xml:space="preserve">High processing and computation power are required to quickly train the model on dataset and process the query to </w:t>
      </w:r>
      <w:r>
        <w:t xml:space="preserve">inform the blind person about the approaching obstacle. </w:t>
      </w:r>
    </w:p>
    <w:p w14:paraId="39513CC2" w14:textId="77777777" w:rsidR="001D65BC" w:rsidRDefault="001D65BC" w:rsidP="001D65BC">
      <w:pPr>
        <w:pStyle w:val="BodyText"/>
        <w:numPr>
          <w:ilvl w:val="0"/>
          <w:numId w:val="34"/>
        </w:numPr>
      </w:pPr>
      <w:r w:rsidRPr="009C7C7D">
        <w:t xml:space="preserve">The system should have enough memory to make sure that system keeps on running and doesn’t stops during process. </w:t>
      </w:r>
    </w:p>
    <w:p w14:paraId="7C94B3E5" w14:textId="77777777" w:rsidR="001D65BC" w:rsidRDefault="001D65BC" w:rsidP="001D65BC">
      <w:pPr>
        <w:pStyle w:val="BodyText"/>
        <w:numPr>
          <w:ilvl w:val="0"/>
          <w:numId w:val="34"/>
        </w:numPr>
      </w:pPr>
      <w:r>
        <w:rPr>
          <w:rStyle w:val="BodyTextChar"/>
        </w:rPr>
        <w:t>A</w:t>
      </w:r>
      <w:r w:rsidRPr="008E385B">
        <w:rPr>
          <w:rStyle w:val="BodyTextChar"/>
        </w:rPr>
        <w:t xml:space="preserve"> good internet connection </w:t>
      </w:r>
      <w:r>
        <w:rPr>
          <w:rStyle w:val="BodyTextChar"/>
        </w:rPr>
        <w:t xml:space="preserve">would be required </w:t>
      </w:r>
      <w:r w:rsidRPr="008E385B">
        <w:rPr>
          <w:rStyle w:val="BodyTextChar"/>
        </w:rPr>
        <w:t>to reduce the transmission time of data between server and application</w:t>
      </w:r>
      <w:r w:rsidRPr="009C7C7D">
        <w:t>.</w:t>
      </w:r>
    </w:p>
    <w:p w14:paraId="6FC64030" w14:textId="77777777" w:rsidR="001D65BC" w:rsidRPr="00F3187B" w:rsidRDefault="001D65BC" w:rsidP="001D65BC">
      <w:pPr>
        <w:pStyle w:val="BodyText"/>
        <w:numPr>
          <w:ilvl w:val="0"/>
          <w:numId w:val="34"/>
        </w:numPr>
      </w:pPr>
      <w:r w:rsidRPr="009C7C7D">
        <w:t>It should be authenticated that the credentials entered are correct and the user should be displayed with their particular account information and no user can access an account other than their own</w:t>
      </w:r>
      <w:r>
        <w:t>.</w:t>
      </w:r>
    </w:p>
    <w:p w14:paraId="11357F24" w14:textId="77777777" w:rsidR="001D65BC" w:rsidRDefault="001D65BC" w:rsidP="00A957B9">
      <w:pPr>
        <w:pStyle w:val="BodyText"/>
      </w:pPr>
    </w:p>
    <w:p w14:paraId="61398675" w14:textId="77777777" w:rsidR="00A957B9" w:rsidRDefault="00A957B9" w:rsidP="008E385B">
      <w:pPr>
        <w:pStyle w:val="Bullet"/>
        <w:numPr>
          <w:ilvl w:val="0"/>
          <w:numId w:val="0"/>
        </w:numPr>
        <w:spacing w:after="0"/>
      </w:pPr>
    </w:p>
    <w:p w14:paraId="615A17A2" w14:textId="3109DD3E" w:rsidR="00A957B9" w:rsidRDefault="00A957B9" w:rsidP="008E385B">
      <w:pPr>
        <w:pStyle w:val="Bullet"/>
        <w:numPr>
          <w:ilvl w:val="0"/>
          <w:numId w:val="0"/>
        </w:numPr>
        <w:spacing w:after="0"/>
      </w:pPr>
    </w:p>
    <w:p w14:paraId="62795097" w14:textId="62A28210" w:rsidR="00853BF4" w:rsidRDefault="00853BF4" w:rsidP="008E385B">
      <w:pPr>
        <w:pStyle w:val="Bullet"/>
        <w:numPr>
          <w:ilvl w:val="0"/>
          <w:numId w:val="0"/>
        </w:numPr>
        <w:spacing w:after="0"/>
      </w:pPr>
    </w:p>
    <w:p w14:paraId="0F648DA9" w14:textId="5334A74A" w:rsidR="00853BF4" w:rsidRDefault="00853BF4" w:rsidP="008E385B">
      <w:pPr>
        <w:pStyle w:val="Bullet"/>
        <w:numPr>
          <w:ilvl w:val="0"/>
          <w:numId w:val="0"/>
        </w:numPr>
        <w:spacing w:after="0"/>
      </w:pPr>
    </w:p>
    <w:p w14:paraId="2602B38D" w14:textId="586ADA3C" w:rsidR="00853BF4" w:rsidRDefault="00853BF4" w:rsidP="008E385B">
      <w:pPr>
        <w:pStyle w:val="Bullet"/>
        <w:numPr>
          <w:ilvl w:val="0"/>
          <w:numId w:val="0"/>
        </w:numPr>
        <w:spacing w:after="0"/>
      </w:pPr>
    </w:p>
    <w:p w14:paraId="16431687" w14:textId="4020391C" w:rsidR="00853BF4" w:rsidRDefault="00853BF4" w:rsidP="008E385B">
      <w:pPr>
        <w:pStyle w:val="Bullet"/>
        <w:numPr>
          <w:ilvl w:val="0"/>
          <w:numId w:val="0"/>
        </w:numPr>
        <w:spacing w:after="0"/>
      </w:pPr>
    </w:p>
    <w:p w14:paraId="2F3BB1BA" w14:textId="5E1F6A28" w:rsidR="00853BF4" w:rsidRDefault="00853BF4" w:rsidP="008E385B">
      <w:pPr>
        <w:pStyle w:val="Bullet"/>
        <w:numPr>
          <w:ilvl w:val="0"/>
          <w:numId w:val="0"/>
        </w:numPr>
        <w:spacing w:after="0"/>
      </w:pPr>
    </w:p>
    <w:p w14:paraId="763860D0" w14:textId="77777777" w:rsidR="00853BF4" w:rsidRDefault="00853BF4" w:rsidP="008E385B">
      <w:pPr>
        <w:pStyle w:val="Bullet"/>
        <w:numPr>
          <w:ilvl w:val="0"/>
          <w:numId w:val="0"/>
        </w:numPr>
        <w:spacing w:after="0"/>
      </w:pPr>
    </w:p>
    <w:p w14:paraId="04F402B2" w14:textId="77777777" w:rsidR="001D65BC" w:rsidRDefault="001D65BC" w:rsidP="001D65BC">
      <w:pPr>
        <w:pStyle w:val="Heading2"/>
      </w:pPr>
      <w:bookmarkStart w:id="199" w:name="_Toc42076287"/>
      <w:r>
        <w:lastRenderedPageBreak/>
        <w:t>Development Methods</w:t>
      </w:r>
      <w:bookmarkEnd w:id="199"/>
    </w:p>
    <w:p w14:paraId="201815A5" w14:textId="77777777" w:rsidR="001D65BC" w:rsidRPr="004A4501" w:rsidRDefault="001D65BC" w:rsidP="001D65BC">
      <w:pPr>
        <w:pStyle w:val="BodyText"/>
      </w:pPr>
      <w:r w:rsidRPr="004A4501">
        <w:t>To develop and manage an application that would be doing real-time object detection and at the same time informing the user through audio feedback, many object detection models were studied. Some models had a high accuracy rate, but their speed of detection was low. As we will be detecting objects in real time, it is necessary that our response time is as low as possible. Keeping all of this in mind, we decided to use You Only Look Once model which is known as YOLO. It is a regression-based technique in which it takes an image and simultaneously learns the bounding box coordinates and assigns probabilities to all class labels. We can obtain 45FPS on a GPU using YOLO.</w:t>
      </w:r>
    </w:p>
    <w:p w14:paraId="57033082" w14:textId="77777777" w:rsidR="001D65BC" w:rsidRPr="004A4501" w:rsidRDefault="001D65BC" w:rsidP="001D65BC">
      <w:pPr>
        <w:pStyle w:val="BodyText"/>
      </w:pPr>
      <w:r w:rsidRPr="004A4501">
        <w:t xml:space="preserve">In our first module, we will get images in real-time and convert them in gray scale using OpenCV and python. This is done to reduce the complexity of the image and thus fewer loads on our model. These images will then be sent to our server where we apply our model to detect and recognize obstacles. The second approach would be to do all the detection and recognition inside our application. For night, we will be capturing images with flash on, thus the user can use our app at any time of the day and night. </w:t>
      </w:r>
    </w:p>
    <w:p w14:paraId="3068D5B3" w14:textId="77777777" w:rsidR="001D65BC" w:rsidRPr="004A4501" w:rsidRDefault="001D65BC" w:rsidP="001D65BC">
      <w:pPr>
        <w:pStyle w:val="BodyText"/>
      </w:pPr>
      <w:r w:rsidRPr="004A4501">
        <w:t>In our second module, we apply YOLO model on gray scale images. For our dataset, we will be using COCO dataset. It contains 80 classes for objects that can be found in daily life. YOLO will use this dataset to find the probability of each class. Thus, the object will lie in the class with the highest probability. Moreover, we will be calculating the distance of the obstacle from the user so that the user will know when to move aside. Furthermore, our model will also detect the position of the obstacle in the image. Here the user will know if he needs to move left or right.</w:t>
      </w:r>
    </w:p>
    <w:p w14:paraId="40DB1223" w14:textId="77777777" w:rsidR="001D65BC" w:rsidRPr="004A4501" w:rsidRDefault="001D65BC" w:rsidP="001D65BC">
      <w:pPr>
        <w:pStyle w:val="BodyText"/>
      </w:pPr>
      <w:r w:rsidRPr="004A4501">
        <w:t>In our third module, we will be implementing a new feature, in which the user can store pictures of his belongings beforehand. Now next time if the user comes across his belongings, our system will answer accordingly. This will help the user in knowing that a particular object belongs to him.</w:t>
      </w:r>
    </w:p>
    <w:p w14:paraId="2F53A7F3" w14:textId="77777777" w:rsidR="001D65BC" w:rsidRPr="004A4501" w:rsidRDefault="001D65BC" w:rsidP="001D65BC">
      <w:pPr>
        <w:pStyle w:val="BodyText"/>
      </w:pPr>
      <w:r w:rsidRPr="004A4501">
        <w:t xml:space="preserve">In our fourth module, we will convert the result, i.e.name of the obstacle, its distance from the user and the position of it in the picture from our previous module into audio feedback using Google’s text-to-speech API. </w:t>
      </w:r>
    </w:p>
    <w:p w14:paraId="375EE9F2" w14:textId="77777777" w:rsidR="001D65BC" w:rsidRDefault="001D65BC" w:rsidP="001D65BC">
      <w:pPr>
        <w:pStyle w:val="BodyText"/>
      </w:pPr>
      <w:r w:rsidRPr="004A4501">
        <w:t>For our last module, we will develop an interface for our app which will be suitable for blinds to use. For instance, if the user taps on the screen once, it will open the camera without flash. For night mode, user needs to double tap on screen so that camera and flash both opens simultaneously. The user will need help of someone for first time sign in and when he wants to take picture of his belongings.</w:t>
      </w:r>
    </w:p>
    <w:p w14:paraId="584980B6" w14:textId="77777777" w:rsidR="00A957B9" w:rsidRDefault="00A957B9" w:rsidP="008E385B">
      <w:pPr>
        <w:pStyle w:val="Bullet"/>
        <w:numPr>
          <w:ilvl w:val="0"/>
          <w:numId w:val="0"/>
        </w:numPr>
        <w:spacing w:after="0"/>
      </w:pPr>
    </w:p>
    <w:p w14:paraId="16DB9E50" w14:textId="77777777" w:rsidR="00A957B9" w:rsidRDefault="00A957B9" w:rsidP="008E385B">
      <w:pPr>
        <w:pStyle w:val="Bullet"/>
        <w:numPr>
          <w:ilvl w:val="0"/>
          <w:numId w:val="0"/>
        </w:numPr>
        <w:spacing w:after="0"/>
      </w:pPr>
    </w:p>
    <w:p w14:paraId="02550E86" w14:textId="77777777" w:rsidR="00A957B9" w:rsidRDefault="00A957B9" w:rsidP="008E385B">
      <w:pPr>
        <w:pStyle w:val="Bullet"/>
        <w:numPr>
          <w:ilvl w:val="0"/>
          <w:numId w:val="0"/>
        </w:numPr>
        <w:spacing w:after="0"/>
      </w:pPr>
    </w:p>
    <w:p w14:paraId="141AEBA5" w14:textId="77777777" w:rsidR="00A957B9" w:rsidRDefault="00A957B9" w:rsidP="008E385B">
      <w:pPr>
        <w:pStyle w:val="Bullet"/>
        <w:numPr>
          <w:ilvl w:val="0"/>
          <w:numId w:val="0"/>
        </w:numPr>
        <w:spacing w:after="0"/>
      </w:pPr>
    </w:p>
    <w:p w14:paraId="67CEDEED" w14:textId="77777777" w:rsidR="00A957B9" w:rsidRDefault="00A957B9" w:rsidP="008E385B">
      <w:pPr>
        <w:pStyle w:val="Bullet"/>
        <w:numPr>
          <w:ilvl w:val="0"/>
          <w:numId w:val="0"/>
        </w:numPr>
        <w:spacing w:after="0"/>
      </w:pPr>
    </w:p>
    <w:p w14:paraId="064B0D9B" w14:textId="7193E7A8" w:rsidR="00A957B9" w:rsidRDefault="00A957B9" w:rsidP="008E385B">
      <w:pPr>
        <w:pStyle w:val="Bullet"/>
        <w:numPr>
          <w:ilvl w:val="0"/>
          <w:numId w:val="0"/>
        </w:numPr>
        <w:spacing w:after="0"/>
      </w:pPr>
    </w:p>
    <w:p w14:paraId="522B0EF1" w14:textId="77777777" w:rsidR="001D65BC" w:rsidRDefault="001D65BC" w:rsidP="008E385B">
      <w:pPr>
        <w:pStyle w:val="Bullet"/>
        <w:numPr>
          <w:ilvl w:val="0"/>
          <w:numId w:val="0"/>
        </w:numPr>
        <w:spacing w:after="0"/>
      </w:pPr>
    </w:p>
    <w:p w14:paraId="54809A7D" w14:textId="77777777" w:rsidR="001D65BC" w:rsidRPr="004A4501" w:rsidRDefault="001D65BC" w:rsidP="004A4501">
      <w:pPr>
        <w:pStyle w:val="BodyText"/>
      </w:pPr>
    </w:p>
    <w:p w14:paraId="03F07742" w14:textId="77777777" w:rsidR="00F777F3" w:rsidRDefault="00F777F3" w:rsidP="00F777F3">
      <w:pPr>
        <w:pStyle w:val="Heading2"/>
      </w:pPr>
      <w:bookmarkStart w:id="200" w:name="_Toc532812929"/>
      <w:bookmarkStart w:id="201" w:name="_Toc42076288"/>
      <w:r>
        <w:lastRenderedPageBreak/>
        <w:t>Class diagram</w:t>
      </w:r>
      <w:bookmarkEnd w:id="200"/>
      <w:bookmarkEnd w:id="201"/>
      <w:r>
        <w:t xml:space="preserve"> </w:t>
      </w:r>
    </w:p>
    <w:p w14:paraId="3B1BC5F1" w14:textId="5A576E71" w:rsidR="0052380A" w:rsidRDefault="0052380A" w:rsidP="0052380A">
      <w:pPr>
        <w:pStyle w:val="BodyText"/>
      </w:pPr>
      <w:r>
        <w:t>This section includes the detailed class diagram of the whole system</w:t>
      </w:r>
      <w:r w:rsidR="005D6863">
        <w:t xml:space="preserve"> to have a better understanding.</w:t>
      </w:r>
    </w:p>
    <w:p w14:paraId="33857369" w14:textId="77777777" w:rsidR="0052380A" w:rsidRPr="0052380A" w:rsidRDefault="0052380A" w:rsidP="0052380A"/>
    <w:p w14:paraId="21A95A37" w14:textId="77777777" w:rsidR="00024A23" w:rsidRDefault="0052380A" w:rsidP="00024A23">
      <w:pPr>
        <w:keepNext/>
        <w:jc w:val="center"/>
      </w:pPr>
      <w:r>
        <w:rPr>
          <w:noProof/>
        </w:rPr>
        <w:drawing>
          <wp:inline distT="0" distB="0" distL="0" distR="0" wp14:anchorId="50F25AD1" wp14:editId="7C92E567">
            <wp:extent cx="5733415" cy="366268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3662680"/>
                    </a:xfrm>
                    <a:prstGeom prst="rect">
                      <a:avLst/>
                    </a:prstGeom>
                  </pic:spPr>
                </pic:pic>
              </a:graphicData>
            </a:graphic>
          </wp:inline>
        </w:drawing>
      </w:r>
    </w:p>
    <w:p w14:paraId="78F6A600" w14:textId="77777777" w:rsidR="0052380A" w:rsidRDefault="00024A23" w:rsidP="00024A23">
      <w:pPr>
        <w:pStyle w:val="Caption"/>
      </w:pPr>
      <w:r>
        <w:t xml:space="preserve">Figure </w:t>
      </w:r>
      <w:r w:rsidR="00AA36F5">
        <w:t>17</w:t>
      </w:r>
      <w:r>
        <w:t>: Class Diagram</w:t>
      </w:r>
    </w:p>
    <w:p w14:paraId="294B4CC8" w14:textId="77777777" w:rsidR="00101294" w:rsidRPr="00101294" w:rsidRDefault="00101294" w:rsidP="00101294">
      <w:pPr>
        <w:jc w:val="center"/>
        <w:rPr>
          <w:i/>
          <w:iCs/>
          <w:sz w:val="20"/>
          <w:szCs w:val="20"/>
        </w:rPr>
      </w:pPr>
      <w:r w:rsidRPr="00101294">
        <w:rPr>
          <w:i/>
          <w:iCs/>
          <w:sz w:val="20"/>
          <w:szCs w:val="20"/>
        </w:rPr>
        <w:t>The above figure depicts the class diagram for our project</w:t>
      </w:r>
    </w:p>
    <w:p w14:paraId="48CD5505" w14:textId="77777777" w:rsidR="0052380A" w:rsidRDefault="0052380A" w:rsidP="0052380A">
      <w:pPr>
        <w:jc w:val="center"/>
      </w:pPr>
    </w:p>
    <w:p w14:paraId="08437BC8" w14:textId="36A27927" w:rsidR="0052380A" w:rsidRDefault="001D65BC" w:rsidP="001D65BC">
      <w:pPr>
        <w:pStyle w:val="BodyText"/>
      </w:pPr>
      <w:r>
        <w:t>The above diagram shows the class diagram of our application, clearly exhibiting the relation of the entities with one another.</w:t>
      </w:r>
    </w:p>
    <w:p w14:paraId="1F53C912" w14:textId="7476EBC7" w:rsidR="001D65BC" w:rsidRDefault="001D65BC" w:rsidP="0052380A">
      <w:pPr>
        <w:jc w:val="center"/>
      </w:pPr>
    </w:p>
    <w:p w14:paraId="11402968" w14:textId="6BAEB48D" w:rsidR="001D65BC" w:rsidRDefault="001D65BC" w:rsidP="0052380A">
      <w:pPr>
        <w:jc w:val="center"/>
      </w:pPr>
    </w:p>
    <w:p w14:paraId="28516D86" w14:textId="7F8927B2" w:rsidR="001D65BC" w:rsidRDefault="001D65BC" w:rsidP="0052380A">
      <w:pPr>
        <w:jc w:val="center"/>
      </w:pPr>
    </w:p>
    <w:p w14:paraId="4BC4DF49" w14:textId="0A7ABC4A" w:rsidR="001D65BC" w:rsidRDefault="001D65BC" w:rsidP="0052380A">
      <w:pPr>
        <w:jc w:val="center"/>
      </w:pPr>
    </w:p>
    <w:p w14:paraId="2196214D" w14:textId="08214661" w:rsidR="001D65BC" w:rsidRDefault="001D65BC" w:rsidP="0052380A">
      <w:pPr>
        <w:jc w:val="center"/>
      </w:pPr>
    </w:p>
    <w:p w14:paraId="7F95A1DE" w14:textId="6E5C17EE" w:rsidR="001D65BC" w:rsidRDefault="001D65BC" w:rsidP="0052380A">
      <w:pPr>
        <w:jc w:val="center"/>
      </w:pPr>
    </w:p>
    <w:p w14:paraId="5E0EFE2B" w14:textId="307A3D8A" w:rsidR="001D65BC" w:rsidRDefault="001D65BC" w:rsidP="0052380A">
      <w:pPr>
        <w:jc w:val="center"/>
      </w:pPr>
    </w:p>
    <w:p w14:paraId="5C97922D" w14:textId="1D53E970" w:rsidR="001D65BC" w:rsidRDefault="001D65BC" w:rsidP="0052380A">
      <w:pPr>
        <w:jc w:val="center"/>
      </w:pPr>
    </w:p>
    <w:p w14:paraId="372F3A1D" w14:textId="0BD43C05" w:rsidR="001D65BC" w:rsidRDefault="001D65BC" w:rsidP="0052380A">
      <w:pPr>
        <w:jc w:val="center"/>
      </w:pPr>
    </w:p>
    <w:p w14:paraId="680F4FA0" w14:textId="629F3360" w:rsidR="001D65BC" w:rsidRDefault="001D65BC" w:rsidP="0052380A">
      <w:pPr>
        <w:jc w:val="center"/>
      </w:pPr>
    </w:p>
    <w:p w14:paraId="1082D1E1" w14:textId="1F06EEBE" w:rsidR="001D65BC" w:rsidRDefault="001D65BC" w:rsidP="0052380A">
      <w:pPr>
        <w:jc w:val="center"/>
      </w:pPr>
    </w:p>
    <w:p w14:paraId="6801B24F" w14:textId="4C8F82E2" w:rsidR="001D65BC" w:rsidRDefault="001D65BC" w:rsidP="0052380A">
      <w:pPr>
        <w:jc w:val="center"/>
      </w:pPr>
    </w:p>
    <w:p w14:paraId="389CFC0F" w14:textId="15F56203" w:rsidR="001D65BC" w:rsidRDefault="001D65BC" w:rsidP="0052380A">
      <w:pPr>
        <w:jc w:val="center"/>
      </w:pPr>
    </w:p>
    <w:p w14:paraId="01BDBCF9" w14:textId="77031456" w:rsidR="001D65BC" w:rsidRDefault="001D65BC" w:rsidP="0052380A">
      <w:pPr>
        <w:jc w:val="center"/>
      </w:pPr>
    </w:p>
    <w:p w14:paraId="4C3023FF" w14:textId="2586A0DC" w:rsidR="001D65BC" w:rsidRDefault="001D65BC" w:rsidP="0052380A">
      <w:pPr>
        <w:jc w:val="center"/>
      </w:pPr>
    </w:p>
    <w:p w14:paraId="38D5E04E" w14:textId="03857551" w:rsidR="001D65BC" w:rsidRDefault="001D65BC" w:rsidP="0052380A">
      <w:pPr>
        <w:jc w:val="center"/>
      </w:pPr>
    </w:p>
    <w:p w14:paraId="31F24685" w14:textId="01344227" w:rsidR="001D65BC" w:rsidRDefault="001D65BC" w:rsidP="0052380A">
      <w:pPr>
        <w:jc w:val="center"/>
      </w:pPr>
    </w:p>
    <w:p w14:paraId="4CDA7CCD" w14:textId="77777777" w:rsidR="001D65BC" w:rsidRPr="0052380A" w:rsidRDefault="001D65BC" w:rsidP="0052380A">
      <w:pPr>
        <w:jc w:val="center"/>
      </w:pPr>
    </w:p>
    <w:p w14:paraId="1FF06EC4" w14:textId="77777777" w:rsidR="00F777F3" w:rsidRDefault="00F777F3" w:rsidP="00F777F3">
      <w:pPr>
        <w:pStyle w:val="Heading2"/>
      </w:pPr>
      <w:bookmarkStart w:id="202" w:name="_Toc532812930"/>
      <w:bookmarkStart w:id="203" w:name="_Toc42076289"/>
      <w:r>
        <w:lastRenderedPageBreak/>
        <w:t>Sequence diagram</w:t>
      </w:r>
      <w:bookmarkEnd w:id="202"/>
      <w:bookmarkEnd w:id="203"/>
    </w:p>
    <w:p w14:paraId="65D61723" w14:textId="77777777" w:rsidR="0052380A" w:rsidRDefault="0052380A" w:rsidP="0052380A">
      <w:pPr>
        <w:pStyle w:val="BodyText"/>
      </w:pPr>
      <w:r>
        <w:t>This section provides an understanding of the low-level design of our system. The sequential diagrams tell us about how the important use cases of our system would be executed.</w:t>
      </w:r>
    </w:p>
    <w:p w14:paraId="614293EC" w14:textId="583B99A3" w:rsidR="00061239" w:rsidRDefault="006723D2" w:rsidP="00061239">
      <w:pPr>
        <w:pStyle w:val="Heading3"/>
        <w:numPr>
          <w:ilvl w:val="2"/>
          <w:numId w:val="4"/>
        </w:numPr>
      </w:pPr>
      <w:bookmarkStart w:id="204" w:name="_Toc42076290"/>
      <w:r>
        <w:t>Get the position of the obstacle</w:t>
      </w:r>
      <w:bookmarkEnd w:id="204"/>
    </w:p>
    <w:p w14:paraId="49FAEBFA" w14:textId="153B6DB8" w:rsidR="006723D2" w:rsidRPr="008B3B6E" w:rsidRDefault="006723D2" w:rsidP="006723D2">
      <w:pPr>
        <w:pStyle w:val="BodyText"/>
      </w:pPr>
      <w:r>
        <w:t>When the query for recognizing the position of obstacle is requested by the user, the following sequence of actions is performed.</w:t>
      </w:r>
    </w:p>
    <w:p w14:paraId="058608A8" w14:textId="77777777" w:rsidR="00AA36F5" w:rsidRDefault="00AA36F5" w:rsidP="00AA36F5">
      <w:pPr>
        <w:jc w:val="center"/>
        <w:rPr>
          <w:i/>
          <w:iCs/>
          <w:sz w:val="20"/>
          <w:szCs w:val="20"/>
        </w:rPr>
      </w:pPr>
    </w:p>
    <w:p w14:paraId="0206BD0C" w14:textId="77777777" w:rsidR="00AA36F5" w:rsidRDefault="00AA36F5" w:rsidP="00AA36F5">
      <w:pPr>
        <w:jc w:val="center"/>
        <w:rPr>
          <w:i/>
          <w:iCs/>
          <w:sz w:val="20"/>
          <w:szCs w:val="20"/>
        </w:rPr>
      </w:pPr>
    </w:p>
    <w:p w14:paraId="578F28AF" w14:textId="58683E1F" w:rsidR="00AA36F5" w:rsidRDefault="006723D2" w:rsidP="00AA36F5">
      <w:pPr>
        <w:jc w:val="center"/>
        <w:rPr>
          <w:i/>
          <w:iCs/>
          <w:sz w:val="20"/>
          <w:szCs w:val="20"/>
        </w:rPr>
      </w:pPr>
      <w:r>
        <w:rPr>
          <w:noProof/>
        </w:rPr>
        <w:drawing>
          <wp:inline distT="0" distB="0" distL="0" distR="0" wp14:anchorId="32240B65" wp14:editId="16D094A2">
            <wp:extent cx="5733415" cy="279019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790190"/>
                    </a:xfrm>
                    <a:prstGeom prst="rect">
                      <a:avLst/>
                    </a:prstGeom>
                  </pic:spPr>
                </pic:pic>
              </a:graphicData>
            </a:graphic>
          </wp:inline>
        </w:drawing>
      </w:r>
    </w:p>
    <w:p w14:paraId="2A18ABAD" w14:textId="77777777" w:rsidR="00AA36F5" w:rsidRDefault="00AA36F5" w:rsidP="00AA36F5">
      <w:pPr>
        <w:jc w:val="center"/>
        <w:rPr>
          <w:i/>
          <w:iCs/>
          <w:sz w:val="20"/>
          <w:szCs w:val="20"/>
        </w:rPr>
      </w:pPr>
    </w:p>
    <w:p w14:paraId="36386066" w14:textId="3F80D096" w:rsidR="006723D2" w:rsidRDefault="006723D2" w:rsidP="006723D2">
      <w:pPr>
        <w:pStyle w:val="Caption"/>
      </w:pPr>
      <w:r>
        <w:t>Figure 18: Get position of obstacle Sequence diagram</w:t>
      </w:r>
    </w:p>
    <w:p w14:paraId="76033DA7" w14:textId="3C43D83E" w:rsidR="006723D2" w:rsidRPr="009C3E3E" w:rsidRDefault="006723D2" w:rsidP="006723D2">
      <w:pPr>
        <w:jc w:val="center"/>
        <w:rPr>
          <w:i/>
          <w:iCs/>
          <w:sz w:val="20"/>
          <w:szCs w:val="20"/>
        </w:rPr>
      </w:pPr>
      <w:r w:rsidRPr="00AA36F5">
        <w:rPr>
          <w:i/>
          <w:iCs/>
          <w:sz w:val="20"/>
          <w:szCs w:val="20"/>
        </w:rPr>
        <w:t xml:space="preserve">The above figure shows the sequence diagram of </w:t>
      </w:r>
      <w:r>
        <w:rPr>
          <w:i/>
          <w:iCs/>
          <w:sz w:val="20"/>
          <w:szCs w:val="20"/>
        </w:rPr>
        <w:t>getting the position of the obstacle</w:t>
      </w:r>
    </w:p>
    <w:p w14:paraId="0F7EDE1F" w14:textId="77777777" w:rsidR="00AA36F5" w:rsidRDefault="00AA36F5" w:rsidP="00AA36F5">
      <w:pPr>
        <w:jc w:val="center"/>
        <w:rPr>
          <w:i/>
          <w:iCs/>
          <w:sz w:val="20"/>
          <w:szCs w:val="20"/>
        </w:rPr>
      </w:pPr>
    </w:p>
    <w:p w14:paraId="111C0FAD" w14:textId="77777777" w:rsidR="00AA36F5" w:rsidRDefault="00AA36F5" w:rsidP="00AA36F5">
      <w:pPr>
        <w:jc w:val="center"/>
        <w:rPr>
          <w:i/>
          <w:iCs/>
          <w:sz w:val="20"/>
          <w:szCs w:val="20"/>
        </w:rPr>
      </w:pPr>
    </w:p>
    <w:p w14:paraId="7C920D1A" w14:textId="77777777" w:rsidR="00AA36F5" w:rsidRDefault="00AA36F5" w:rsidP="00AA36F5">
      <w:pPr>
        <w:jc w:val="center"/>
        <w:rPr>
          <w:i/>
          <w:iCs/>
          <w:sz w:val="20"/>
          <w:szCs w:val="20"/>
        </w:rPr>
      </w:pPr>
    </w:p>
    <w:p w14:paraId="0A0D9390" w14:textId="77777777" w:rsidR="00AA36F5" w:rsidRDefault="00AA36F5" w:rsidP="00AA36F5">
      <w:pPr>
        <w:jc w:val="center"/>
        <w:rPr>
          <w:i/>
          <w:iCs/>
          <w:sz w:val="20"/>
          <w:szCs w:val="20"/>
        </w:rPr>
      </w:pPr>
    </w:p>
    <w:p w14:paraId="45E2AB31" w14:textId="77777777" w:rsidR="00AA36F5" w:rsidRDefault="00AA36F5" w:rsidP="00AA36F5">
      <w:pPr>
        <w:jc w:val="center"/>
        <w:rPr>
          <w:i/>
          <w:iCs/>
          <w:sz w:val="20"/>
          <w:szCs w:val="20"/>
        </w:rPr>
      </w:pPr>
    </w:p>
    <w:p w14:paraId="23CE5344" w14:textId="77777777" w:rsidR="00AA36F5" w:rsidRDefault="00AA36F5" w:rsidP="00AA36F5">
      <w:pPr>
        <w:jc w:val="center"/>
        <w:rPr>
          <w:i/>
          <w:iCs/>
          <w:sz w:val="20"/>
          <w:szCs w:val="20"/>
        </w:rPr>
      </w:pPr>
    </w:p>
    <w:p w14:paraId="3D5D10B9" w14:textId="77777777" w:rsidR="00AA36F5" w:rsidRDefault="00AA36F5" w:rsidP="006723D2">
      <w:pPr>
        <w:pStyle w:val="BodyText"/>
      </w:pPr>
    </w:p>
    <w:p w14:paraId="36576BD0" w14:textId="77777777" w:rsidR="00AA36F5" w:rsidRDefault="00AA36F5" w:rsidP="00AA36F5">
      <w:pPr>
        <w:jc w:val="center"/>
        <w:rPr>
          <w:i/>
          <w:iCs/>
          <w:sz w:val="20"/>
          <w:szCs w:val="20"/>
        </w:rPr>
      </w:pPr>
    </w:p>
    <w:p w14:paraId="52CFE5E6" w14:textId="77777777" w:rsidR="00AA36F5" w:rsidRDefault="00AA36F5" w:rsidP="00AA36F5">
      <w:pPr>
        <w:jc w:val="center"/>
        <w:rPr>
          <w:i/>
          <w:iCs/>
          <w:sz w:val="20"/>
          <w:szCs w:val="20"/>
        </w:rPr>
      </w:pPr>
    </w:p>
    <w:p w14:paraId="0CB39282" w14:textId="77777777" w:rsidR="00AA36F5" w:rsidRDefault="00AA36F5" w:rsidP="00AA36F5">
      <w:pPr>
        <w:jc w:val="center"/>
        <w:rPr>
          <w:i/>
          <w:iCs/>
          <w:sz w:val="20"/>
          <w:szCs w:val="20"/>
        </w:rPr>
      </w:pPr>
    </w:p>
    <w:p w14:paraId="6008328E" w14:textId="77777777" w:rsidR="00AA36F5" w:rsidRDefault="00AA36F5" w:rsidP="00AA36F5">
      <w:pPr>
        <w:jc w:val="center"/>
        <w:rPr>
          <w:i/>
          <w:iCs/>
          <w:sz w:val="20"/>
          <w:szCs w:val="20"/>
        </w:rPr>
      </w:pPr>
    </w:p>
    <w:p w14:paraId="35886DAB" w14:textId="77777777" w:rsidR="00AA36F5" w:rsidRDefault="00AA36F5" w:rsidP="00AA36F5">
      <w:pPr>
        <w:jc w:val="center"/>
        <w:rPr>
          <w:i/>
          <w:iCs/>
          <w:sz w:val="20"/>
          <w:szCs w:val="20"/>
        </w:rPr>
      </w:pPr>
    </w:p>
    <w:p w14:paraId="4DE40B2B" w14:textId="77777777" w:rsidR="00AA36F5" w:rsidRDefault="00AA36F5" w:rsidP="00AA36F5">
      <w:pPr>
        <w:jc w:val="center"/>
        <w:rPr>
          <w:i/>
          <w:iCs/>
          <w:sz w:val="20"/>
          <w:szCs w:val="20"/>
        </w:rPr>
      </w:pPr>
    </w:p>
    <w:p w14:paraId="408D467D" w14:textId="77777777" w:rsidR="00AA36F5" w:rsidRDefault="00AA36F5" w:rsidP="00AA36F5">
      <w:pPr>
        <w:jc w:val="center"/>
        <w:rPr>
          <w:i/>
          <w:iCs/>
          <w:sz w:val="20"/>
          <w:szCs w:val="20"/>
        </w:rPr>
      </w:pPr>
    </w:p>
    <w:p w14:paraId="06D60966" w14:textId="216D1764" w:rsidR="00AA36F5" w:rsidRDefault="00AA36F5" w:rsidP="00AA36F5">
      <w:pPr>
        <w:jc w:val="center"/>
        <w:rPr>
          <w:i/>
          <w:iCs/>
          <w:sz w:val="20"/>
          <w:szCs w:val="20"/>
        </w:rPr>
      </w:pPr>
    </w:p>
    <w:p w14:paraId="71272A6C" w14:textId="4906883C" w:rsidR="006723D2" w:rsidRDefault="006723D2" w:rsidP="00AA36F5">
      <w:pPr>
        <w:jc w:val="center"/>
        <w:rPr>
          <w:i/>
          <w:iCs/>
          <w:sz w:val="20"/>
          <w:szCs w:val="20"/>
        </w:rPr>
      </w:pPr>
    </w:p>
    <w:p w14:paraId="1AA5378C" w14:textId="7BB95902" w:rsidR="006723D2" w:rsidRDefault="006723D2" w:rsidP="00AA36F5">
      <w:pPr>
        <w:jc w:val="center"/>
        <w:rPr>
          <w:i/>
          <w:iCs/>
          <w:sz w:val="20"/>
          <w:szCs w:val="20"/>
        </w:rPr>
      </w:pPr>
    </w:p>
    <w:p w14:paraId="10989E7C" w14:textId="53997803" w:rsidR="006723D2" w:rsidRDefault="006723D2" w:rsidP="00AA36F5">
      <w:pPr>
        <w:jc w:val="center"/>
        <w:rPr>
          <w:i/>
          <w:iCs/>
          <w:sz w:val="20"/>
          <w:szCs w:val="20"/>
        </w:rPr>
      </w:pPr>
    </w:p>
    <w:p w14:paraId="419DF45D" w14:textId="455BD860" w:rsidR="006723D2" w:rsidRDefault="006723D2" w:rsidP="00AA36F5">
      <w:pPr>
        <w:jc w:val="center"/>
        <w:rPr>
          <w:i/>
          <w:iCs/>
          <w:sz w:val="20"/>
          <w:szCs w:val="20"/>
        </w:rPr>
      </w:pPr>
    </w:p>
    <w:p w14:paraId="6F88BED4" w14:textId="6E83A8E2" w:rsidR="006723D2" w:rsidRDefault="006723D2" w:rsidP="00AA36F5">
      <w:pPr>
        <w:jc w:val="center"/>
        <w:rPr>
          <w:i/>
          <w:iCs/>
          <w:sz w:val="20"/>
          <w:szCs w:val="20"/>
        </w:rPr>
      </w:pPr>
    </w:p>
    <w:p w14:paraId="4BF2DA8A" w14:textId="77777777" w:rsidR="006723D2" w:rsidRDefault="006723D2" w:rsidP="00AA36F5">
      <w:pPr>
        <w:jc w:val="center"/>
        <w:rPr>
          <w:i/>
          <w:iCs/>
          <w:sz w:val="20"/>
          <w:szCs w:val="20"/>
        </w:rPr>
      </w:pPr>
    </w:p>
    <w:p w14:paraId="5C333551" w14:textId="77777777" w:rsidR="00AA36F5" w:rsidRPr="00AA36F5" w:rsidRDefault="00AA36F5" w:rsidP="00AA36F5">
      <w:pPr>
        <w:jc w:val="center"/>
        <w:rPr>
          <w:i/>
          <w:iCs/>
          <w:sz w:val="20"/>
          <w:szCs w:val="20"/>
        </w:rPr>
      </w:pPr>
    </w:p>
    <w:p w14:paraId="33914529" w14:textId="77777777" w:rsidR="004A4501" w:rsidRDefault="008B3B6E" w:rsidP="008B3B6E">
      <w:pPr>
        <w:pStyle w:val="Heading3"/>
        <w:numPr>
          <w:ilvl w:val="2"/>
          <w:numId w:val="4"/>
        </w:numPr>
      </w:pPr>
      <w:bookmarkStart w:id="205" w:name="_Toc42076291"/>
      <w:r>
        <w:lastRenderedPageBreak/>
        <w:t>Get the type of obstacle</w:t>
      </w:r>
      <w:bookmarkEnd w:id="205"/>
    </w:p>
    <w:p w14:paraId="6716FC7A" w14:textId="77777777" w:rsidR="008B3B6E" w:rsidRPr="008B3B6E" w:rsidRDefault="008B3B6E" w:rsidP="00C8082F">
      <w:pPr>
        <w:pStyle w:val="BodyText"/>
      </w:pPr>
      <w:r>
        <w:t xml:space="preserve">When the query for recognizing the type of obstacle is requested by the user, the following </w:t>
      </w:r>
      <w:r w:rsidR="0091500E">
        <w:t>sequence of actions is</w:t>
      </w:r>
      <w:r>
        <w:t xml:space="preserve"> performed.</w:t>
      </w:r>
    </w:p>
    <w:p w14:paraId="77E0B234" w14:textId="77777777" w:rsidR="008B3B6E" w:rsidRPr="008B3B6E" w:rsidRDefault="008B3B6E" w:rsidP="008B3B6E">
      <w:pPr>
        <w:pStyle w:val="ListParagraph"/>
      </w:pPr>
    </w:p>
    <w:p w14:paraId="02216596" w14:textId="77777777" w:rsidR="004A4501" w:rsidRDefault="004A4501" w:rsidP="004A4501"/>
    <w:p w14:paraId="5642E629" w14:textId="77777777" w:rsidR="00AA36F5" w:rsidRDefault="008B3B6E" w:rsidP="00AA36F5">
      <w:pPr>
        <w:keepNext/>
        <w:jc w:val="center"/>
      </w:pPr>
      <w:r>
        <w:rPr>
          <w:noProof/>
        </w:rPr>
        <w:drawing>
          <wp:inline distT="0" distB="0" distL="0" distR="0" wp14:anchorId="4B40A51C" wp14:editId="0A0B075B">
            <wp:extent cx="4954240" cy="37185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2977" cy="3725118"/>
                    </a:xfrm>
                    <a:prstGeom prst="rect">
                      <a:avLst/>
                    </a:prstGeom>
                  </pic:spPr>
                </pic:pic>
              </a:graphicData>
            </a:graphic>
          </wp:inline>
        </w:drawing>
      </w:r>
    </w:p>
    <w:p w14:paraId="5F84955A" w14:textId="77777777" w:rsidR="004A4501" w:rsidRDefault="00AA36F5" w:rsidP="00AA36F5">
      <w:pPr>
        <w:pStyle w:val="Caption"/>
      </w:pPr>
      <w:r>
        <w:t>Figure</w:t>
      </w:r>
      <w:r w:rsidR="009C3E3E">
        <w:t xml:space="preserve"> 19</w:t>
      </w:r>
      <w:r>
        <w:t>: Get type of obstacle Sequence diagram</w:t>
      </w:r>
    </w:p>
    <w:p w14:paraId="7C628219" w14:textId="34041736" w:rsidR="009C3E3E" w:rsidRDefault="009C3E3E" w:rsidP="009C3E3E">
      <w:pPr>
        <w:jc w:val="center"/>
        <w:rPr>
          <w:i/>
          <w:iCs/>
          <w:sz w:val="20"/>
          <w:szCs w:val="20"/>
        </w:rPr>
      </w:pPr>
      <w:r w:rsidRPr="00AA36F5">
        <w:rPr>
          <w:i/>
          <w:iCs/>
          <w:sz w:val="20"/>
          <w:szCs w:val="20"/>
        </w:rPr>
        <w:t xml:space="preserve">The above figure shows the sequence diagram of </w:t>
      </w:r>
      <w:r>
        <w:rPr>
          <w:i/>
          <w:iCs/>
          <w:sz w:val="20"/>
          <w:szCs w:val="20"/>
        </w:rPr>
        <w:t>getting the name of the obstacle</w:t>
      </w:r>
    </w:p>
    <w:p w14:paraId="1BFB3EAC" w14:textId="77777777" w:rsidR="00B424D5" w:rsidRPr="009C3E3E" w:rsidRDefault="00B424D5" w:rsidP="009C3E3E">
      <w:pPr>
        <w:jc w:val="center"/>
        <w:rPr>
          <w:i/>
          <w:iCs/>
          <w:sz w:val="20"/>
          <w:szCs w:val="20"/>
        </w:rPr>
      </w:pPr>
    </w:p>
    <w:p w14:paraId="6A25E234" w14:textId="3353D839" w:rsidR="004A4501" w:rsidRDefault="00B424D5" w:rsidP="00B424D5">
      <w:pPr>
        <w:pStyle w:val="BodyText"/>
      </w:pPr>
      <w:r>
        <w:t xml:space="preserve">The above diagram shows the sequence diagrams of our application, clearly exhibiting an understanding of the low-level design of our system. </w:t>
      </w:r>
    </w:p>
    <w:p w14:paraId="0A36A7E8" w14:textId="30163EFC" w:rsidR="00B424D5" w:rsidRDefault="00B424D5" w:rsidP="00B424D5">
      <w:pPr>
        <w:pStyle w:val="BodyText"/>
      </w:pPr>
    </w:p>
    <w:p w14:paraId="607B0AA8" w14:textId="716E640D" w:rsidR="00B424D5" w:rsidRDefault="00B424D5" w:rsidP="00B424D5">
      <w:pPr>
        <w:pStyle w:val="BodyText"/>
      </w:pPr>
    </w:p>
    <w:p w14:paraId="330137B7" w14:textId="574C52BC" w:rsidR="00B424D5" w:rsidRDefault="00B424D5" w:rsidP="00B424D5">
      <w:pPr>
        <w:pStyle w:val="BodyText"/>
      </w:pPr>
    </w:p>
    <w:p w14:paraId="260ED5C2" w14:textId="38CBC674" w:rsidR="00B424D5" w:rsidRDefault="00B424D5" w:rsidP="00B424D5">
      <w:pPr>
        <w:pStyle w:val="BodyText"/>
      </w:pPr>
    </w:p>
    <w:p w14:paraId="7C893092" w14:textId="3246077A" w:rsidR="00B424D5" w:rsidRDefault="00B424D5" w:rsidP="00B424D5">
      <w:pPr>
        <w:pStyle w:val="BodyText"/>
      </w:pPr>
    </w:p>
    <w:p w14:paraId="4399A01F" w14:textId="79745784" w:rsidR="00B424D5" w:rsidRDefault="00B424D5" w:rsidP="00B424D5">
      <w:pPr>
        <w:pStyle w:val="BodyText"/>
      </w:pPr>
    </w:p>
    <w:p w14:paraId="7F4E554A" w14:textId="7ED72B5D" w:rsidR="00B424D5" w:rsidRDefault="00B424D5" w:rsidP="00B424D5">
      <w:pPr>
        <w:pStyle w:val="BodyText"/>
      </w:pPr>
    </w:p>
    <w:p w14:paraId="1FA796C8" w14:textId="3203AA0E" w:rsidR="00B424D5" w:rsidRDefault="00B424D5" w:rsidP="00B424D5">
      <w:pPr>
        <w:pStyle w:val="BodyText"/>
      </w:pPr>
    </w:p>
    <w:p w14:paraId="519FB73F" w14:textId="57451876" w:rsidR="00B424D5" w:rsidRDefault="00B424D5" w:rsidP="00B424D5">
      <w:pPr>
        <w:pStyle w:val="BodyText"/>
      </w:pPr>
    </w:p>
    <w:p w14:paraId="10C85936" w14:textId="3EDB391C" w:rsidR="00B424D5" w:rsidRDefault="00B424D5" w:rsidP="00B424D5">
      <w:pPr>
        <w:pStyle w:val="BodyText"/>
      </w:pPr>
    </w:p>
    <w:p w14:paraId="7B2AB625" w14:textId="6D3602E0" w:rsidR="00B424D5" w:rsidRDefault="00B424D5" w:rsidP="00B424D5">
      <w:pPr>
        <w:pStyle w:val="BodyText"/>
      </w:pPr>
    </w:p>
    <w:p w14:paraId="4C193373" w14:textId="77777777" w:rsidR="00B424D5" w:rsidRPr="004A4501" w:rsidRDefault="00B424D5" w:rsidP="00B424D5">
      <w:pPr>
        <w:pStyle w:val="BodyText"/>
      </w:pPr>
    </w:p>
    <w:p w14:paraId="4A63DF19" w14:textId="77777777" w:rsidR="00AF7737" w:rsidRDefault="00F777F3" w:rsidP="00B610CE">
      <w:pPr>
        <w:pStyle w:val="Heading2"/>
      </w:pPr>
      <w:bookmarkStart w:id="206" w:name="_Toc532812931"/>
      <w:bookmarkStart w:id="207" w:name="_Toc42076292"/>
      <w:r>
        <w:lastRenderedPageBreak/>
        <w:t>Policies and Tactics</w:t>
      </w:r>
      <w:bookmarkEnd w:id="206"/>
      <w:bookmarkEnd w:id="207"/>
    </w:p>
    <w:p w14:paraId="7472A5BC" w14:textId="77777777" w:rsidR="004A4501" w:rsidRPr="009C7C7D" w:rsidRDefault="004A4501" w:rsidP="004A4501">
      <w:pPr>
        <w:pStyle w:val="BodyText"/>
      </w:pPr>
      <w:r w:rsidRPr="009C7C7D">
        <w:t xml:space="preserve">Following policies and tactics </w:t>
      </w:r>
      <w:r w:rsidR="00F04089">
        <w:t xml:space="preserve">would be required while formulating the </w:t>
      </w:r>
      <w:r w:rsidRPr="009C7C7D">
        <w:t>system</w:t>
      </w:r>
      <w:r w:rsidR="00F04089">
        <w:t>.</w:t>
      </w:r>
    </w:p>
    <w:p w14:paraId="6D4D0D76" w14:textId="77777777" w:rsidR="00FB70B7" w:rsidRDefault="004A4501" w:rsidP="000973A9">
      <w:pPr>
        <w:pStyle w:val="Heading3"/>
        <w:numPr>
          <w:ilvl w:val="2"/>
          <w:numId w:val="4"/>
        </w:numPr>
        <w:spacing w:before="0"/>
      </w:pPr>
      <w:bookmarkStart w:id="208" w:name="_Toc10157468"/>
      <w:bookmarkStart w:id="209" w:name="_Toc498694277"/>
      <w:bookmarkStart w:id="210" w:name="_Toc42076293"/>
      <w:r w:rsidRPr="004A4501">
        <w:t>Database</w:t>
      </w:r>
      <w:bookmarkEnd w:id="208"/>
      <w:bookmarkEnd w:id="209"/>
      <w:bookmarkEnd w:id="210"/>
      <w:r w:rsidR="000973A9">
        <w:t xml:space="preserve"> </w:t>
      </w:r>
    </w:p>
    <w:p w14:paraId="400A64EC" w14:textId="77777777" w:rsidR="000973A9" w:rsidRPr="000973A9" w:rsidRDefault="000973A9" w:rsidP="00FB70B7">
      <w:pPr>
        <w:pStyle w:val="BodyText"/>
      </w:pPr>
      <w:r>
        <w:t>Third party libraries shall play a very important part in the development of the software. The detection, recognition and searching using the machine learning algorithms shall be using python libraries. Different API’s would be formulated and called on the need basis.</w:t>
      </w:r>
    </w:p>
    <w:p w14:paraId="69CE91B7" w14:textId="77777777" w:rsidR="000973A9" w:rsidRPr="000973A9" w:rsidRDefault="004A4501" w:rsidP="000973A9">
      <w:pPr>
        <w:pStyle w:val="Heading3"/>
        <w:numPr>
          <w:ilvl w:val="2"/>
          <w:numId w:val="4"/>
        </w:numPr>
      </w:pPr>
      <w:bookmarkStart w:id="211" w:name="_Toc10157469"/>
      <w:bookmarkStart w:id="212" w:name="_Toc498694278"/>
      <w:bookmarkStart w:id="213" w:name="_Toc42076294"/>
      <w:r w:rsidRPr="004A4501">
        <w:t>Standard Guidelines</w:t>
      </w:r>
      <w:bookmarkEnd w:id="211"/>
      <w:bookmarkEnd w:id="212"/>
      <w:bookmarkEnd w:id="213"/>
    </w:p>
    <w:p w14:paraId="34B90D78" w14:textId="77777777" w:rsidR="004A4501" w:rsidRPr="009C7C7D" w:rsidRDefault="000973A9" w:rsidP="000973A9">
      <w:pPr>
        <w:pStyle w:val="BodyText"/>
      </w:pPr>
      <w:bookmarkStart w:id="214" w:name="_Toc10157470"/>
      <w:r w:rsidRPr="009A57C2">
        <w:t>All the guidelines and the standards would be followed while developing the software. All the good programing practices and use of guidelines and platform documentation shall be considered and referred in order to follow the standards of the platform. Coding guidelines and conventions would be followed while coding throughout the application</w:t>
      </w:r>
      <w:r>
        <w:t>.</w:t>
      </w:r>
      <w:r w:rsidRPr="0095265A">
        <w:t xml:space="preserve"> </w:t>
      </w:r>
      <w:bookmarkStart w:id="215" w:name="_Toc498694281"/>
      <w:bookmarkEnd w:id="214"/>
    </w:p>
    <w:p w14:paraId="3A469554" w14:textId="77777777" w:rsidR="000973A9" w:rsidRDefault="004A4501" w:rsidP="000973A9">
      <w:pPr>
        <w:pStyle w:val="Heading3"/>
        <w:numPr>
          <w:ilvl w:val="2"/>
          <w:numId w:val="4"/>
        </w:numPr>
      </w:pPr>
      <w:bookmarkStart w:id="216" w:name="_Toc10157471"/>
      <w:bookmarkStart w:id="217" w:name="_Toc42076295"/>
      <w:r w:rsidRPr="00913B56">
        <w:t>Algorithms</w:t>
      </w:r>
      <w:bookmarkEnd w:id="215"/>
      <w:bookmarkEnd w:id="216"/>
      <w:bookmarkEnd w:id="217"/>
    </w:p>
    <w:p w14:paraId="40DB7E19" w14:textId="77777777" w:rsidR="000973A9" w:rsidRDefault="000973A9" w:rsidP="000973A9">
      <w:pPr>
        <w:pStyle w:val="BodyText"/>
      </w:pPr>
      <w:r>
        <w:t xml:space="preserve">Tiny Yolo v3 algorithm would be implemented for accurate detection and recognition of the obstacles as accuracy is a crucial factor in our case since the safety of the visually impaired people is highly vital. </w:t>
      </w:r>
    </w:p>
    <w:p w14:paraId="3F8162F8" w14:textId="77777777" w:rsidR="004A4501" w:rsidRDefault="009C27D8" w:rsidP="009C27D8">
      <w:pPr>
        <w:pStyle w:val="Heading3"/>
        <w:numPr>
          <w:ilvl w:val="2"/>
          <w:numId w:val="4"/>
        </w:numPr>
      </w:pPr>
      <w:bookmarkStart w:id="218" w:name="_Toc42076296"/>
      <w:r>
        <w:t>Testing</w:t>
      </w:r>
      <w:bookmarkEnd w:id="218"/>
    </w:p>
    <w:p w14:paraId="61BE8E6C" w14:textId="77777777" w:rsidR="009C27D8" w:rsidRDefault="009C27D8" w:rsidP="009C27D8">
      <w:pPr>
        <w:pStyle w:val="BodyText"/>
      </w:pPr>
      <w:r>
        <w:t xml:space="preserve">Testing the system is an important part for our project. White and Black box testing would both be used alongside, to produce a product that is free from all glitches and is smooth when running. In white box testing, detailed implementation of the code is </w:t>
      </w:r>
      <w:r w:rsidR="00371916">
        <w:t>d</w:t>
      </w:r>
      <w:r>
        <w:t>one through by the tester. In black box, only the application is tested before the deployment on the device. Using both these approaches, the chances of error decreases.</w:t>
      </w:r>
    </w:p>
    <w:p w14:paraId="666AA644" w14:textId="77777777" w:rsidR="00DD7723" w:rsidRDefault="00DD7723" w:rsidP="00DD7723">
      <w:pPr>
        <w:pStyle w:val="Heading3"/>
        <w:numPr>
          <w:ilvl w:val="2"/>
          <w:numId w:val="4"/>
        </w:numPr>
      </w:pPr>
      <w:bookmarkStart w:id="219" w:name="_Toc42076297"/>
      <w:r>
        <w:t>Installation</w:t>
      </w:r>
      <w:bookmarkEnd w:id="219"/>
    </w:p>
    <w:p w14:paraId="24796129" w14:textId="77777777" w:rsidR="00DD7723" w:rsidRPr="00F636E1" w:rsidRDefault="00DD7723" w:rsidP="00DD7723">
      <w:pPr>
        <w:pStyle w:val="BodyText"/>
      </w:pPr>
      <w:r>
        <w:t xml:space="preserve">The application would readily be made available on Google Play Store. The users can download the application and install it into their devices. </w:t>
      </w:r>
    </w:p>
    <w:p w14:paraId="539195A2" w14:textId="3A19F100" w:rsidR="004A4501" w:rsidRPr="004A4501" w:rsidRDefault="004D5022" w:rsidP="004D5022">
      <w:pPr>
        <w:pStyle w:val="BodyText"/>
        <w:jc w:val="left"/>
        <w:sectPr w:rsidR="004A4501" w:rsidRPr="004A4501" w:rsidSect="003D48EB">
          <w:pgSz w:w="11909" w:h="16834" w:code="9"/>
          <w:pgMar w:top="1440" w:right="1440" w:bottom="1440" w:left="1440" w:header="720" w:footer="720" w:gutter="0"/>
          <w:cols w:space="720"/>
          <w:docGrid w:linePitch="360"/>
        </w:sectPr>
      </w:pPr>
      <w:bookmarkStart w:id="220" w:name="_Toc5527844"/>
      <w:bookmarkStart w:id="221" w:name="_Toc975479"/>
      <w:bookmarkEnd w:id="63"/>
      <w:r>
        <w:t>The chapter clearly exhibits all the functional, non-functional, hardware and software requirements in order to run the application. Moreover, class diagram, sequence diagrams and GUI screens are provided so that anyone using our application can easily reproduce the system.</w:t>
      </w:r>
    </w:p>
    <w:p w14:paraId="1326449E" w14:textId="77777777" w:rsidR="003F7083" w:rsidRDefault="003F7083" w:rsidP="003F7083">
      <w:pPr>
        <w:pStyle w:val="Heading1"/>
      </w:pPr>
      <w:bookmarkStart w:id="222" w:name="_Toc532812932"/>
      <w:bookmarkStart w:id="223" w:name="_Toc19544171"/>
      <w:bookmarkStart w:id="224" w:name="_Toc19544206"/>
      <w:bookmarkStart w:id="225" w:name="_Toc42076298"/>
      <w:r>
        <w:lastRenderedPageBreak/>
        <w:t>Chapter 4: Implementation</w:t>
      </w:r>
      <w:bookmarkEnd w:id="222"/>
      <w:r w:rsidR="000030B0">
        <w:t xml:space="preserve"> </w:t>
      </w:r>
      <w:r w:rsidR="000030B0" w:rsidRPr="000030B0">
        <w:t>and Test Case</w:t>
      </w:r>
      <w:r w:rsidR="000030B0">
        <w:t>s</w:t>
      </w:r>
      <w:bookmarkEnd w:id="225"/>
    </w:p>
    <w:bookmarkEnd w:id="220"/>
    <w:bookmarkEnd w:id="223"/>
    <w:bookmarkEnd w:id="224"/>
    <w:p w14:paraId="3E230FEE" w14:textId="77777777" w:rsidR="008B3948" w:rsidRDefault="00490F14" w:rsidP="008B3948">
      <w:pPr>
        <w:pStyle w:val="BodyText"/>
      </w:pPr>
      <w:r>
        <w:t xml:space="preserve">In this chapter, we have discussed some of our strategies, platforms, API’s and algorithms that were implemented in our prototype. In our prototype, we have used COCO dataset for obstacle detection. We have used platforms like </w:t>
      </w:r>
      <w:r w:rsidR="000030B0">
        <w:t>Anaconda</w:t>
      </w:r>
      <w:r>
        <w:t xml:space="preserve"> for the </w:t>
      </w:r>
      <w:r w:rsidR="009B47D2">
        <w:t>obstacle detection and recognition</w:t>
      </w:r>
      <w:r>
        <w:t xml:space="preserve">. Moreover, Python was used for the development of different algorithms such as </w:t>
      </w:r>
      <w:r w:rsidR="009B47D2">
        <w:t xml:space="preserve">Tiny YOLO v3. </w:t>
      </w:r>
      <w:r w:rsidR="009E1C54">
        <w:t xml:space="preserve">Tensor Flow Lite Library was used to train the model. </w:t>
      </w:r>
    </w:p>
    <w:p w14:paraId="0AC203F8" w14:textId="7D0B8360" w:rsidR="000030B0" w:rsidRDefault="000030B0" w:rsidP="00853BF4">
      <w:r>
        <w:t xml:space="preserve">The entire process consists </w:t>
      </w:r>
      <w:r w:rsidR="00B424D5">
        <w:t xml:space="preserve">of </w:t>
      </w:r>
      <w:r w:rsidR="00853BF4">
        <w:t>c</w:t>
      </w:r>
      <w:r>
        <w:t xml:space="preserve">ommon object detection </w:t>
      </w:r>
    </w:p>
    <w:p w14:paraId="0D0D888F" w14:textId="45ACF998" w:rsidR="000030B0" w:rsidRDefault="000030B0" w:rsidP="000030B0">
      <w:pPr>
        <w:pStyle w:val="Heading2"/>
        <w:numPr>
          <w:ilvl w:val="0"/>
          <w:numId w:val="0"/>
        </w:numPr>
      </w:pPr>
      <w:bookmarkStart w:id="226" w:name="_Toc42076299"/>
      <w:r>
        <w:t xml:space="preserve">4.1 </w:t>
      </w:r>
      <w:r w:rsidR="008F2DBD">
        <w:t>Implementation</w:t>
      </w:r>
      <w:bookmarkEnd w:id="226"/>
    </w:p>
    <w:p w14:paraId="17F025CC" w14:textId="6B4F2159" w:rsidR="008F2DBD" w:rsidRDefault="008F2DBD" w:rsidP="001C4C92">
      <w:pPr>
        <w:jc w:val="both"/>
      </w:pPr>
      <w:r>
        <w:t xml:space="preserve">This chapter will discuss the implementation strategies, algorithms and the dataset used in detail so that the user has a better idea of our application. </w:t>
      </w:r>
    </w:p>
    <w:p w14:paraId="3624868A" w14:textId="70C4678C" w:rsidR="008F2DBD" w:rsidRPr="008F2DBD" w:rsidRDefault="008F2DBD" w:rsidP="008F2DBD">
      <w:pPr>
        <w:pStyle w:val="Heading3"/>
      </w:pPr>
      <w:bookmarkStart w:id="227" w:name="_Toc42076300"/>
      <w:r>
        <w:t>4.1.1 Common Object Detection</w:t>
      </w:r>
      <w:bookmarkEnd w:id="227"/>
    </w:p>
    <w:p w14:paraId="5B3C87ED" w14:textId="77777777" w:rsidR="000030B0" w:rsidRDefault="000030B0" w:rsidP="00E5172B">
      <w:pPr>
        <w:pStyle w:val="BodyText"/>
      </w:pPr>
      <w:r>
        <w:t>The method implemented in this case is Tensor flow object detection API integrated with COCO dataset. The entire process runs on Tensor flow. The process description is as follow:</w:t>
      </w:r>
    </w:p>
    <w:p w14:paraId="3C376EDB" w14:textId="77777777" w:rsidR="000030B0" w:rsidRPr="000030B0" w:rsidRDefault="000030B0" w:rsidP="000030B0">
      <w:pPr>
        <w:pStyle w:val="ListParagraph"/>
        <w:numPr>
          <w:ilvl w:val="0"/>
          <w:numId w:val="45"/>
        </w:numPr>
        <w:rPr>
          <w:b/>
        </w:rPr>
      </w:pPr>
      <w:r w:rsidRPr="000030B0">
        <w:rPr>
          <w:b/>
        </w:rPr>
        <w:t>T</w:t>
      </w:r>
      <w:r>
        <w:rPr>
          <w:b/>
        </w:rPr>
        <w:t>ensor flow Installation</w:t>
      </w:r>
    </w:p>
    <w:p w14:paraId="35A4A6A5" w14:textId="77777777" w:rsidR="000030B0" w:rsidRPr="00EE1D72" w:rsidRDefault="000030B0" w:rsidP="00EE1D72">
      <w:pPr>
        <w:pStyle w:val="BodyText"/>
        <w:ind w:left="720"/>
      </w:pPr>
      <w:r w:rsidRPr="00EE1D72">
        <w:t>The installation on anaconda is as follows:</w:t>
      </w:r>
    </w:p>
    <w:p w14:paraId="0899CEAD" w14:textId="77777777" w:rsidR="000030B0" w:rsidRPr="00EE1D72" w:rsidRDefault="0091500E" w:rsidP="00EE1D72">
      <w:pPr>
        <w:pStyle w:val="BodyText"/>
        <w:ind w:left="720"/>
        <w:jc w:val="center"/>
      </w:pPr>
      <w:r>
        <w:t>c</w:t>
      </w:r>
      <w:r w:rsidRPr="00EE1D72">
        <w:t>onda</w:t>
      </w:r>
      <w:r w:rsidR="000030B0" w:rsidRPr="00EE1D72">
        <w:t xml:space="preserve"> create -n tensorflow pip python=3.6</w:t>
      </w:r>
    </w:p>
    <w:p w14:paraId="0F9A884F" w14:textId="77777777" w:rsidR="000030B0" w:rsidRPr="00EE1D72" w:rsidRDefault="000030B0" w:rsidP="00EE1D72">
      <w:pPr>
        <w:pStyle w:val="BodyText"/>
        <w:ind w:left="720"/>
      </w:pPr>
      <w:r w:rsidRPr="00EE1D72">
        <w:t>When the necessary installation is done then the tensors are active by using the following command:</w:t>
      </w:r>
    </w:p>
    <w:p w14:paraId="366C00C9" w14:textId="77777777" w:rsidR="000030B0" w:rsidRPr="00EE1D72" w:rsidRDefault="000030B0" w:rsidP="00EE1D72">
      <w:pPr>
        <w:pStyle w:val="BodyText"/>
        <w:ind w:left="720"/>
        <w:jc w:val="center"/>
      </w:pPr>
      <w:r w:rsidRPr="00EE1D72">
        <w:t>activate tensorflow</w:t>
      </w:r>
    </w:p>
    <w:p w14:paraId="686700CC" w14:textId="77777777" w:rsidR="000030B0" w:rsidRPr="00EE1D72" w:rsidRDefault="000030B0" w:rsidP="00EE1D72">
      <w:pPr>
        <w:pStyle w:val="BodyText"/>
        <w:ind w:left="720"/>
      </w:pPr>
      <w:r w:rsidRPr="00EE1D72">
        <w:t>Now the require tensor flow is installed in your system.</w:t>
      </w:r>
    </w:p>
    <w:p w14:paraId="529693E2" w14:textId="77777777" w:rsidR="000030B0" w:rsidRPr="00EE1D72" w:rsidRDefault="000030B0" w:rsidP="00EE1D72">
      <w:pPr>
        <w:pStyle w:val="BodyText"/>
        <w:ind w:left="720"/>
      </w:pPr>
      <w:r w:rsidRPr="00EE1D72">
        <w:t xml:space="preserve">If the required tensorflow is not that much supportive then you can use the following command to upgrade it. </w:t>
      </w:r>
    </w:p>
    <w:p w14:paraId="75B43604" w14:textId="77777777" w:rsidR="000030B0" w:rsidRPr="00EE1D72" w:rsidRDefault="000030B0" w:rsidP="00EE1D72">
      <w:pPr>
        <w:pStyle w:val="BodyText"/>
        <w:ind w:left="720"/>
        <w:jc w:val="center"/>
      </w:pPr>
      <w:r w:rsidRPr="00EE1D72">
        <w:t>pip install --ignore-installed --upgrade tensorflow==1.15.0</w:t>
      </w:r>
    </w:p>
    <w:p w14:paraId="1D892D65" w14:textId="77777777" w:rsidR="000030B0" w:rsidRPr="00EE1D72" w:rsidRDefault="000030B0" w:rsidP="00EE1D72">
      <w:pPr>
        <w:pStyle w:val="BodyText"/>
        <w:ind w:left="720"/>
      </w:pPr>
      <w:r w:rsidRPr="00EE1D72">
        <w:t>The version that we use in our model is 1.15.0.</w:t>
      </w:r>
    </w:p>
    <w:p w14:paraId="329F2B92" w14:textId="77777777" w:rsidR="00EE1D72" w:rsidRDefault="007D5683" w:rsidP="00EE1D72">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18"/>
        </w:rPr>
      </w:pPr>
      <w:r>
        <w:rPr>
          <w:b/>
          <w:szCs w:val="18"/>
        </w:rPr>
        <w:t>Pre</w:t>
      </w:r>
      <w:r w:rsidR="000B7EE8">
        <w:rPr>
          <w:b/>
          <w:szCs w:val="18"/>
        </w:rPr>
        <w:t>-R</w:t>
      </w:r>
      <w:r>
        <w:rPr>
          <w:b/>
          <w:szCs w:val="18"/>
        </w:rPr>
        <w:t>equisites I</w:t>
      </w:r>
      <w:r w:rsidR="00EE1D72">
        <w:rPr>
          <w:b/>
          <w:szCs w:val="18"/>
        </w:rPr>
        <w:t>nstallation</w:t>
      </w:r>
    </w:p>
    <w:p w14:paraId="1F575C81" w14:textId="77777777" w:rsidR="000B7EE8" w:rsidRPr="00EE1D72" w:rsidRDefault="000B7EE8" w:rsidP="000B7E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18"/>
        </w:rPr>
      </w:pPr>
    </w:p>
    <w:p w14:paraId="758479E1" w14:textId="718F4D00" w:rsidR="00EE1D72" w:rsidRDefault="000B7EE8" w:rsidP="000B7EE8">
      <w:pPr>
        <w:pStyle w:val="Caption"/>
      </w:pPr>
      <w:r>
        <w:t>Table</w:t>
      </w:r>
      <w:r w:rsidR="00DB53FD">
        <w:t xml:space="preserve"> </w:t>
      </w:r>
      <w:r w:rsidR="000E25D1">
        <w:t>4</w:t>
      </w:r>
      <w:r>
        <w:t>: Pre-Requisites Installation</w:t>
      </w:r>
    </w:p>
    <w:p w14:paraId="7644B5B4" w14:textId="77777777" w:rsidR="000B7EE8" w:rsidRPr="000B7EE8" w:rsidRDefault="000B7EE8" w:rsidP="000B7EE8">
      <w:pPr>
        <w:pStyle w:val="TableDescription"/>
      </w:pPr>
      <w:r>
        <w:t>This table shows the pre-requisites required to install</w:t>
      </w:r>
    </w:p>
    <w:tbl>
      <w:tblPr>
        <w:tblStyle w:val="TableGrid"/>
        <w:tblW w:w="0" w:type="auto"/>
        <w:tblLook w:val="04A0" w:firstRow="1" w:lastRow="0" w:firstColumn="1" w:lastColumn="0" w:noHBand="0" w:noVBand="1"/>
      </w:tblPr>
      <w:tblGrid>
        <w:gridCol w:w="1705"/>
        <w:gridCol w:w="3420"/>
      </w:tblGrid>
      <w:tr w:rsidR="00EE1D72" w14:paraId="25276BE7" w14:textId="77777777" w:rsidTr="0030104E">
        <w:tc>
          <w:tcPr>
            <w:tcW w:w="1705" w:type="dxa"/>
          </w:tcPr>
          <w:p w14:paraId="44FBBC17" w14:textId="77777777" w:rsidR="00EE1D72" w:rsidRPr="00EE1D72" w:rsidRDefault="00EE1D72" w:rsidP="00301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18"/>
              </w:rPr>
            </w:pPr>
            <w:r w:rsidRPr="00EE1D72">
              <w:rPr>
                <w:szCs w:val="18"/>
              </w:rPr>
              <w:t>Name</w:t>
            </w:r>
          </w:p>
        </w:tc>
        <w:tc>
          <w:tcPr>
            <w:tcW w:w="3420" w:type="dxa"/>
          </w:tcPr>
          <w:p w14:paraId="086BA862" w14:textId="77777777" w:rsidR="00EE1D72" w:rsidRPr="00EE1D72" w:rsidRDefault="00EE1D72" w:rsidP="00301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18"/>
              </w:rPr>
            </w:pPr>
            <w:r w:rsidRPr="00EE1D72">
              <w:rPr>
                <w:szCs w:val="18"/>
              </w:rPr>
              <w:t>Version Build</w:t>
            </w:r>
          </w:p>
        </w:tc>
      </w:tr>
      <w:tr w:rsidR="00EE1D72" w14:paraId="315D6539" w14:textId="77777777" w:rsidTr="0030104E">
        <w:tc>
          <w:tcPr>
            <w:tcW w:w="1705" w:type="dxa"/>
          </w:tcPr>
          <w:p w14:paraId="74634E83" w14:textId="77777777" w:rsidR="00EE1D72" w:rsidRPr="00EE1D72" w:rsidRDefault="00EE1D72" w:rsidP="00301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18"/>
              </w:rPr>
            </w:pPr>
            <w:r w:rsidRPr="00EE1D72">
              <w:rPr>
                <w:szCs w:val="18"/>
              </w:rPr>
              <w:t>pillow</w:t>
            </w:r>
          </w:p>
        </w:tc>
        <w:tc>
          <w:tcPr>
            <w:tcW w:w="3420" w:type="dxa"/>
          </w:tcPr>
          <w:p w14:paraId="20C7F060" w14:textId="77777777" w:rsidR="00EE1D72" w:rsidRPr="00EE1D72" w:rsidRDefault="00EE1D72" w:rsidP="00301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18"/>
              </w:rPr>
            </w:pPr>
            <w:r w:rsidRPr="00EE1D72">
              <w:rPr>
                <w:szCs w:val="18"/>
              </w:rPr>
              <w:t>5.4.1-py36hdc69c19_0</w:t>
            </w:r>
          </w:p>
        </w:tc>
      </w:tr>
      <w:tr w:rsidR="00EE1D72" w14:paraId="2EF4FEE6" w14:textId="77777777" w:rsidTr="0030104E">
        <w:tc>
          <w:tcPr>
            <w:tcW w:w="1705" w:type="dxa"/>
          </w:tcPr>
          <w:p w14:paraId="67010715" w14:textId="77777777" w:rsidR="00EE1D72" w:rsidRPr="00EE1D72" w:rsidRDefault="00EE1D72" w:rsidP="00301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18"/>
              </w:rPr>
            </w:pPr>
            <w:r w:rsidRPr="00EE1D72">
              <w:rPr>
                <w:szCs w:val="18"/>
              </w:rPr>
              <w:t>lxml</w:t>
            </w:r>
          </w:p>
        </w:tc>
        <w:tc>
          <w:tcPr>
            <w:tcW w:w="3420" w:type="dxa"/>
          </w:tcPr>
          <w:p w14:paraId="2D79A67E" w14:textId="77777777" w:rsidR="00EE1D72" w:rsidRPr="00EE1D72" w:rsidRDefault="00EE1D72" w:rsidP="00301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18"/>
              </w:rPr>
            </w:pPr>
            <w:r w:rsidRPr="00EE1D72">
              <w:rPr>
                <w:szCs w:val="18"/>
              </w:rPr>
              <w:t>4.3.1-py36h1350720_0</w:t>
            </w:r>
          </w:p>
        </w:tc>
      </w:tr>
      <w:tr w:rsidR="00EE1D72" w14:paraId="213F46AC" w14:textId="77777777" w:rsidTr="0030104E">
        <w:tc>
          <w:tcPr>
            <w:tcW w:w="1705" w:type="dxa"/>
          </w:tcPr>
          <w:p w14:paraId="07E39034" w14:textId="77777777" w:rsidR="00EE1D72" w:rsidRPr="00EE1D72" w:rsidRDefault="00EE1D72" w:rsidP="00301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18"/>
              </w:rPr>
            </w:pPr>
            <w:r w:rsidRPr="00EE1D72">
              <w:rPr>
                <w:szCs w:val="18"/>
              </w:rPr>
              <w:t>jupyter</w:t>
            </w:r>
          </w:p>
        </w:tc>
        <w:tc>
          <w:tcPr>
            <w:tcW w:w="3420" w:type="dxa"/>
          </w:tcPr>
          <w:p w14:paraId="401FDBC7" w14:textId="77777777" w:rsidR="00EE1D72" w:rsidRPr="00EE1D72" w:rsidRDefault="00EE1D72" w:rsidP="00301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18"/>
              </w:rPr>
            </w:pPr>
            <w:r w:rsidRPr="00EE1D72">
              <w:rPr>
                <w:szCs w:val="18"/>
              </w:rPr>
              <w:t>1.0.0-py36_7</w:t>
            </w:r>
          </w:p>
        </w:tc>
      </w:tr>
      <w:tr w:rsidR="00EE1D72" w14:paraId="338A327E" w14:textId="77777777" w:rsidTr="0030104E">
        <w:tc>
          <w:tcPr>
            <w:tcW w:w="1705" w:type="dxa"/>
          </w:tcPr>
          <w:p w14:paraId="1387051C" w14:textId="77777777" w:rsidR="00EE1D72" w:rsidRPr="00EE1D72" w:rsidRDefault="00EE1D72" w:rsidP="00301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18"/>
              </w:rPr>
            </w:pPr>
            <w:r w:rsidRPr="00EE1D72">
              <w:rPr>
                <w:szCs w:val="18"/>
              </w:rPr>
              <w:t>matplotlib</w:t>
            </w:r>
          </w:p>
        </w:tc>
        <w:tc>
          <w:tcPr>
            <w:tcW w:w="3420" w:type="dxa"/>
          </w:tcPr>
          <w:p w14:paraId="3DDBC7BB" w14:textId="77777777" w:rsidR="00EE1D72" w:rsidRPr="00EE1D72" w:rsidRDefault="00EE1D72" w:rsidP="00301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18"/>
              </w:rPr>
            </w:pPr>
            <w:r w:rsidRPr="00EE1D72">
              <w:rPr>
                <w:szCs w:val="18"/>
              </w:rPr>
              <w:t>3.0.2-py36hc8f65d3_0</w:t>
            </w:r>
          </w:p>
        </w:tc>
      </w:tr>
      <w:tr w:rsidR="00EE1D72" w14:paraId="2631065B" w14:textId="77777777" w:rsidTr="0030104E">
        <w:tc>
          <w:tcPr>
            <w:tcW w:w="1705" w:type="dxa"/>
          </w:tcPr>
          <w:p w14:paraId="57BFD248" w14:textId="77777777" w:rsidR="00EE1D72" w:rsidRPr="00EE1D72" w:rsidRDefault="00EE1D72" w:rsidP="00301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18"/>
              </w:rPr>
            </w:pPr>
            <w:r w:rsidRPr="00EE1D72">
              <w:rPr>
                <w:szCs w:val="18"/>
              </w:rPr>
              <w:t xml:space="preserve">Open cv </w:t>
            </w:r>
          </w:p>
        </w:tc>
        <w:tc>
          <w:tcPr>
            <w:tcW w:w="3420" w:type="dxa"/>
          </w:tcPr>
          <w:p w14:paraId="74F2EB12" w14:textId="77777777" w:rsidR="00EE1D72" w:rsidRPr="00EE1D72" w:rsidRDefault="00EE1D72" w:rsidP="00301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18"/>
              </w:rPr>
            </w:pPr>
            <w:r w:rsidRPr="00EE1D72">
              <w:rPr>
                <w:szCs w:val="18"/>
              </w:rPr>
              <w:t>3.4.2-py36h40b0b35_0</w:t>
            </w:r>
          </w:p>
        </w:tc>
      </w:tr>
    </w:tbl>
    <w:p w14:paraId="41CD8B6E" w14:textId="77777777" w:rsidR="00EE1D72" w:rsidRDefault="00EE1D72" w:rsidP="00EE1D7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18"/>
        </w:rPr>
      </w:pPr>
    </w:p>
    <w:p w14:paraId="056AC18C" w14:textId="77777777" w:rsidR="00EE1D72" w:rsidRPr="00EE1D72" w:rsidRDefault="007D5683" w:rsidP="00EE1D72">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18"/>
        </w:rPr>
      </w:pPr>
      <w:r>
        <w:rPr>
          <w:b/>
          <w:szCs w:val="18"/>
        </w:rPr>
        <w:t>Tensor flow Model</w:t>
      </w:r>
    </w:p>
    <w:p w14:paraId="6B8FCF61" w14:textId="7F5649B9" w:rsidR="00EE1D72" w:rsidRDefault="00EE1D72" w:rsidP="00EE1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Cs w:val="18"/>
        </w:rPr>
      </w:pPr>
      <w:r w:rsidRPr="00EE1D72">
        <w:rPr>
          <w:rStyle w:val="BodyTextChar"/>
        </w:rPr>
        <w:t xml:space="preserve">The </w:t>
      </w:r>
      <w:r w:rsidR="000B7EE8" w:rsidRPr="00EE1D72">
        <w:rPr>
          <w:rStyle w:val="BodyTextChar"/>
        </w:rPr>
        <w:t>tensor flow</w:t>
      </w:r>
      <w:r w:rsidRPr="00EE1D72">
        <w:rPr>
          <w:rStyle w:val="BodyTextChar"/>
        </w:rPr>
        <w:t xml:space="preserve"> model repository is downloaded and the object detection model is used to get the appropriate results for detection</w:t>
      </w:r>
      <w:r>
        <w:rPr>
          <w:szCs w:val="18"/>
        </w:rPr>
        <w:t>.</w:t>
      </w:r>
    </w:p>
    <w:p w14:paraId="2C572E9A" w14:textId="57C79558" w:rsidR="001C4C92" w:rsidRDefault="001C4C92" w:rsidP="00EE1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Cs w:val="18"/>
        </w:rPr>
      </w:pPr>
    </w:p>
    <w:p w14:paraId="1EB9251E" w14:textId="130B9792" w:rsidR="001C4C92" w:rsidRDefault="001C4C92" w:rsidP="00EE1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Cs w:val="18"/>
        </w:rPr>
      </w:pPr>
    </w:p>
    <w:p w14:paraId="3EC2779C" w14:textId="6C52B343" w:rsidR="00853BF4" w:rsidRDefault="00853BF4" w:rsidP="00EE1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Cs w:val="18"/>
        </w:rPr>
      </w:pPr>
    </w:p>
    <w:p w14:paraId="3BB3FBBD" w14:textId="77777777" w:rsidR="00853BF4" w:rsidRDefault="00853BF4" w:rsidP="00EE1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szCs w:val="18"/>
        </w:rPr>
      </w:pPr>
    </w:p>
    <w:p w14:paraId="0713ACEF" w14:textId="77777777" w:rsidR="00EE1D72" w:rsidRPr="00EE1D72" w:rsidRDefault="007D5683" w:rsidP="00EE1D72">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18"/>
        </w:rPr>
      </w:pPr>
      <w:r>
        <w:rPr>
          <w:b/>
          <w:szCs w:val="18"/>
        </w:rPr>
        <w:lastRenderedPageBreak/>
        <w:t>Protobufs Installation</w:t>
      </w:r>
      <w:r w:rsidR="00EE1D72" w:rsidRPr="00EE1D72">
        <w:rPr>
          <w:b/>
          <w:szCs w:val="18"/>
        </w:rPr>
        <w:t xml:space="preserve"> </w:t>
      </w:r>
    </w:p>
    <w:p w14:paraId="18DE077F" w14:textId="77777777" w:rsidR="00EE1D72" w:rsidRDefault="00EE1D72" w:rsidP="00EE1D72">
      <w:pPr>
        <w:pStyle w:val="BodyText"/>
        <w:ind w:left="720"/>
      </w:pPr>
      <w:r w:rsidRPr="00337ABC">
        <w:t xml:space="preserve">The </w:t>
      </w:r>
      <w:r w:rsidR="000B7EE8" w:rsidRPr="00337ABC">
        <w:t>Tensor flow</w:t>
      </w:r>
      <w:r w:rsidRPr="00337ABC">
        <w:t xml:space="preserve"> Object Detection API uses Protobufs to configure model and training parameters. Before the framework can be used, the Protobuf libraries must be downloaded and compiled.</w:t>
      </w:r>
    </w:p>
    <w:p w14:paraId="18D24F3B" w14:textId="77777777" w:rsidR="00EE1D72" w:rsidRPr="00337ABC" w:rsidRDefault="00EE1D72" w:rsidP="00EE1D72">
      <w:pPr>
        <w:pStyle w:val="BodyText"/>
        <w:ind w:left="720"/>
        <w:jc w:val="center"/>
      </w:pPr>
      <w:r w:rsidRPr="00337ABC">
        <w:t>protoc object_detection/protos/*.proto --python_out=.</w:t>
      </w:r>
    </w:p>
    <w:p w14:paraId="573657D5" w14:textId="77777777" w:rsidR="00EE1D72" w:rsidRDefault="00EE1D72" w:rsidP="00EE1D72">
      <w:pPr>
        <w:pStyle w:val="BodyText"/>
        <w:ind w:left="720"/>
      </w:pPr>
      <w:r>
        <w:t>The version that we use is protoc 3.5.1.</w:t>
      </w:r>
    </w:p>
    <w:p w14:paraId="5AD47891" w14:textId="77777777" w:rsidR="00EE1D72" w:rsidRPr="00EE1D72" w:rsidRDefault="00EE1D72" w:rsidP="00EE1D72">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18"/>
        </w:rPr>
      </w:pPr>
      <w:r w:rsidRPr="00EE1D72">
        <w:rPr>
          <w:b/>
          <w:szCs w:val="18"/>
        </w:rPr>
        <w:t>COCO Dataset</w:t>
      </w:r>
      <w:r>
        <w:rPr>
          <w:b/>
          <w:szCs w:val="18"/>
        </w:rPr>
        <w:t xml:space="preserve"> API download</w:t>
      </w:r>
    </w:p>
    <w:p w14:paraId="24224BFD" w14:textId="77777777" w:rsidR="00EE1D72" w:rsidRDefault="00EE1D72" w:rsidP="00EE1D72">
      <w:pPr>
        <w:pStyle w:val="BodyText"/>
        <w:ind w:left="720"/>
      </w:pPr>
      <w:r>
        <w:t xml:space="preserve">The COCO API is downloaded and used with mirror changes like holes in road, pole </w:t>
      </w:r>
      <w:r w:rsidR="004345C8">
        <w:t>etc.</w:t>
      </w:r>
      <w:r>
        <w:t xml:space="preserve"> are added through custom frozen files. The link of COCO API is as follow:</w:t>
      </w:r>
    </w:p>
    <w:p w14:paraId="52C9DF4F" w14:textId="77777777" w:rsidR="00EE1D72" w:rsidRDefault="00EE1D72" w:rsidP="00EE1D72">
      <w:pPr>
        <w:pStyle w:val="BodyText"/>
        <w:ind w:left="720"/>
        <w:jc w:val="center"/>
      </w:pPr>
      <w:r w:rsidRPr="009F1BD1">
        <w:t>https://github.com/philferriere/cocoapi</w:t>
      </w:r>
    </w:p>
    <w:p w14:paraId="2588AE98" w14:textId="77777777" w:rsidR="00EE1D72" w:rsidRPr="00EE1D72" w:rsidRDefault="007D5683" w:rsidP="00EE1D72">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18"/>
        </w:rPr>
      </w:pPr>
      <w:r>
        <w:rPr>
          <w:b/>
          <w:szCs w:val="18"/>
        </w:rPr>
        <w:t>Test I</w:t>
      </w:r>
      <w:r w:rsidR="00EE1D72" w:rsidRPr="00EE1D72">
        <w:rPr>
          <w:b/>
          <w:szCs w:val="18"/>
        </w:rPr>
        <w:t>nstallation</w:t>
      </w:r>
    </w:p>
    <w:p w14:paraId="079ECF58" w14:textId="77777777" w:rsidR="00EE1D72" w:rsidRDefault="00EE1D72" w:rsidP="00EE1D72">
      <w:pPr>
        <w:pStyle w:val="BodyText"/>
        <w:ind w:left="720"/>
      </w:pPr>
      <w:r>
        <w:t>The installation is tested using the following command on Anaconda:</w:t>
      </w:r>
    </w:p>
    <w:p w14:paraId="72851970" w14:textId="77777777" w:rsidR="00EE1D72" w:rsidRDefault="00EE1D72" w:rsidP="00EE1D72">
      <w:pPr>
        <w:pStyle w:val="BodyText"/>
        <w:ind w:left="720"/>
        <w:jc w:val="center"/>
      </w:pPr>
      <w:r w:rsidRPr="009F1BD1">
        <w:t>jupyter notebook</w:t>
      </w:r>
    </w:p>
    <w:p w14:paraId="772DDFE9" w14:textId="77777777" w:rsidR="00EE1D72" w:rsidRPr="00EE1D72" w:rsidRDefault="00EE1D72" w:rsidP="00EE1D72">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18"/>
        </w:rPr>
      </w:pPr>
      <w:r w:rsidRPr="00EE1D72">
        <w:rPr>
          <w:b/>
          <w:szCs w:val="18"/>
        </w:rPr>
        <w:t>Configuration:</w:t>
      </w:r>
    </w:p>
    <w:p w14:paraId="35F3E229" w14:textId="77777777" w:rsidR="00EE1D72" w:rsidRDefault="00EE1D72" w:rsidP="00EE1D72">
      <w:pPr>
        <w:pStyle w:val="BodyText"/>
        <w:ind w:left="720"/>
      </w:pPr>
      <w:r>
        <w:t xml:space="preserve">The configuration files used in this case are YOLO v3 with dark net configuration. The </w:t>
      </w:r>
      <w:r w:rsidR="0091500E">
        <w:t>file contains</w:t>
      </w:r>
      <w:r>
        <w:t xml:space="preserve"> the number of classes which is 90 in this case of COCO API. </w:t>
      </w:r>
    </w:p>
    <w:p w14:paraId="683803C0" w14:textId="77777777" w:rsidR="00EE1D72" w:rsidRDefault="00EE1D72" w:rsidP="00EE1D72">
      <w:pPr>
        <w:pStyle w:val="BodyText"/>
        <w:ind w:left="720"/>
      </w:pPr>
      <w:r>
        <w:t xml:space="preserve">Running on Jupyter notebook through </w:t>
      </w:r>
      <w:r w:rsidR="0091500E">
        <w:t>Google</w:t>
      </w:r>
      <w:r>
        <w:t xml:space="preserve"> collab.</w:t>
      </w:r>
    </w:p>
    <w:p w14:paraId="47F4DA2E" w14:textId="77777777" w:rsidR="00EE1D72" w:rsidRDefault="00EE1D72" w:rsidP="00EE1D72">
      <w:pPr>
        <w:pStyle w:val="BodyText"/>
        <w:ind w:left="720"/>
      </w:pPr>
      <w:r>
        <w:t>The configuration file runs and the following steps are created:</w:t>
      </w:r>
    </w:p>
    <w:p w14:paraId="1762F31A" w14:textId="77777777" w:rsidR="000B7EE8" w:rsidRDefault="00EE1D72" w:rsidP="000B7EE8">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6425DBEA" wp14:editId="1B728025">
            <wp:extent cx="4524873" cy="3268493"/>
            <wp:effectExtent l="0" t="0" r="952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7893" cy="3270674"/>
                    </a:xfrm>
                    <a:prstGeom prst="rect">
                      <a:avLst/>
                    </a:prstGeom>
                  </pic:spPr>
                </pic:pic>
              </a:graphicData>
            </a:graphic>
          </wp:inline>
        </w:drawing>
      </w:r>
    </w:p>
    <w:p w14:paraId="4A14DE7F" w14:textId="77777777" w:rsidR="00EE1D72" w:rsidRDefault="000B7EE8" w:rsidP="000B7EE8">
      <w:pPr>
        <w:pStyle w:val="Caption"/>
      </w:pPr>
      <w:r>
        <w:t xml:space="preserve">Figure </w:t>
      </w:r>
      <w:r w:rsidR="00DB53FD">
        <w:t>20</w:t>
      </w:r>
      <w:r>
        <w:t>:</w:t>
      </w:r>
      <w:r w:rsidR="0041001D">
        <w:t xml:space="preserve"> </w:t>
      </w:r>
      <w:r>
        <w:t>Configuration File</w:t>
      </w:r>
    </w:p>
    <w:p w14:paraId="1DA894DE" w14:textId="77777777" w:rsidR="000030B0" w:rsidRDefault="000B7EE8" w:rsidP="000B7EE8">
      <w:pPr>
        <w:pStyle w:val="FigureDescription"/>
      </w:pPr>
      <w:r>
        <w:t>This image shows the steps created when configuration file is generated</w:t>
      </w:r>
    </w:p>
    <w:p w14:paraId="6763BD3F" w14:textId="77777777" w:rsidR="00EE1D72" w:rsidRDefault="00EE1D72" w:rsidP="00EE1D72">
      <w:pPr>
        <w:pStyle w:val="BodyText"/>
        <w:ind w:left="360"/>
      </w:pPr>
      <w:r>
        <w:t xml:space="preserve">Then the folder of coco object detection </w:t>
      </w:r>
      <w:r w:rsidR="006E620D">
        <w:t>API</w:t>
      </w:r>
      <w:r>
        <w:t xml:space="preserve"> is created with inference graph. The inference graph contains the inferences of object detection with optimal graphs of tensors. The folder created in this case is as follow:</w:t>
      </w:r>
    </w:p>
    <w:p w14:paraId="7860075B" w14:textId="77777777" w:rsidR="000B7EE8" w:rsidRDefault="00EE1D72" w:rsidP="000B7EE8">
      <w:pPr>
        <w:pStyle w:val="BodyText"/>
        <w:keepNext/>
        <w:ind w:left="360"/>
        <w:jc w:val="center"/>
      </w:pPr>
      <w:r w:rsidRPr="00C556EA">
        <w:rPr>
          <w:noProof/>
          <w:szCs w:val="18"/>
        </w:rPr>
        <w:lastRenderedPageBreak/>
        <w:drawing>
          <wp:inline distT="0" distB="0" distL="0" distR="0" wp14:anchorId="12AAC0A5" wp14:editId="3BAD2C12">
            <wp:extent cx="5733415" cy="1697355"/>
            <wp:effectExtent l="0" t="0" r="635" b="0"/>
            <wp:docPr id="6" name="Picture 6" descr="C:\Users\ZainGhazanfa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inGhazanfar\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1697355"/>
                    </a:xfrm>
                    <a:prstGeom prst="rect">
                      <a:avLst/>
                    </a:prstGeom>
                    <a:noFill/>
                    <a:ln>
                      <a:noFill/>
                    </a:ln>
                  </pic:spPr>
                </pic:pic>
              </a:graphicData>
            </a:graphic>
          </wp:inline>
        </w:drawing>
      </w:r>
    </w:p>
    <w:p w14:paraId="1707165D" w14:textId="77777777" w:rsidR="00EE1D72" w:rsidRDefault="000B7EE8" w:rsidP="000B7EE8">
      <w:pPr>
        <w:pStyle w:val="Caption"/>
      </w:pPr>
      <w:r>
        <w:t>Figure</w:t>
      </w:r>
      <w:r w:rsidR="00DB53FD">
        <w:t xml:space="preserve"> 21</w:t>
      </w:r>
      <w:r>
        <w:t>: Inference Files</w:t>
      </w:r>
    </w:p>
    <w:p w14:paraId="05F19B45" w14:textId="77777777" w:rsidR="000B7EE8" w:rsidRPr="000B7EE8" w:rsidRDefault="000B7EE8" w:rsidP="000B7EE8">
      <w:pPr>
        <w:pStyle w:val="FigureDescription"/>
      </w:pPr>
      <w:r>
        <w:t>This image shows inference files created</w:t>
      </w:r>
    </w:p>
    <w:p w14:paraId="20DE635C" w14:textId="77777777" w:rsidR="00EE1D72" w:rsidRDefault="00EE1D72" w:rsidP="00433BE9">
      <w:pPr>
        <w:pStyle w:val="BodyText"/>
        <w:ind w:left="720"/>
      </w:pPr>
      <w:r>
        <w:t>This frozen_infrence_graph.pb file run on python IDE and the camera is opened with OPENCV code written by us that take frozen graph and detect the respective images.</w:t>
      </w:r>
    </w:p>
    <w:p w14:paraId="0E968A3B" w14:textId="77777777" w:rsidR="00433BE9" w:rsidRPr="00433BE9" w:rsidRDefault="00433BE9" w:rsidP="00433BE9">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szCs w:val="28"/>
        </w:rPr>
      </w:pPr>
      <w:r>
        <w:rPr>
          <w:b/>
          <w:szCs w:val="28"/>
        </w:rPr>
        <w:t>Tfrecord F</w:t>
      </w:r>
      <w:r w:rsidRPr="00433BE9">
        <w:rPr>
          <w:b/>
          <w:szCs w:val="28"/>
        </w:rPr>
        <w:t>ile</w:t>
      </w:r>
      <w:r>
        <w:rPr>
          <w:b/>
          <w:szCs w:val="28"/>
        </w:rPr>
        <w:t xml:space="preserve"> Creation</w:t>
      </w:r>
      <w:r w:rsidRPr="00433BE9">
        <w:rPr>
          <w:b/>
          <w:szCs w:val="28"/>
        </w:rPr>
        <w:t>:</w:t>
      </w:r>
    </w:p>
    <w:p w14:paraId="4041A9B0" w14:textId="77777777" w:rsidR="00433BE9" w:rsidRPr="0062596D" w:rsidRDefault="00433BE9" w:rsidP="00433BE9">
      <w:pPr>
        <w:pStyle w:val="BodyText"/>
        <w:ind w:left="720"/>
      </w:pPr>
      <w:r>
        <w:t>In order to read data efficiently, it is often helpful to store it in a set of files of size 100-200MB that can be read linearly. This is done by using the tfrecord format. The tfrecord format is a simple format for storing a sequence of binary records.</w:t>
      </w:r>
    </w:p>
    <w:p w14:paraId="32179DE1" w14:textId="77777777" w:rsidR="00433BE9" w:rsidRPr="00433BE9" w:rsidRDefault="00433BE9" w:rsidP="00433BE9">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8"/>
        </w:rPr>
      </w:pPr>
      <w:r w:rsidRPr="00433BE9">
        <w:rPr>
          <w:b/>
          <w:szCs w:val="28"/>
        </w:rPr>
        <w:t>Protobuf and .Pbtxt files:</w:t>
      </w:r>
    </w:p>
    <w:p w14:paraId="4F108B84" w14:textId="77777777" w:rsidR="00433BE9" w:rsidRPr="00433BE9" w:rsidRDefault="00433BE9" w:rsidP="00433BE9">
      <w:pPr>
        <w:pStyle w:val="BodyText"/>
        <w:ind w:left="720"/>
      </w:pPr>
      <w:r>
        <w:t xml:space="preserve">After the creation of tfrecord files, we will be needing protobuf and .pbtxt files for our coco dataset. In order to create these two </w:t>
      </w:r>
      <w:r w:rsidR="004345C8">
        <w:t>files,</w:t>
      </w:r>
      <w:r>
        <w:t xml:space="preserve"> we run the following command in our anaconda command prompt</w:t>
      </w:r>
    </w:p>
    <w:p w14:paraId="48C52B6F" w14:textId="77777777" w:rsidR="00433BE9" w:rsidRDefault="00433BE9" w:rsidP="00433BE9">
      <w:pPr>
        <w:pStyle w:val="BodyText"/>
        <w:ind w:left="720"/>
        <w:jc w:val="center"/>
        <w:rPr>
          <w:szCs w:val="28"/>
        </w:rPr>
      </w:pPr>
      <w:r w:rsidRPr="007869BC">
        <w:rPr>
          <w:szCs w:val="28"/>
        </w:rPr>
        <w:t>python object_det</w:t>
      </w:r>
      <w:r>
        <w:rPr>
          <w:szCs w:val="28"/>
        </w:rPr>
        <w:t xml:space="preserve">ection/export_tflite_ssd_graph </w:t>
      </w:r>
    </w:p>
    <w:p w14:paraId="4F200B0E" w14:textId="77777777" w:rsidR="00433BE9" w:rsidRDefault="00433BE9" w:rsidP="00433BE9">
      <w:pPr>
        <w:pStyle w:val="BodyText"/>
        <w:ind w:left="720"/>
      </w:pPr>
      <w:r>
        <w:t>Here the parameters given to run the python file are:</w:t>
      </w:r>
    </w:p>
    <w:p w14:paraId="1B54E7BD" w14:textId="77777777" w:rsidR="00433BE9" w:rsidRDefault="00433BE9" w:rsidP="00433BE9">
      <w:pPr>
        <w:pStyle w:val="BodyText"/>
        <w:numPr>
          <w:ilvl w:val="0"/>
          <w:numId w:val="47"/>
        </w:numPr>
      </w:pPr>
      <w:r>
        <w:t>Pipeline_config: Path to the config file. In our case it was darknet yolov3.cfg</w:t>
      </w:r>
    </w:p>
    <w:p w14:paraId="234AF45C" w14:textId="77777777" w:rsidR="00433BE9" w:rsidRDefault="00433BE9" w:rsidP="00433BE9">
      <w:pPr>
        <w:pStyle w:val="BodyText"/>
        <w:numPr>
          <w:ilvl w:val="0"/>
          <w:numId w:val="47"/>
        </w:numPr>
      </w:pPr>
      <w:r>
        <w:t>Trained_checkpoint: Path to the model.ckpt file</w:t>
      </w:r>
    </w:p>
    <w:p w14:paraId="0D8D37D4" w14:textId="77777777" w:rsidR="00433BE9" w:rsidRDefault="00433BE9" w:rsidP="00433BE9">
      <w:pPr>
        <w:pStyle w:val="BodyText"/>
        <w:numPr>
          <w:ilvl w:val="0"/>
          <w:numId w:val="47"/>
        </w:numPr>
      </w:pPr>
      <w:r>
        <w:t>Output directory where we want to create the file</w:t>
      </w:r>
    </w:p>
    <w:p w14:paraId="7DA381A6" w14:textId="77777777" w:rsidR="00433BE9" w:rsidRDefault="00433BE9" w:rsidP="00433BE9">
      <w:pPr>
        <w:pStyle w:val="BodyText"/>
        <w:ind w:left="720"/>
      </w:pPr>
      <w:r>
        <w:t>Once the code is run, we will get two files namely tflite_graph.pb and tflite_graph.pbtxt. We will be using tflite_graph.pb file to create the tflite file.</w:t>
      </w:r>
    </w:p>
    <w:p w14:paraId="04B1C202" w14:textId="77777777" w:rsidR="007D5683" w:rsidRPr="007D5683" w:rsidRDefault="007D5683" w:rsidP="007D5683">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Cs w:val="28"/>
        </w:rPr>
      </w:pPr>
      <w:r w:rsidRPr="007D5683">
        <w:rPr>
          <w:b/>
          <w:szCs w:val="28"/>
        </w:rPr>
        <w:t>TfLite</w:t>
      </w:r>
      <w:r>
        <w:rPr>
          <w:b/>
          <w:szCs w:val="28"/>
        </w:rPr>
        <w:t xml:space="preserve"> F</w:t>
      </w:r>
      <w:r w:rsidRPr="007D5683">
        <w:rPr>
          <w:b/>
          <w:szCs w:val="28"/>
        </w:rPr>
        <w:t>ile</w:t>
      </w:r>
      <w:r>
        <w:rPr>
          <w:b/>
          <w:szCs w:val="28"/>
        </w:rPr>
        <w:t xml:space="preserve"> Creation</w:t>
      </w:r>
    </w:p>
    <w:p w14:paraId="326C6E37" w14:textId="77777777" w:rsidR="007D5683" w:rsidRPr="00E348A8" w:rsidRDefault="007D5683" w:rsidP="00E348A8">
      <w:pPr>
        <w:pStyle w:val="BodyText"/>
        <w:ind w:left="720"/>
      </w:pPr>
      <w:r>
        <w:t xml:space="preserve">In order to run our trained model in any android application, tensorflow gives a very good </w:t>
      </w:r>
      <w:r w:rsidR="00F550C1">
        <w:t>API</w:t>
      </w:r>
      <w:r>
        <w:t xml:space="preserve"> called tensor</w:t>
      </w:r>
      <w:r w:rsidR="00BE1568">
        <w:t xml:space="preserve"> </w:t>
      </w:r>
      <w:r>
        <w:t>flow lite. Once we have converted our model in tflite file, we can use it on our mobile application for detection purposes.</w:t>
      </w:r>
      <w:r w:rsidR="00E348A8">
        <w:t xml:space="preserve"> Refer to ("see Appendix B</w:t>
      </w:r>
      <w:r w:rsidR="00E348A8" w:rsidRPr="006D280A">
        <w:t>")</w:t>
      </w:r>
      <w:r w:rsidR="00E348A8">
        <w:t xml:space="preserve"> for the code of tflite file creation.</w:t>
      </w:r>
    </w:p>
    <w:p w14:paraId="04CD0342" w14:textId="77777777" w:rsidR="007D5683" w:rsidRPr="007D5683" w:rsidRDefault="007D5683" w:rsidP="007D5683">
      <w:pPr>
        <w:pStyle w:val="BodyText"/>
        <w:numPr>
          <w:ilvl w:val="0"/>
          <w:numId w:val="45"/>
        </w:numPr>
        <w:rPr>
          <w:b/>
        </w:rPr>
      </w:pPr>
      <w:r w:rsidRPr="007D5683">
        <w:rPr>
          <w:b/>
        </w:rPr>
        <w:t>Integration</w:t>
      </w:r>
    </w:p>
    <w:p w14:paraId="4802B532" w14:textId="77777777" w:rsidR="007D5683" w:rsidRDefault="007D5683" w:rsidP="007D5683">
      <w:pPr>
        <w:pStyle w:val="BodyText"/>
        <w:ind w:left="720"/>
      </w:pPr>
      <w:r>
        <w:t>The tf lite file generated by this entire process is integrated in android device to start detection.</w:t>
      </w:r>
    </w:p>
    <w:p w14:paraId="2AEE1E2D" w14:textId="77777777" w:rsidR="008B3948" w:rsidRPr="009235AA" w:rsidRDefault="008B3948" w:rsidP="007D5683">
      <w:pPr>
        <w:pStyle w:val="BodyText"/>
        <w:spacing w:after="0"/>
      </w:pPr>
    </w:p>
    <w:p w14:paraId="0C08641D" w14:textId="77777777" w:rsidR="00751EE1" w:rsidRPr="00055BE0" w:rsidRDefault="007D5683" w:rsidP="00055BE0">
      <w:pPr>
        <w:pStyle w:val="BodyText"/>
      </w:pPr>
      <w:bookmarkStart w:id="228" w:name="_Toc5527845"/>
      <w:r w:rsidRPr="00055BE0">
        <w:t>So far, we have implemented common object detection for blind people. Now our next target is to implement belonging object detection by creating a custom dataset for each blind person.</w:t>
      </w:r>
      <w:r w:rsidR="00E348A8" w:rsidRPr="00055BE0">
        <w:t xml:space="preserve"> </w:t>
      </w:r>
    </w:p>
    <w:p w14:paraId="38F5761E" w14:textId="77777777" w:rsidR="00751EE1" w:rsidRDefault="00751EE1" w:rsidP="007D5683">
      <w:pPr>
        <w:pStyle w:val="BodyText"/>
        <w:spacing w:after="0"/>
      </w:pPr>
    </w:p>
    <w:p w14:paraId="7AC02BF9" w14:textId="1336E4DF" w:rsidR="00751EE1" w:rsidRPr="00055BE0" w:rsidRDefault="00751EE1" w:rsidP="00055BE0">
      <w:pPr>
        <w:pStyle w:val="Heading2"/>
        <w:numPr>
          <w:ilvl w:val="0"/>
          <w:numId w:val="0"/>
        </w:numPr>
      </w:pPr>
      <w:bookmarkStart w:id="229" w:name="_Toc42076301"/>
      <w:r>
        <w:lastRenderedPageBreak/>
        <w:t>4.2 Test case Design and description</w:t>
      </w:r>
      <w:bookmarkEnd w:id="229"/>
    </w:p>
    <w:p w14:paraId="47811413" w14:textId="782C0B8A" w:rsidR="00751EE1" w:rsidRPr="00055BE0" w:rsidRDefault="00751EE1" w:rsidP="00055BE0">
      <w:pPr>
        <w:pStyle w:val="BodyText"/>
      </w:pPr>
      <w:r w:rsidRPr="00055BE0">
        <w:t>Our application informs the blind person of the impending obstacle. The users can login, create an account, select day mode or night mode and will be informed of the detected obstacle.</w:t>
      </w:r>
    </w:p>
    <w:p w14:paraId="3DEC050E" w14:textId="1FC2BC4A" w:rsidR="00751EE1" w:rsidRDefault="00751EE1" w:rsidP="00751EE1">
      <w:pPr>
        <w:pStyle w:val="Heading3"/>
      </w:pPr>
      <w:bookmarkStart w:id="230" w:name="_Toc42076302"/>
      <w:r>
        <w:t>4.2.1 User Login</w:t>
      </w:r>
      <w:bookmarkEnd w:id="230"/>
    </w:p>
    <w:p w14:paraId="0CBE1C48" w14:textId="2AABCBD2" w:rsidR="00B424D5" w:rsidRPr="00B424D5" w:rsidRDefault="00B424D5" w:rsidP="00B424D5">
      <w:pPr>
        <w:pStyle w:val="BodyText"/>
      </w:pPr>
      <w:r>
        <w:t>The following test case is about the user login functionality and the reproduce steps in order to execute it.</w:t>
      </w:r>
    </w:p>
    <w:p w14:paraId="228AAFFF" w14:textId="77777777" w:rsidR="00751EE1" w:rsidRDefault="00751EE1" w:rsidP="00751EE1"/>
    <w:tbl>
      <w:tblPr>
        <w:tblW w:w="9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1276"/>
        <w:gridCol w:w="1592"/>
        <w:gridCol w:w="676"/>
        <w:gridCol w:w="1559"/>
        <w:gridCol w:w="2653"/>
      </w:tblGrid>
      <w:tr w:rsidR="00751EE1" w14:paraId="2117540B" w14:textId="77777777" w:rsidTr="00751EE1">
        <w:trPr>
          <w:jc w:val="center"/>
        </w:trPr>
        <w:tc>
          <w:tcPr>
            <w:tcW w:w="9027" w:type="dxa"/>
            <w:gridSpan w:val="6"/>
            <w:shd w:val="clear" w:color="auto" w:fill="auto"/>
          </w:tcPr>
          <w:p w14:paraId="3D8E8F2C" w14:textId="77777777" w:rsidR="00751EE1" w:rsidRDefault="00751EE1" w:rsidP="00751EE1">
            <w:pPr>
              <w:jc w:val="center"/>
              <w:rPr>
                <w:b/>
              </w:rPr>
            </w:pPr>
            <w:r>
              <w:rPr>
                <w:b/>
              </w:rPr>
              <w:t>User Login</w:t>
            </w:r>
          </w:p>
        </w:tc>
      </w:tr>
      <w:tr w:rsidR="00751EE1" w14:paraId="7172D608" w14:textId="77777777" w:rsidTr="00751EE1">
        <w:trPr>
          <w:jc w:val="center"/>
        </w:trPr>
        <w:tc>
          <w:tcPr>
            <w:tcW w:w="9027" w:type="dxa"/>
            <w:gridSpan w:val="6"/>
            <w:shd w:val="clear" w:color="auto" w:fill="auto"/>
          </w:tcPr>
          <w:p w14:paraId="16FFE14C" w14:textId="77777777" w:rsidR="00751EE1" w:rsidRDefault="00A254BD" w:rsidP="00751EE1">
            <w:pPr>
              <w:jc w:val="center"/>
              <w:rPr>
                <w:b/>
              </w:rPr>
            </w:pPr>
            <w:r>
              <w:rPr>
                <w:b/>
              </w:rPr>
              <w:t>1</w:t>
            </w:r>
          </w:p>
        </w:tc>
      </w:tr>
      <w:tr w:rsidR="00751EE1" w14:paraId="4FC14103" w14:textId="77777777" w:rsidTr="00751EE1">
        <w:trPr>
          <w:jc w:val="center"/>
        </w:trPr>
        <w:tc>
          <w:tcPr>
            <w:tcW w:w="2547" w:type="dxa"/>
            <w:gridSpan w:val="2"/>
            <w:shd w:val="clear" w:color="auto" w:fill="auto"/>
          </w:tcPr>
          <w:p w14:paraId="5D89DE4D" w14:textId="77777777" w:rsidR="00751EE1" w:rsidRDefault="00751EE1" w:rsidP="00751EE1">
            <w:pPr>
              <w:widowControl w:val="0"/>
              <w:pBdr>
                <w:top w:val="nil"/>
                <w:left w:val="nil"/>
                <w:bottom w:val="nil"/>
                <w:right w:val="nil"/>
                <w:between w:val="nil"/>
              </w:pBdr>
              <w:jc w:val="center"/>
              <w:rPr>
                <w:b/>
                <w:color w:val="000000"/>
              </w:rPr>
            </w:pPr>
            <w:r>
              <w:rPr>
                <w:b/>
                <w:color w:val="000000"/>
              </w:rPr>
              <w:t>Test Case ID:</w:t>
            </w:r>
          </w:p>
        </w:tc>
        <w:tc>
          <w:tcPr>
            <w:tcW w:w="1592" w:type="dxa"/>
            <w:shd w:val="clear" w:color="auto" w:fill="auto"/>
          </w:tcPr>
          <w:p w14:paraId="0D22114F" w14:textId="77777777" w:rsidR="00751EE1" w:rsidRDefault="00751EE1" w:rsidP="00751EE1">
            <w:pPr>
              <w:widowControl w:val="0"/>
              <w:rPr>
                <w:i/>
                <w:color w:val="000000"/>
                <w:sz w:val="22"/>
                <w:szCs w:val="22"/>
              </w:rPr>
            </w:pPr>
            <w:r>
              <w:rPr>
                <w:i/>
                <w:color w:val="000000"/>
                <w:sz w:val="22"/>
                <w:szCs w:val="22"/>
              </w:rPr>
              <w:t>1.1.1</w:t>
            </w:r>
          </w:p>
        </w:tc>
        <w:tc>
          <w:tcPr>
            <w:tcW w:w="2235" w:type="dxa"/>
            <w:gridSpan w:val="2"/>
            <w:shd w:val="clear" w:color="auto" w:fill="auto"/>
          </w:tcPr>
          <w:p w14:paraId="6EFEB54D" w14:textId="77777777" w:rsidR="00751EE1" w:rsidRDefault="00751EE1" w:rsidP="00751EE1">
            <w:pPr>
              <w:widowControl w:val="0"/>
              <w:pBdr>
                <w:top w:val="nil"/>
                <w:left w:val="nil"/>
                <w:bottom w:val="nil"/>
                <w:right w:val="nil"/>
                <w:between w:val="nil"/>
              </w:pBdr>
              <w:jc w:val="center"/>
              <w:rPr>
                <w:b/>
                <w:color w:val="000000"/>
              </w:rPr>
            </w:pPr>
            <w:r>
              <w:rPr>
                <w:b/>
                <w:color w:val="000000"/>
              </w:rPr>
              <w:t>QA Test Engineer:</w:t>
            </w:r>
          </w:p>
        </w:tc>
        <w:tc>
          <w:tcPr>
            <w:tcW w:w="2653" w:type="dxa"/>
            <w:shd w:val="clear" w:color="auto" w:fill="auto"/>
          </w:tcPr>
          <w:p w14:paraId="3C7E2E41" w14:textId="77777777" w:rsidR="00751EE1" w:rsidRDefault="002103A8" w:rsidP="00751EE1">
            <w:pPr>
              <w:widowControl w:val="0"/>
              <w:rPr>
                <w:i/>
                <w:color w:val="000000"/>
                <w:sz w:val="22"/>
                <w:szCs w:val="22"/>
              </w:rPr>
            </w:pPr>
            <w:r>
              <w:rPr>
                <w:i/>
                <w:color w:val="000000"/>
                <w:sz w:val="22"/>
                <w:szCs w:val="22"/>
              </w:rPr>
              <w:t>Muneeb Akhtar</w:t>
            </w:r>
          </w:p>
        </w:tc>
      </w:tr>
      <w:tr w:rsidR="00751EE1" w14:paraId="4EBA76ED" w14:textId="77777777" w:rsidTr="00751EE1">
        <w:trPr>
          <w:jc w:val="center"/>
        </w:trPr>
        <w:tc>
          <w:tcPr>
            <w:tcW w:w="2547" w:type="dxa"/>
            <w:gridSpan w:val="2"/>
            <w:shd w:val="clear" w:color="auto" w:fill="auto"/>
          </w:tcPr>
          <w:p w14:paraId="43E80248" w14:textId="77777777" w:rsidR="00751EE1" w:rsidRDefault="00751EE1" w:rsidP="00751EE1">
            <w:pPr>
              <w:widowControl w:val="0"/>
              <w:pBdr>
                <w:top w:val="nil"/>
                <w:left w:val="nil"/>
                <w:bottom w:val="nil"/>
                <w:right w:val="nil"/>
                <w:between w:val="nil"/>
              </w:pBdr>
              <w:jc w:val="center"/>
              <w:rPr>
                <w:b/>
                <w:color w:val="000000"/>
              </w:rPr>
            </w:pPr>
            <w:r>
              <w:rPr>
                <w:b/>
                <w:color w:val="000000"/>
              </w:rPr>
              <w:t>Test case Version:</w:t>
            </w:r>
          </w:p>
        </w:tc>
        <w:tc>
          <w:tcPr>
            <w:tcW w:w="1592" w:type="dxa"/>
            <w:shd w:val="clear" w:color="auto" w:fill="auto"/>
          </w:tcPr>
          <w:p w14:paraId="36AC571A" w14:textId="77777777" w:rsidR="00751EE1" w:rsidRDefault="00751EE1" w:rsidP="00751EE1">
            <w:pPr>
              <w:widowControl w:val="0"/>
              <w:rPr>
                <w:i/>
                <w:color w:val="000000"/>
                <w:sz w:val="22"/>
                <w:szCs w:val="22"/>
              </w:rPr>
            </w:pPr>
            <w:r>
              <w:rPr>
                <w:i/>
                <w:color w:val="000000"/>
                <w:sz w:val="22"/>
                <w:szCs w:val="22"/>
              </w:rPr>
              <w:t>1</w:t>
            </w:r>
          </w:p>
        </w:tc>
        <w:tc>
          <w:tcPr>
            <w:tcW w:w="2235" w:type="dxa"/>
            <w:gridSpan w:val="2"/>
            <w:shd w:val="clear" w:color="auto" w:fill="auto"/>
          </w:tcPr>
          <w:p w14:paraId="0C965D36" w14:textId="77777777" w:rsidR="00751EE1" w:rsidRDefault="00751EE1" w:rsidP="00751EE1">
            <w:pPr>
              <w:widowControl w:val="0"/>
              <w:pBdr>
                <w:top w:val="nil"/>
                <w:left w:val="nil"/>
                <w:bottom w:val="nil"/>
                <w:right w:val="nil"/>
                <w:between w:val="nil"/>
              </w:pBdr>
              <w:jc w:val="center"/>
              <w:rPr>
                <w:b/>
                <w:color w:val="000000"/>
              </w:rPr>
            </w:pPr>
            <w:r>
              <w:rPr>
                <w:b/>
                <w:color w:val="000000"/>
              </w:rPr>
              <w:t>Reviewed By:</w:t>
            </w:r>
          </w:p>
        </w:tc>
        <w:tc>
          <w:tcPr>
            <w:tcW w:w="2653" w:type="dxa"/>
            <w:shd w:val="clear" w:color="auto" w:fill="auto"/>
          </w:tcPr>
          <w:p w14:paraId="7F828F25" w14:textId="77777777" w:rsidR="00751EE1" w:rsidRDefault="00751EE1" w:rsidP="00751EE1">
            <w:pPr>
              <w:widowControl w:val="0"/>
              <w:rPr>
                <w:i/>
                <w:color w:val="000000"/>
                <w:sz w:val="22"/>
                <w:szCs w:val="22"/>
              </w:rPr>
            </w:pPr>
            <w:r>
              <w:rPr>
                <w:i/>
                <w:color w:val="000000"/>
                <w:sz w:val="22"/>
                <w:szCs w:val="22"/>
              </w:rPr>
              <w:t>Roshan Ul Haq</w:t>
            </w:r>
          </w:p>
        </w:tc>
      </w:tr>
      <w:tr w:rsidR="00751EE1" w14:paraId="0D057466" w14:textId="77777777" w:rsidTr="00751EE1">
        <w:trPr>
          <w:jc w:val="center"/>
        </w:trPr>
        <w:tc>
          <w:tcPr>
            <w:tcW w:w="2547" w:type="dxa"/>
            <w:gridSpan w:val="2"/>
            <w:shd w:val="clear" w:color="auto" w:fill="auto"/>
          </w:tcPr>
          <w:p w14:paraId="62713EEF" w14:textId="77777777" w:rsidR="00751EE1" w:rsidRDefault="00751EE1" w:rsidP="00751EE1">
            <w:pPr>
              <w:widowControl w:val="0"/>
              <w:pBdr>
                <w:top w:val="nil"/>
                <w:left w:val="nil"/>
                <w:bottom w:val="nil"/>
                <w:right w:val="nil"/>
                <w:between w:val="nil"/>
              </w:pBdr>
              <w:jc w:val="center"/>
              <w:rPr>
                <w:b/>
                <w:color w:val="000000"/>
              </w:rPr>
            </w:pPr>
            <w:r>
              <w:rPr>
                <w:b/>
                <w:color w:val="000000"/>
              </w:rPr>
              <w:t>Test Date:</w:t>
            </w:r>
          </w:p>
        </w:tc>
        <w:tc>
          <w:tcPr>
            <w:tcW w:w="1592" w:type="dxa"/>
            <w:shd w:val="clear" w:color="auto" w:fill="auto"/>
          </w:tcPr>
          <w:p w14:paraId="2D8832B0" w14:textId="77777777" w:rsidR="00751EE1" w:rsidRDefault="00751EE1" w:rsidP="00751EE1">
            <w:pPr>
              <w:widowControl w:val="0"/>
              <w:rPr>
                <w:i/>
                <w:color w:val="000000"/>
                <w:sz w:val="22"/>
                <w:szCs w:val="22"/>
              </w:rPr>
            </w:pPr>
            <w:r>
              <w:rPr>
                <w:i/>
                <w:color w:val="000000"/>
                <w:sz w:val="22"/>
                <w:szCs w:val="22"/>
              </w:rPr>
              <w:t>01/01/2020</w:t>
            </w:r>
          </w:p>
        </w:tc>
        <w:tc>
          <w:tcPr>
            <w:tcW w:w="2235" w:type="dxa"/>
            <w:gridSpan w:val="2"/>
            <w:shd w:val="clear" w:color="auto" w:fill="auto"/>
          </w:tcPr>
          <w:p w14:paraId="5D0D57F0" w14:textId="77777777" w:rsidR="00751EE1" w:rsidRDefault="00751EE1" w:rsidP="00751EE1">
            <w:pPr>
              <w:widowControl w:val="0"/>
              <w:pBdr>
                <w:top w:val="nil"/>
                <w:left w:val="nil"/>
                <w:bottom w:val="nil"/>
                <w:right w:val="nil"/>
                <w:between w:val="nil"/>
              </w:pBdr>
              <w:jc w:val="center"/>
              <w:rPr>
                <w:b/>
                <w:color w:val="000000"/>
              </w:rPr>
            </w:pPr>
            <w:r>
              <w:rPr>
                <w:b/>
                <w:color w:val="000000"/>
              </w:rPr>
              <w:t>Use Case Reference(s):</w:t>
            </w:r>
          </w:p>
        </w:tc>
        <w:tc>
          <w:tcPr>
            <w:tcW w:w="2653" w:type="dxa"/>
            <w:shd w:val="clear" w:color="auto" w:fill="auto"/>
          </w:tcPr>
          <w:p w14:paraId="63F36F65" w14:textId="77777777" w:rsidR="00751EE1" w:rsidRDefault="00751EE1" w:rsidP="00751EE1">
            <w:pPr>
              <w:widowControl w:val="0"/>
              <w:rPr>
                <w:i/>
                <w:color w:val="000000"/>
                <w:sz w:val="22"/>
                <w:szCs w:val="22"/>
              </w:rPr>
            </w:pPr>
            <w:r>
              <w:rPr>
                <w:i/>
                <w:color w:val="000000"/>
                <w:sz w:val="22"/>
                <w:szCs w:val="22"/>
              </w:rPr>
              <w:t>UC 3.</w:t>
            </w:r>
            <w:r w:rsidR="008549B7">
              <w:rPr>
                <w:i/>
                <w:color w:val="000000"/>
                <w:sz w:val="22"/>
                <w:szCs w:val="22"/>
              </w:rPr>
              <w:t>6.2</w:t>
            </w:r>
          </w:p>
        </w:tc>
      </w:tr>
      <w:tr w:rsidR="00751EE1" w14:paraId="012C2D06" w14:textId="77777777" w:rsidTr="00751EE1">
        <w:trPr>
          <w:trHeight w:val="400"/>
          <w:jc w:val="center"/>
        </w:trPr>
        <w:tc>
          <w:tcPr>
            <w:tcW w:w="2547" w:type="dxa"/>
            <w:gridSpan w:val="2"/>
            <w:shd w:val="clear" w:color="auto" w:fill="auto"/>
          </w:tcPr>
          <w:p w14:paraId="254F2674" w14:textId="77777777" w:rsidR="00751EE1" w:rsidRDefault="00751EE1" w:rsidP="00751EE1">
            <w:pPr>
              <w:widowControl w:val="0"/>
              <w:pBdr>
                <w:top w:val="nil"/>
                <w:left w:val="nil"/>
                <w:bottom w:val="nil"/>
                <w:right w:val="nil"/>
                <w:between w:val="nil"/>
              </w:pBdr>
              <w:jc w:val="center"/>
              <w:rPr>
                <w:b/>
                <w:color w:val="000000"/>
              </w:rPr>
            </w:pPr>
            <w:r>
              <w:rPr>
                <w:b/>
                <w:color w:val="000000"/>
              </w:rPr>
              <w:t>Revision History:</w:t>
            </w:r>
          </w:p>
        </w:tc>
        <w:tc>
          <w:tcPr>
            <w:tcW w:w="6480" w:type="dxa"/>
            <w:gridSpan w:val="4"/>
            <w:shd w:val="clear" w:color="auto" w:fill="auto"/>
          </w:tcPr>
          <w:p w14:paraId="6882E8DC" w14:textId="77777777" w:rsidR="00751EE1" w:rsidRDefault="00751EE1" w:rsidP="00751EE1">
            <w:pPr>
              <w:rPr>
                <w:i/>
                <w:sz w:val="22"/>
                <w:szCs w:val="22"/>
              </w:rPr>
            </w:pPr>
          </w:p>
        </w:tc>
      </w:tr>
      <w:tr w:rsidR="00751EE1" w14:paraId="7F7FA405" w14:textId="77777777" w:rsidTr="00751EE1">
        <w:trPr>
          <w:jc w:val="center"/>
        </w:trPr>
        <w:tc>
          <w:tcPr>
            <w:tcW w:w="2547" w:type="dxa"/>
            <w:gridSpan w:val="2"/>
            <w:shd w:val="clear" w:color="auto" w:fill="auto"/>
          </w:tcPr>
          <w:p w14:paraId="16C7DE47" w14:textId="77777777" w:rsidR="00751EE1" w:rsidRDefault="00751EE1" w:rsidP="00751EE1">
            <w:pPr>
              <w:widowControl w:val="0"/>
              <w:pBdr>
                <w:top w:val="nil"/>
                <w:left w:val="nil"/>
                <w:bottom w:val="nil"/>
                <w:right w:val="nil"/>
                <w:between w:val="nil"/>
              </w:pBdr>
              <w:jc w:val="center"/>
              <w:rPr>
                <w:b/>
                <w:color w:val="000000"/>
              </w:rPr>
            </w:pPr>
            <w:r>
              <w:rPr>
                <w:b/>
                <w:color w:val="000000"/>
              </w:rPr>
              <w:t>Objective</w:t>
            </w:r>
          </w:p>
        </w:tc>
        <w:tc>
          <w:tcPr>
            <w:tcW w:w="6480" w:type="dxa"/>
            <w:gridSpan w:val="4"/>
            <w:shd w:val="clear" w:color="auto" w:fill="auto"/>
          </w:tcPr>
          <w:p w14:paraId="0CA70BE2" w14:textId="77777777" w:rsidR="00751EE1" w:rsidRDefault="00751EE1" w:rsidP="00751EE1">
            <w:pPr>
              <w:rPr>
                <w:i/>
                <w:color w:val="000000"/>
                <w:sz w:val="22"/>
                <w:szCs w:val="22"/>
              </w:rPr>
            </w:pPr>
            <w:r>
              <w:rPr>
                <w:i/>
                <w:sz w:val="22"/>
                <w:szCs w:val="22"/>
              </w:rPr>
              <w:t>Users must be able to log into the app by providing username and password</w:t>
            </w:r>
          </w:p>
        </w:tc>
      </w:tr>
      <w:tr w:rsidR="00751EE1" w14:paraId="2E776B0C" w14:textId="77777777" w:rsidTr="00751EE1">
        <w:trPr>
          <w:jc w:val="center"/>
        </w:trPr>
        <w:tc>
          <w:tcPr>
            <w:tcW w:w="2547" w:type="dxa"/>
            <w:gridSpan w:val="2"/>
            <w:shd w:val="clear" w:color="auto" w:fill="auto"/>
          </w:tcPr>
          <w:p w14:paraId="5EC43DE0" w14:textId="77777777" w:rsidR="00751EE1" w:rsidRDefault="00751EE1" w:rsidP="00751EE1">
            <w:pPr>
              <w:widowControl w:val="0"/>
              <w:pBdr>
                <w:top w:val="nil"/>
                <w:left w:val="nil"/>
                <w:bottom w:val="nil"/>
                <w:right w:val="nil"/>
                <w:between w:val="nil"/>
              </w:pBdr>
              <w:jc w:val="center"/>
              <w:rPr>
                <w:b/>
                <w:color w:val="000000"/>
              </w:rPr>
            </w:pPr>
            <w:r>
              <w:rPr>
                <w:b/>
                <w:color w:val="000000"/>
              </w:rPr>
              <w:t>Product/Ver/Module:</w:t>
            </w:r>
          </w:p>
        </w:tc>
        <w:tc>
          <w:tcPr>
            <w:tcW w:w="6480" w:type="dxa"/>
            <w:gridSpan w:val="4"/>
            <w:shd w:val="clear" w:color="auto" w:fill="auto"/>
          </w:tcPr>
          <w:p w14:paraId="2986ABBE" w14:textId="77777777" w:rsidR="00751EE1" w:rsidRDefault="006715A8" w:rsidP="00751EE1">
            <w:pPr>
              <w:rPr>
                <w:i/>
                <w:sz w:val="22"/>
                <w:szCs w:val="22"/>
              </w:rPr>
            </w:pPr>
            <w:r>
              <w:rPr>
                <w:i/>
                <w:sz w:val="22"/>
                <w:szCs w:val="22"/>
              </w:rPr>
              <w:t xml:space="preserve">User Login </w:t>
            </w:r>
            <w:r w:rsidR="00751EE1">
              <w:rPr>
                <w:i/>
                <w:sz w:val="22"/>
                <w:szCs w:val="22"/>
              </w:rPr>
              <w:t xml:space="preserve">Module </w:t>
            </w:r>
          </w:p>
        </w:tc>
      </w:tr>
      <w:tr w:rsidR="00751EE1" w14:paraId="5E6AE21D" w14:textId="77777777" w:rsidTr="00751EE1">
        <w:trPr>
          <w:jc w:val="center"/>
        </w:trPr>
        <w:tc>
          <w:tcPr>
            <w:tcW w:w="2547" w:type="dxa"/>
            <w:gridSpan w:val="2"/>
            <w:shd w:val="clear" w:color="auto" w:fill="auto"/>
          </w:tcPr>
          <w:p w14:paraId="365268BA" w14:textId="77777777" w:rsidR="00751EE1" w:rsidRDefault="00751EE1" w:rsidP="00751EE1">
            <w:pPr>
              <w:widowControl w:val="0"/>
              <w:pBdr>
                <w:top w:val="nil"/>
                <w:left w:val="nil"/>
                <w:bottom w:val="nil"/>
                <w:right w:val="nil"/>
                <w:between w:val="nil"/>
              </w:pBdr>
              <w:jc w:val="center"/>
              <w:rPr>
                <w:b/>
                <w:color w:val="000000"/>
              </w:rPr>
            </w:pPr>
            <w:r>
              <w:rPr>
                <w:b/>
                <w:color w:val="000000"/>
              </w:rPr>
              <w:t>Environment:</w:t>
            </w:r>
          </w:p>
        </w:tc>
        <w:tc>
          <w:tcPr>
            <w:tcW w:w="6480" w:type="dxa"/>
            <w:gridSpan w:val="4"/>
            <w:shd w:val="clear" w:color="auto" w:fill="auto"/>
          </w:tcPr>
          <w:p w14:paraId="12887859" w14:textId="77777777" w:rsidR="008C61E3" w:rsidRDefault="008C61E3" w:rsidP="008C61E3">
            <w:pPr>
              <w:rPr>
                <w:i/>
                <w:sz w:val="22"/>
                <w:szCs w:val="22"/>
              </w:rPr>
            </w:pPr>
            <w:r>
              <w:rPr>
                <w:i/>
                <w:sz w:val="22"/>
                <w:szCs w:val="22"/>
              </w:rPr>
              <w:t>Software: Android Studio</w:t>
            </w:r>
          </w:p>
          <w:p w14:paraId="187D9A78" w14:textId="77777777" w:rsidR="008C61E3" w:rsidRDefault="008C61E3" w:rsidP="008C61E3">
            <w:pPr>
              <w:rPr>
                <w:i/>
                <w:sz w:val="22"/>
                <w:szCs w:val="22"/>
              </w:rPr>
            </w:pPr>
            <w:r>
              <w:rPr>
                <w:i/>
                <w:sz w:val="22"/>
                <w:szCs w:val="22"/>
              </w:rPr>
              <w:t>Language: Java and Python</w:t>
            </w:r>
          </w:p>
          <w:p w14:paraId="259BA08C" w14:textId="77777777" w:rsidR="00751EE1" w:rsidRDefault="008C61E3" w:rsidP="008C61E3">
            <w:pPr>
              <w:rPr>
                <w:i/>
                <w:sz w:val="22"/>
                <w:szCs w:val="22"/>
              </w:rPr>
            </w:pPr>
            <w:r>
              <w:rPr>
                <w:i/>
                <w:sz w:val="22"/>
                <w:szCs w:val="22"/>
              </w:rPr>
              <w:t>OS: Android</w:t>
            </w:r>
          </w:p>
        </w:tc>
      </w:tr>
      <w:tr w:rsidR="00751EE1" w14:paraId="1F0B28D0" w14:textId="77777777" w:rsidTr="00751EE1">
        <w:trPr>
          <w:jc w:val="center"/>
        </w:trPr>
        <w:tc>
          <w:tcPr>
            <w:tcW w:w="2547" w:type="dxa"/>
            <w:gridSpan w:val="2"/>
            <w:shd w:val="clear" w:color="auto" w:fill="auto"/>
          </w:tcPr>
          <w:p w14:paraId="457168C6" w14:textId="77777777" w:rsidR="00751EE1" w:rsidRDefault="00751EE1" w:rsidP="00751EE1">
            <w:pPr>
              <w:widowControl w:val="0"/>
              <w:pBdr>
                <w:top w:val="nil"/>
                <w:left w:val="nil"/>
                <w:bottom w:val="nil"/>
                <w:right w:val="nil"/>
                <w:between w:val="nil"/>
              </w:pBdr>
              <w:jc w:val="center"/>
              <w:rPr>
                <w:b/>
                <w:color w:val="000000"/>
              </w:rPr>
            </w:pPr>
            <w:r>
              <w:rPr>
                <w:b/>
                <w:color w:val="000000"/>
              </w:rPr>
              <w:t>Assumptions:</w:t>
            </w:r>
          </w:p>
        </w:tc>
        <w:tc>
          <w:tcPr>
            <w:tcW w:w="6480" w:type="dxa"/>
            <w:gridSpan w:val="4"/>
            <w:shd w:val="clear" w:color="auto" w:fill="auto"/>
          </w:tcPr>
          <w:p w14:paraId="2ACD3F89" w14:textId="77777777" w:rsidR="00751EE1" w:rsidRDefault="00751EE1" w:rsidP="00751EE1">
            <w:pPr>
              <w:rPr>
                <w:i/>
                <w:sz w:val="22"/>
                <w:szCs w:val="22"/>
              </w:rPr>
            </w:pPr>
            <w:r>
              <w:rPr>
                <w:i/>
                <w:sz w:val="22"/>
                <w:szCs w:val="22"/>
              </w:rPr>
              <w:t>User must have valid username and password</w:t>
            </w:r>
          </w:p>
        </w:tc>
      </w:tr>
      <w:tr w:rsidR="00751EE1" w14:paraId="53FB376B" w14:textId="77777777" w:rsidTr="00751EE1">
        <w:trPr>
          <w:jc w:val="center"/>
        </w:trPr>
        <w:tc>
          <w:tcPr>
            <w:tcW w:w="2547" w:type="dxa"/>
            <w:gridSpan w:val="2"/>
            <w:shd w:val="clear" w:color="auto" w:fill="auto"/>
          </w:tcPr>
          <w:p w14:paraId="0A297654" w14:textId="77777777" w:rsidR="00751EE1" w:rsidRDefault="00751EE1" w:rsidP="00751EE1">
            <w:pPr>
              <w:widowControl w:val="0"/>
              <w:pBdr>
                <w:top w:val="nil"/>
                <w:left w:val="nil"/>
                <w:bottom w:val="nil"/>
                <w:right w:val="nil"/>
                <w:between w:val="nil"/>
              </w:pBdr>
              <w:jc w:val="center"/>
              <w:rPr>
                <w:b/>
                <w:color w:val="000000"/>
              </w:rPr>
            </w:pPr>
            <w:r>
              <w:rPr>
                <w:b/>
              </w:rPr>
              <w:t>Prerequisite</w:t>
            </w:r>
            <w:r>
              <w:rPr>
                <w:b/>
                <w:color w:val="000000"/>
              </w:rPr>
              <w:t>:</w:t>
            </w:r>
          </w:p>
        </w:tc>
        <w:tc>
          <w:tcPr>
            <w:tcW w:w="6480" w:type="dxa"/>
            <w:gridSpan w:val="4"/>
            <w:shd w:val="clear" w:color="auto" w:fill="auto"/>
          </w:tcPr>
          <w:p w14:paraId="73AD21EB" w14:textId="77777777" w:rsidR="00751EE1" w:rsidRDefault="00751EE1" w:rsidP="00751EE1">
            <w:pPr>
              <w:rPr>
                <w:i/>
                <w:sz w:val="22"/>
                <w:szCs w:val="22"/>
              </w:rPr>
            </w:pPr>
            <w:r>
              <w:rPr>
                <w:i/>
                <w:sz w:val="22"/>
                <w:szCs w:val="22"/>
              </w:rPr>
              <w:t>No Prerequisites</w:t>
            </w:r>
          </w:p>
        </w:tc>
      </w:tr>
      <w:tr w:rsidR="00751EE1" w14:paraId="659DA7EF" w14:textId="77777777" w:rsidTr="00751EE1">
        <w:trPr>
          <w:trHeight w:val="402"/>
          <w:jc w:val="center"/>
        </w:trPr>
        <w:tc>
          <w:tcPr>
            <w:tcW w:w="1271" w:type="dxa"/>
            <w:shd w:val="clear" w:color="auto" w:fill="auto"/>
          </w:tcPr>
          <w:p w14:paraId="6789F83C" w14:textId="77777777" w:rsidR="00751EE1" w:rsidRDefault="00751EE1" w:rsidP="00751EE1">
            <w:pPr>
              <w:widowControl w:val="0"/>
              <w:pBdr>
                <w:top w:val="nil"/>
                <w:left w:val="nil"/>
                <w:bottom w:val="nil"/>
                <w:right w:val="nil"/>
                <w:between w:val="nil"/>
              </w:pBdr>
              <w:jc w:val="center"/>
              <w:rPr>
                <w:b/>
                <w:color w:val="000000"/>
              </w:rPr>
            </w:pPr>
            <w:r>
              <w:rPr>
                <w:b/>
                <w:color w:val="000000"/>
              </w:rPr>
              <w:t>Step No.</w:t>
            </w:r>
          </w:p>
        </w:tc>
        <w:tc>
          <w:tcPr>
            <w:tcW w:w="3544" w:type="dxa"/>
            <w:gridSpan w:val="3"/>
            <w:shd w:val="clear" w:color="auto" w:fill="auto"/>
          </w:tcPr>
          <w:p w14:paraId="3304F302" w14:textId="77777777" w:rsidR="00751EE1" w:rsidRDefault="00751EE1" w:rsidP="00751EE1">
            <w:pPr>
              <w:widowControl w:val="0"/>
              <w:pBdr>
                <w:top w:val="nil"/>
                <w:left w:val="nil"/>
                <w:bottom w:val="nil"/>
                <w:right w:val="nil"/>
                <w:between w:val="nil"/>
              </w:pBdr>
              <w:jc w:val="center"/>
              <w:rPr>
                <w:b/>
                <w:color w:val="000000"/>
              </w:rPr>
            </w:pPr>
            <w:r>
              <w:rPr>
                <w:b/>
                <w:color w:val="000000"/>
              </w:rPr>
              <w:t>Execution description</w:t>
            </w:r>
          </w:p>
        </w:tc>
        <w:tc>
          <w:tcPr>
            <w:tcW w:w="4212" w:type="dxa"/>
            <w:gridSpan w:val="2"/>
            <w:shd w:val="clear" w:color="auto" w:fill="auto"/>
          </w:tcPr>
          <w:p w14:paraId="5FEB6C11" w14:textId="77777777" w:rsidR="00751EE1" w:rsidRDefault="00751EE1" w:rsidP="00751EE1">
            <w:pPr>
              <w:widowControl w:val="0"/>
              <w:pBdr>
                <w:top w:val="nil"/>
                <w:left w:val="nil"/>
                <w:bottom w:val="nil"/>
                <w:right w:val="nil"/>
                <w:between w:val="nil"/>
              </w:pBdr>
              <w:jc w:val="center"/>
              <w:rPr>
                <w:b/>
                <w:color w:val="000000"/>
              </w:rPr>
            </w:pPr>
            <w:r>
              <w:rPr>
                <w:b/>
                <w:color w:val="000000"/>
              </w:rPr>
              <w:t>Procedure result</w:t>
            </w:r>
          </w:p>
        </w:tc>
      </w:tr>
      <w:tr w:rsidR="00751EE1" w14:paraId="3057A631" w14:textId="77777777" w:rsidTr="00751EE1">
        <w:trPr>
          <w:trHeight w:val="365"/>
          <w:jc w:val="center"/>
        </w:trPr>
        <w:tc>
          <w:tcPr>
            <w:tcW w:w="1271" w:type="dxa"/>
            <w:shd w:val="clear" w:color="auto" w:fill="auto"/>
          </w:tcPr>
          <w:p w14:paraId="6C405AE8" w14:textId="77777777" w:rsidR="00751EE1" w:rsidRDefault="00751EE1" w:rsidP="00751EE1">
            <w:pPr>
              <w:widowControl w:val="0"/>
              <w:pBdr>
                <w:top w:val="nil"/>
                <w:left w:val="nil"/>
                <w:bottom w:val="nil"/>
                <w:right w:val="nil"/>
                <w:between w:val="nil"/>
              </w:pBdr>
              <w:jc w:val="center"/>
              <w:rPr>
                <w:b/>
                <w:color w:val="000000"/>
              </w:rPr>
            </w:pPr>
            <w:r>
              <w:rPr>
                <w:b/>
                <w:color w:val="000000"/>
              </w:rPr>
              <w:t>1</w:t>
            </w:r>
          </w:p>
        </w:tc>
        <w:tc>
          <w:tcPr>
            <w:tcW w:w="3544" w:type="dxa"/>
            <w:gridSpan w:val="3"/>
            <w:shd w:val="clear" w:color="auto" w:fill="auto"/>
          </w:tcPr>
          <w:p w14:paraId="7BEC6360" w14:textId="77777777" w:rsidR="00751EE1" w:rsidRDefault="00751EE1" w:rsidP="00751EE1">
            <w:pPr>
              <w:rPr>
                <w:i/>
                <w:sz w:val="22"/>
                <w:szCs w:val="22"/>
              </w:rPr>
            </w:pPr>
            <w:r>
              <w:rPr>
                <w:i/>
                <w:sz w:val="22"/>
                <w:szCs w:val="22"/>
              </w:rPr>
              <w:t xml:space="preserve">User enters a valid username and password </w:t>
            </w:r>
            <w:r w:rsidR="00CF05F5">
              <w:rPr>
                <w:i/>
                <w:sz w:val="22"/>
                <w:szCs w:val="22"/>
              </w:rPr>
              <w:t xml:space="preserve">through audio input </w:t>
            </w:r>
            <w:r>
              <w:rPr>
                <w:i/>
                <w:sz w:val="22"/>
                <w:szCs w:val="22"/>
              </w:rPr>
              <w:t xml:space="preserve">and </w:t>
            </w:r>
            <w:r w:rsidR="00CF05F5">
              <w:rPr>
                <w:i/>
                <w:sz w:val="22"/>
                <w:szCs w:val="22"/>
              </w:rPr>
              <w:t>speaks login</w:t>
            </w:r>
          </w:p>
        </w:tc>
        <w:tc>
          <w:tcPr>
            <w:tcW w:w="4212" w:type="dxa"/>
            <w:gridSpan w:val="2"/>
            <w:shd w:val="clear" w:color="auto" w:fill="auto"/>
          </w:tcPr>
          <w:p w14:paraId="36AD45B3" w14:textId="77777777" w:rsidR="00751EE1" w:rsidRDefault="00751EE1" w:rsidP="00751EE1">
            <w:pPr>
              <w:rPr>
                <w:i/>
                <w:sz w:val="22"/>
                <w:szCs w:val="22"/>
              </w:rPr>
            </w:pPr>
            <w:r>
              <w:rPr>
                <w:i/>
                <w:sz w:val="22"/>
                <w:szCs w:val="22"/>
              </w:rPr>
              <w:t>System will now check whether the input is valid or not. If valid, redirects the user to the home page.</w:t>
            </w:r>
          </w:p>
        </w:tc>
      </w:tr>
      <w:tr w:rsidR="00751EE1" w14:paraId="3190CA57" w14:textId="77777777" w:rsidTr="00751EE1">
        <w:trPr>
          <w:trHeight w:val="365"/>
          <w:jc w:val="center"/>
        </w:trPr>
        <w:tc>
          <w:tcPr>
            <w:tcW w:w="1271" w:type="dxa"/>
            <w:shd w:val="clear" w:color="auto" w:fill="auto"/>
          </w:tcPr>
          <w:p w14:paraId="2D8F6830" w14:textId="77777777" w:rsidR="00751EE1" w:rsidRDefault="00751EE1" w:rsidP="00751EE1">
            <w:pPr>
              <w:widowControl w:val="0"/>
              <w:pBdr>
                <w:top w:val="nil"/>
                <w:left w:val="nil"/>
                <w:bottom w:val="nil"/>
                <w:right w:val="nil"/>
                <w:between w:val="nil"/>
              </w:pBdr>
              <w:jc w:val="center"/>
              <w:rPr>
                <w:b/>
                <w:color w:val="000000"/>
              </w:rPr>
            </w:pPr>
            <w:r>
              <w:rPr>
                <w:b/>
                <w:color w:val="000000"/>
              </w:rPr>
              <w:t>2</w:t>
            </w:r>
          </w:p>
        </w:tc>
        <w:tc>
          <w:tcPr>
            <w:tcW w:w="3544" w:type="dxa"/>
            <w:gridSpan w:val="3"/>
            <w:shd w:val="clear" w:color="auto" w:fill="auto"/>
          </w:tcPr>
          <w:p w14:paraId="719CD0BA" w14:textId="77777777" w:rsidR="00751EE1" w:rsidRDefault="00751EE1" w:rsidP="00751EE1">
            <w:pPr>
              <w:rPr>
                <w:i/>
                <w:sz w:val="22"/>
                <w:szCs w:val="22"/>
              </w:rPr>
            </w:pPr>
            <w:r>
              <w:rPr>
                <w:i/>
                <w:sz w:val="22"/>
                <w:szCs w:val="22"/>
              </w:rPr>
              <w:t>User will be directed to the home page.</w:t>
            </w:r>
          </w:p>
        </w:tc>
        <w:tc>
          <w:tcPr>
            <w:tcW w:w="4212" w:type="dxa"/>
            <w:gridSpan w:val="2"/>
            <w:shd w:val="clear" w:color="auto" w:fill="auto"/>
          </w:tcPr>
          <w:p w14:paraId="280060DD" w14:textId="77777777" w:rsidR="00751EE1" w:rsidRDefault="00751EE1" w:rsidP="00751EE1">
            <w:pPr>
              <w:rPr>
                <w:i/>
                <w:sz w:val="22"/>
                <w:szCs w:val="22"/>
              </w:rPr>
            </w:pPr>
          </w:p>
        </w:tc>
      </w:tr>
      <w:tr w:rsidR="00751EE1" w14:paraId="4D61C21E" w14:textId="77777777" w:rsidTr="00751EE1">
        <w:trPr>
          <w:trHeight w:val="1012"/>
          <w:jc w:val="center"/>
        </w:trPr>
        <w:tc>
          <w:tcPr>
            <w:tcW w:w="9027" w:type="dxa"/>
            <w:gridSpan w:val="6"/>
            <w:shd w:val="clear" w:color="auto" w:fill="auto"/>
          </w:tcPr>
          <w:p w14:paraId="1AAF2D18" w14:textId="77777777" w:rsidR="00751EE1" w:rsidRDefault="00751EE1" w:rsidP="00CF05F5">
            <w:pPr>
              <w:widowControl w:val="0"/>
              <w:pBdr>
                <w:top w:val="nil"/>
                <w:left w:val="nil"/>
                <w:bottom w:val="nil"/>
                <w:right w:val="nil"/>
                <w:between w:val="nil"/>
              </w:pBdr>
              <w:jc w:val="center"/>
              <w:rPr>
                <w:b/>
                <w:color w:val="000000"/>
              </w:rPr>
            </w:pPr>
            <w:r>
              <w:rPr>
                <w:b/>
                <w:color w:val="000000"/>
              </w:rPr>
              <w:t xml:space="preserve">Comments: </w:t>
            </w:r>
            <w:r>
              <w:rPr>
                <w:i/>
                <w:color w:val="000000"/>
                <w:sz w:val="22"/>
                <w:szCs w:val="22"/>
              </w:rPr>
              <w:t>System is working according to our needs.</w:t>
            </w:r>
          </w:p>
        </w:tc>
      </w:tr>
      <w:tr w:rsidR="00751EE1" w14:paraId="2EEED4EE" w14:textId="77777777" w:rsidTr="00751EE1">
        <w:trPr>
          <w:jc w:val="center"/>
        </w:trPr>
        <w:tc>
          <w:tcPr>
            <w:tcW w:w="9027" w:type="dxa"/>
            <w:gridSpan w:val="6"/>
            <w:shd w:val="clear" w:color="auto" w:fill="auto"/>
          </w:tcPr>
          <w:p w14:paraId="3A60CEEB" w14:textId="77777777" w:rsidR="00751EE1" w:rsidRDefault="00751EE1" w:rsidP="00751EE1">
            <w:pPr>
              <w:jc w:val="center"/>
              <w:rPr>
                <w:sz w:val="20"/>
                <w:szCs w:val="20"/>
              </w:rPr>
            </w:pPr>
            <w:r>
              <w:rPr>
                <w:rFonts w:ascii="MS Gothic" w:eastAsia="MS Gothic" w:hAnsi="MS Gothic" w:cs="MS Gothic"/>
                <w:b/>
              </w:rPr>
              <w:t>☒</w:t>
            </w:r>
            <w:r>
              <w:rPr>
                <w:i/>
                <w:sz w:val="22"/>
                <w:szCs w:val="22"/>
              </w:rPr>
              <w:t xml:space="preserve">Passed </w:t>
            </w:r>
            <w:bookmarkStart w:id="231" w:name="1302m92" w:colFirst="0" w:colLast="0"/>
            <w:bookmarkEnd w:id="231"/>
            <w:r>
              <w:rPr>
                <w:i/>
                <w:sz w:val="22"/>
                <w:szCs w:val="22"/>
              </w:rPr>
              <w:t xml:space="preserve">☐Failed </w:t>
            </w:r>
            <w:bookmarkStart w:id="232" w:name="3mzq4wv" w:colFirst="0" w:colLast="0"/>
            <w:bookmarkEnd w:id="232"/>
            <w:r>
              <w:rPr>
                <w:i/>
                <w:sz w:val="22"/>
                <w:szCs w:val="22"/>
              </w:rPr>
              <w:t>☐Not Executed</w:t>
            </w:r>
          </w:p>
        </w:tc>
      </w:tr>
    </w:tbl>
    <w:p w14:paraId="1B6B73D9" w14:textId="77777777" w:rsidR="00751EE1" w:rsidRDefault="00751EE1" w:rsidP="00751EE1">
      <w:pPr>
        <w:pStyle w:val="Heading3"/>
      </w:pPr>
      <w:bookmarkStart w:id="233" w:name="_2250f4o" w:colFirst="0" w:colLast="0"/>
      <w:bookmarkEnd w:id="233"/>
    </w:p>
    <w:p w14:paraId="044806F4" w14:textId="77777777" w:rsidR="00CF05F5" w:rsidRDefault="00CF05F5" w:rsidP="00CF05F5"/>
    <w:p w14:paraId="5A3F7E2E" w14:textId="77777777" w:rsidR="00CF05F5" w:rsidRDefault="00CF05F5" w:rsidP="00CF05F5"/>
    <w:p w14:paraId="50D885C0" w14:textId="77777777" w:rsidR="00CF05F5" w:rsidRDefault="00CF05F5" w:rsidP="00CF05F5"/>
    <w:p w14:paraId="1D8FE4D4" w14:textId="77777777" w:rsidR="00CF05F5" w:rsidRDefault="00CF05F5" w:rsidP="00CF05F5"/>
    <w:p w14:paraId="344A56D5" w14:textId="77777777" w:rsidR="00CF05F5" w:rsidRDefault="00CF05F5" w:rsidP="00CF05F5"/>
    <w:p w14:paraId="22F1FD9A" w14:textId="77777777" w:rsidR="00CF05F5" w:rsidRDefault="00CF05F5" w:rsidP="00CF05F5"/>
    <w:p w14:paraId="389AB6B7" w14:textId="77777777" w:rsidR="00CF05F5" w:rsidRDefault="00CF05F5" w:rsidP="00CF05F5"/>
    <w:p w14:paraId="2260660C" w14:textId="77777777" w:rsidR="00CF05F5" w:rsidRDefault="00CF05F5" w:rsidP="00CF05F5"/>
    <w:p w14:paraId="67378C7C" w14:textId="79D17B13" w:rsidR="00CF05F5" w:rsidRDefault="00CF05F5" w:rsidP="00CF05F5"/>
    <w:p w14:paraId="59155EBE" w14:textId="77777777" w:rsidR="00CF05F5" w:rsidRPr="00CF05F5" w:rsidRDefault="00CF05F5" w:rsidP="00CF05F5"/>
    <w:p w14:paraId="23E075DE" w14:textId="39B7A27A" w:rsidR="00CF05F5" w:rsidRDefault="00CF05F5" w:rsidP="00CF05F5">
      <w:pPr>
        <w:pStyle w:val="Heading3"/>
      </w:pPr>
      <w:bookmarkStart w:id="234" w:name="_Toc42076303"/>
      <w:r>
        <w:lastRenderedPageBreak/>
        <w:t>4.2.2 User Sign Up</w:t>
      </w:r>
      <w:bookmarkEnd w:id="234"/>
    </w:p>
    <w:p w14:paraId="54E0FAE2" w14:textId="7BA1A99C" w:rsidR="00B424D5" w:rsidRPr="00B424D5" w:rsidRDefault="00B424D5" w:rsidP="00B424D5">
      <w:pPr>
        <w:pStyle w:val="BodyText"/>
      </w:pPr>
      <w:r>
        <w:t>The following test case is about the user sign-up functionality and the reproduce steps in order to execute it.</w:t>
      </w:r>
    </w:p>
    <w:p w14:paraId="75168D21" w14:textId="77777777" w:rsidR="00CF05F5" w:rsidRDefault="00CF05F5" w:rsidP="00CF05F5"/>
    <w:tbl>
      <w:tblPr>
        <w:tblW w:w="9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1276"/>
        <w:gridCol w:w="1592"/>
        <w:gridCol w:w="676"/>
        <w:gridCol w:w="1559"/>
        <w:gridCol w:w="2653"/>
      </w:tblGrid>
      <w:tr w:rsidR="00CF05F5" w14:paraId="5E36B7E1" w14:textId="77777777" w:rsidTr="008549B7">
        <w:trPr>
          <w:jc w:val="center"/>
        </w:trPr>
        <w:tc>
          <w:tcPr>
            <w:tcW w:w="9027" w:type="dxa"/>
            <w:gridSpan w:val="6"/>
            <w:shd w:val="clear" w:color="auto" w:fill="auto"/>
          </w:tcPr>
          <w:p w14:paraId="7D310FC3" w14:textId="77777777" w:rsidR="00CF05F5" w:rsidRDefault="00CF05F5" w:rsidP="008549B7">
            <w:pPr>
              <w:jc w:val="center"/>
              <w:rPr>
                <w:b/>
              </w:rPr>
            </w:pPr>
            <w:r>
              <w:rPr>
                <w:b/>
              </w:rPr>
              <w:t>User Sign Up</w:t>
            </w:r>
          </w:p>
        </w:tc>
      </w:tr>
      <w:tr w:rsidR="00CF05F5" w14:paraId="4E72FB1B" w14:textId="77777777" w:rsidTr="008549B7">
        <w:trPr>
          <w:jc w:val="center"/>
        </w:trPr>
        <w:tc>
          <w:tcPr>
            <w:tcW w:w="9027" w:type="dxa"/>
            <w:gridSpan w:val="6"/>
            <w:shd w:val="clear" w:color="auto" w:fill="auto"/>
          </w:tcPr>
          <w:p w14:paraId="74391F4E" w14:textId="77777777" w:rsidR="00CF05F5" w:rsidRDefault="00A254BD" w:rsidP="008549B7">
            <w:pPr>
              <w:jc w:val="center"/>
              <w:rPr>
                <w:b/>
              </w:rPr>
            </w:pPr>
            <w:r>
              <w:rPr>
                <w:b/>
              </w:rPr>
              <w:t>1</w:t>
            </w:r>
          </w:p>
        </w:tc>
      </w:tr>
      <w:tr w:rsidR="00CF05F5" w14:paraId="0AC52951" w14:textId="77777777" w:rsidTr="008549B7">
        <w:trPr>
          <w:jc w:val="center"/>
        </w:trPr>
        <w:tc>
          <w:tcPr>
            <w:tcW w:w="2547" w:type="dxa"/>
            <w:gridSpan w:val="2"/>
            <w:shd w:val="clear" w:color="auto" w:fill="auto"/>
          </w:tcPr>
          <w:p w14:paraId="2C1819BF" w14:textId="77777777" w:rsidR="00CF05F5" w:rsidRDefault="00CF05F5" w:rsidP="008549B7">
            <w:pPr>
              <w:widowControl w:val="0"/>
              <w:pBdr>
                <w:top w:val="nil"/>
                <w:left w:val="nil"/>
                <w:bottom w:val="nil"/>
                <w:right w:val="nil"/>
                <w:between w:val="nil"/>
              </w:pBdr>
              <w:jc w:val="center"/>
              <w:rPr>
                <w:b/>
                <w:color w:val="000000"/>
              </w:rPr>
            </w:pPr>
            <w:r>
              <w:rPr>
                <w:b/>
                <w:color w:val="000000"/>
              </w:rPr>
              <w:t>Test Case ID:</w:t>
            </w:r>
          </w:p>
        </w:tc>
        <w:tc>
          <w:tcPr>
            <w:tcW w:w="1592" w:type="dxa"/>
            <w:shd w:val="clear" w:color="auto" w:fill="auto"/>
          </w:tcPr>
          <w:p w14:paraId="33A06D2F" w14:textId="77777777" w:rsidR="00CF05F5" w:rsidRDefault="00CF05F5" w:rsidP="008549B7">
            <w:pPr>
              <w:widowControl w:val="0"/>
              <w:rPr>
                <w:i/>
                <w:color w:val="000000"/>
                <w:sz w:val="22"/>
                <w:szCs w:val="22"/>
              </w:rPr>
            </w:pPr>
            <w:r>
              <w:rPr>
                <w:i/>
                <w:color w:val="000000"/>
                <w:sz w:val="22"/>
                <w:szCs w:val="22"/>
              </w:rPr>
              <w:t>1.1.2</w:t>
            </w:r>
          </w:p>
        </w:tc>
        <w:tc>
          <w:tcPr>
            <w:tcW w:w="2235" w:type="dxa"/>
            <w:gridSpan w:val="2"/>
            <w:shd w:val="clear" w:color="auto" w:fill="auto"/>
          </w:tcPr>
          <w:p w14:paraId="2C8971C7" w14:textId="77777777" w:rsidR="00CF05F5" w:rsidRDefault="00CF05F5" w:rsidP="008549B7">
            <w:pPr>
              <w:widowControl w:val="0"/>
              <w:pBdr>
                <w:top w:val="nil"/>
                <w:left w:val="nil"/>
                <w:bottom w:val="nil"/>
                <w:right w:val="nil"/>
                <w:between w:val="nil"/>
              </w:pBdr>
              <w:jc w:val="center"/>
              <w:rPr>
                <w:b/>
                <w:color w:val="000000"/>
              </w:rPr>
            </w:pPr>
            <w:r>
              <w:rPr>
                <w:b/>
                <w:color w:val="000000"/>
              </w:rPr>
              <w:t>QA Test Engineer:</w:t>
            </w:r>
          </w:p>
        </w:tc>
        <w:tc>
          <w:tcPr>
            <w:tcW w:w="2653" w:type="dxa"/>
            <w:shd w:val="clear" w:color="auto" w:fill="auto"/>
          </w:tcPr>
          <w:p w14:paraId="2FDEA0A2" w14:textId="77777777" w:rsidR="00CF05F5" w:rsidRDefault="00CF05F5" w:rsidP="008549B7">
            <w:pPr>
              <w:widowControl w:val="0"/>
              <w:rPr>
                <w:i/>
                <w:color w:val="000000"/>
                <w:sz w:val="22"/>
                <w:szCs w:val="22"/>
              </w:rPr>
            </w:pPr>
            <w:r>
              <w:rPr>
                <w:i/>
                <w:color w:val="000000"/>
                <w:sz w:val="22"/>
                <w:szCs w:val="22"/>
              </w:rPr>
              <w:t>Hamna Faisal</w:t>
            </w:r>
          </w:p>
        </w:tc>
      </w:tr>
      <w:tr w:rsidR="00CF05F5" w14:paraId="5E274A0F" w14:textId="77777777" w:rsidTr="008549B7">
        <w:trPr>
          <w:jc w:val="center"/>
        </w:trPr>
        <w:tc>
          <w:tcPr>
            <w:tcW w:w="2547" w:type="dxa"/>
            <w:gridSpan w:val="2"/>
            <w:shd w:val="clear" w:color="auto" w:fill="auto"/>
          </w:tcPr>
          <w:p w14:paraId="48CEC052" w14:textId="77777777" w:rsidR="00CF05F5" w:rsidRDefault="00CF05F5" w:rsidP="008549B7">
            <w:pPr>
              <w:widowControl w:val="0"/>
              <w:pBdr>
                <w:top w:val="nil"/>
                <w:left w:val="nil"/>
                <w:bottom w:val="nil"/>
                <w:right w:val="nil"/>
                <w:between w:val="nil"/>
              </w:pBdr>
              <w:jc w:val="center"/>
              <w:rPr>
                <w:b/>
                <w:color w:val="000000"/>
              </w:rPr>
            </w:pPr>
            <w:r>
              <w:rPr>
                <w:b/>
                <w:color w:val="000000"/>
              </w:rPr>
              <w:t>Test case Version:</w:t>
            </w:r>
          </w:p>
        </w:tc>
        <w:tc>
          <w:tcPr>
            <w:tcW w:w="1592" w:type="dxa"/>
            <w:shd w:val="clear" w:color="auto" w:fill="auto"/>
          </w:tcPr>
          <w:p w14:paraId="3EB4F6F6" w14:textId="77777777" w:rsidR="00CF05F5" w:rsidRDefault="00CF05F5" w:rsidP="008549B7">
            <w:pPr>
              <w:widowControl w:val="0"/>
              <w:rPr>
                <w:i/>
                <w:color w:val="000000"/>
                <w:sz w:val="22"/>
                <w:szCs w:val="22"/>
              </w:rPr>
            </w:pPr>
            <w:r>
              <w:rPr>
                <w:i/>
                <w:color w:val="000000"/>
                <w:sz w:val="22"/>
                <w:szCs w:val="22"/>
              </w:rPr>
              <w:t>1</w:t>
            </w:r>
          </w:p>
        </w:tc>
        <w:tc>
          <w:tcPr>
            <w:tcW w:w="2235" w:type="dxa"/>
            <w:gridSpan w:val="2"/>
            <w:shd w:val="clear" w:color="auto" w:fill="auto"/>
          </w:tcPr>
          <w:p w14:paraId="3F7307CB" w14:textId="77777777" w:rsidR="00CF05F5" w:rsidRDefault="00CF05F5" w:rsidP="008549B7">
            <w:pPr>
              <w:widowControl w:val="0"/>
              <w:pBdr>
                <w:top w:val="nil"/>
                <w:left w:val="nil"/>
                <w:bottom w:val="nil"/>
                <w:right w:val="nil"/>
                <w:between w:val="nil"/>
              </w:pBdr>
              <w:jc w:val="center"/>
              <w:rPr>
                <w:b/>
                <w:color w:val="000000"/>
              </w:rPr>
            </w:pPr>
            <w:r>
              <w:rPr>
                <w:b/>
                <w:color w:val="000000"/>
              </w:rPr>
              <w:t>Reviewed By:</w:t>
            </w:r>
          </w:p>
        </w:tc>
        <w:tc>
          <w:tcPr>
            <w:tcW w:w="2653" w:type="dxa"/>
            <w:shd w:val="clear" w:color="auto" w:fill="auto"/>
          </w:tcPr>
          <w:p w14:paraId="3AFEDB13" w14:textId="77777777" w:rsidR="00CF05F5" w:rsidRDefault="00CF05F5" w:rsidP="008549B7">
            <w:pPr>
              <w:widowControl w:val="0"/>
              <w:rPr>
                <w:i/>
                <w:color w:val="000000"/>
                <w:sz w:val="22"/>
                <w:szCs w:val="22"/>
              </w:rPr>
            </w:pPr>
            <w:r>
              <w:rPr>
                <w:i/>
                <w:color w:val="000000"/>
                <w:sz w:val="22"/>
                <w:szCs w:val="22"/>
              </w:rPr>
              <w:t>Roshan Ul Haq</w:t>
            </w:r>
          </w:p>
        </w:tc>
      </w:tr>
      <w:tr w:rsidR="00CF05F5" w14:paraId="2D765C85" w14:textId="77777777" w:rsidTr="008549B7">
        <w:trPr>
          <w:jc w:val="center"/>
        </w:trPr>
        <w:tc>
          <w:tcPr>
            <w:tcW w:w="2547" w:type="dxa"/>
            <w:gridSpan w:val="2"/>
            <w:shd w:val="clear" w:color="auto" w:fill="auto"/>
          </w:tcPr>
          <w:p w14:paraId="2450F958" w14:textId="77777777" w:rsidR="00CF05F5" w:rsidRDefault="00CF05F5" w:rsidP="008549B7">
            <w:pPr>
              <w:widowControl w:val="0"/>
              <w:pBdr>
                <w:top w:val="nil"/>
                <w:left w:val="nil"/>
                <w:bottom w:val="nil"/>
                <w:right w:val="nil"/>
                <w:between w:val="nil"/>
              </w:pBdr>
              <w:jc w:val="center"/>
              <w:rPr>
                <w:b/>
                <w:color w:val="000000"/>
              </w:rPr>
            </w:pPr>
            <w:r>
              <w:rPr>
                <w:b/>
                <w:color w:val="000000"/>
              </w:rPr>
              <w:t>Test Date:</w:t>
            </w:r>
          </w:p>
        </w:tc>
        <w:tc>
          <w:tcPr>
            <w:tcW w:w="1592" w:type="dxa"/>
            <w:shd w:val="clear" w:color="auto" w:fill="auto"/>
          </w:tcPr>
          <w:p w14:paraId="517A5AEB" w14:textId="77777777" w:rsidR="00CF05F5" w:rsidRDefault="00CF05F5" w:rsidP="008549B7">
            <w:pPr>
              <w:widowControl w:val="0"/>
              <w:rPr>
                <w:i/>
                <w:color w:val="000000"/>
                <w:sz w:val="22"/>
                <w:szCs w:val="22"/>
              </w:rPr>
            </w:pPr>
            <w:r>
              <w:rPr>
                <w:i/>
                <w:color w:val="000000"/>
                <w:sz w:val="22"/>
                <w:szCs w:val="22"/>
              </w:rPr>
              <w:t>01/01/2020</w:t>
            </w:r>
          </w:p>
        </w:tc>
        <w:tc>
          <w:tcPr>
            <w:tcW w:w="2235" w:type="dxa"/>
            <w:gridSpan w:val="2"/>
            <w:shd w:val="clear" w:color="auto" w:fill="auto"/>
          </w:tcPr>
          <w:p w14:paraId="5DFEBAD1" w14:textId="77777777" w:rsidR="00CF05F5" w:rsidRDefault="00CF05F5" w:rsidP="008549B7">
            <w:pPr>
              <w:widowControl w:val="0"/>
              <w:pBdr>
                <w:top w:val="nil"/>
                <w:left w:val="nil"/>
                <w:bottom w:val="nil"/>
                <w:right w:val="nil"/>
                <w:between w:val="nil"/>
              </w:pBdr>
              <w:jc w:val="center"/>
              <w:rPr>
                <w:b/>
                <w:color w:val="000000"/>
              </w:rPr>
            </w:pPr>
            <w:r>
              <w:rPr>
                <w:b/>
                <w:color w:val="000000"/>
              </w:rPr>
              <w:t>Use Case Reference(s):</w:t>
            </w:r>
          </w:p>
        </w:tc>
        <w:tc>
          <w:tcPr>
            <w:tcW w:w="2653" w:type="dxa"/>
            <w:shd w:val="clear" w:color="auto" w:fill="auto"/>
          </w:tcPr>
          <w:p w14:paraId="1051CEC7" w14:textId="77777777" w:rsidR="00CF05F5" w:rsidRDefault="00CF05F5" w:rsidP="008549B7">
            <w:pPr>
              <w:widowControl w:val="0"/>
              <w:rPr>
                <w:i/>
                <w:color w:val="000000"/>
                <w:sz w:val="22"/>
                <w:szCs w:val="22"/>
              </w:rPr>
            </w:pPr>
            <w:r>
              <w:rPr>
                <w:i/>
                <w:color w:val="000000"/>
                <w:sz w:val="22"/>
                <w:szCs w:val="22"/>
              </w:rPr>
              <w:t>UC 3</w:t>
            </w:r>
            <w:r w:rsidR="008549B7">
              <w:rPr>
                <w:i/>
                <w:color w:val="000000"/>
                <w:sz w:val="22"/>
                <w:szCs w:val="22"/>
              </w:rPr>
              <w:t>.6.1</w:t>
            </w:r>
          </w:p>
        </w:tc>
      </w:tr>
      <w:tr w:rsidR="00CF05F5" w14:paraId="3189107A" w14:textId="77777777" w:rsidTr="008549B7">
        <w:trPr>
          <w:trHeight w:val="400"/>
          <w:jc w:val="center"/>
        </w:trPr>
        <w:tc>
          <w:tcPr>
            <w:tcW w:w="2547" w:type="dxa"/>
            <w:gridSpan w:val="2"/>
            <w:shd w:val="clear" w:color="auto" w:fill="auto"/>
          </w:tcPr>
          <w:p w14:paraId="30C824F2" w14:textId="77777777" w:rsidR="00CF05F5" w:rsidRDefault="00CF05F5" w:rsidP="008549B7">
            <w:pPr>
              <w:widowControl w:val="0"/>
              <w:pBdr>
                <w:top w:val="nil"/>
                <w:left w:val="nil"/>
                <w:bottom w:val="nil"/>
                <w:right w:val="nil"/>
                <w:between w:val="nil"/>
              </w:pBdr>
              <w:jc w:val="center"/>
              <w:rPr>
                <w:b/>
                <w:color w:val="000000"/>
              </w:rPr>
            </w:pPr>
            <w:r>
              <w:rPr>
                <w:b/>
                <w:color w:val="000000"/>
              </w:rPr>
              <w:t>Revision History:</w:t>
            </w:r>
          </w:p>
        </w:tc>
        <w:tc>
          <w:tcPr>
            <w:tcW w:w="6480" w:type="dxa"/>
            <w:gridSpan w:val="4"/>
            <w:shd w:val="clear" w:color="auto" w:fill="auto"/>
          </w:tcPr>
          <w:p w14:paraId="093E2E76" w14:textId="77777777" w:rsidR="00CF05F5" w:rsidRDefault="00CF05F5" w:rsidP="008549B7">
            <w:pPr>
              <w:rPr>
                <w:i/>
                <w:sz w:val="22"/>
                <w:szCs w:val="22"/>
              </w:rPr>
            </w:pPr>
          </w:p>
        </w:tc>
      </w:tr>
      <w:tr w:rsidR="00CF05F5" w14:paraId="3F1A9007" w14:textId="77777777" w:rsidTr="008549B7">
        <w:trPr>
          <w:jc w:val="center"/>
        </w:trPr>
        <w:tc>
          <w:tcPr>
            <w:tcW w:w="2547" w:type="dxa"/>
            <w:gridSpan w:val="2"/>
            <w:shd w:val="clear" w:color="auto" w:fill="auto"/>
          </w:tcPr>
          <w:p w14:paraId="7249E738" w14:textId="77777777" w:rsidR="00CF05F5" w:rsidRDefault="00CF05F5" w:rsidP="008549B7">
            <w:pPr>
              <w:widowControl w:val="0"/>
              <w:pBdr>
                <w:top w:val="nil"/>
                <w:left w:val="nil"/>
                <w:bottom w:val="nil"/>
                <w:right w:val="nil"/>
                <w:between w:val="nil"/>
              </w:pBdr>
              <w:jc w:val="center"/>
              <w:rPr>
                <w:b/>
                <w:color w:val="000000"/>
              </w:rPr>
            </w:pPr>
            <w:r>
              <w:rPr>
                <w:b/>
                <w:color w:val="000000"/>
              </w:rPr>
              <w:t>Objective</w:t>
            </w:r>
          </w:p>
        </w:tc>
        <w:tc>
          <w:tcPr>
            <w:tcW w:w="6480" w:type="dxa"/>
            <w:gridSpan w:val="4"/>
            <w:shd w:val="clear" w:color="auto" w:fill="auto"/>
          </w:tcPr>
          <w:p w14:paraId="18383373" w14:textId="77777777" w:rsidR="00CF05F5" w:rsidRDefault="00CF05F5" w:rsidP="008549B7">
            <w:pPr>
              <w:rPr>
                <w:i/>
                <w:color w:val="000000"/>
                <w:sz w:val="22"/>
                <w:szCs w:val="22"/>
              </w:rPr>
            </w:pPr>
            <w:r>
              <w:rPr>
                <w:i/>
                <w:sz w:val="22"/>
                <w:szCs w:val="22"/>
              </w:rPr>
              <w:t>Users must be able to create their account.</w:t>
            </w:r>
          </w:p>
        </w:tc>
      </w:tr>
      <w:tr w:rsidR="00CF05F5" w14:paraId="303318B3" w14:textId="77777777" w:rsidTr="008549B7">
        <w:trPr>
          <w:jc w:val="center"/>
        </w:trPr>
        <w:tc>
          <w:tcPr>
            <w:tcW w:w="2547" w:type="dxa"/>
            <w:gridSpan w:val="2"/>
            <w:shd w:val="clear" w:color="auto" w:fill="auto"/>
          </w:tcPr>
          <w:p w14:paraId="791440CB" w14:textId="77777777" w:rsidR="00CF05F5" w:rsidRDefault="00CF05F5" w:rsidP="008549B7">
            <w:pPr>
              <w:widowControl w:val="0"/>
              <w:pBdr>
                <w:top w:val="nil"/>
                <w:left w:val="nil"/>
                <w:bottom w:val="nil"/>
                <w:right w:val="nil"/>
                <w:between w:val="nil"/>
              </w:pBdr>
              <w:jc w:val="center"/>
              <w:rPr>
                <w:b/>
                <w:color w:val="000000"/>
              </w:rPr>
            </w:pPr>
            <w:r>
              <w:rPr>
                <w:b/>
                <w:color w:val="000000"/>
              </w:rPr>
              <w:t>Product/Ver/Module:</w:t>
            </w:r>
          </w:p>
        </w:tc>
        <w:tc>
          <w:tcPr>
            <w:tcW w:w="6480" w:type="dxa"/>
            <w:gridSpan w:val="4"/>
            <w:shd w:val="clear" w:color="auto" w:fill="auto"/>
          </w:tcPr>
          <w:p w14:paraId="1906AD4D" w14:textId="77777777" w:rsidR="00CF05F5" w:rsidRDefault="006715A8" w:rsidP="008549B7">
            <w:pPr>
              <w:rPr>
                <w:i/>
                <w:sz w:val="22"/>
                <w:szCs w:val="22"/>
              </w:rPr>
            </w:pPr>
            <w:r>
              <w:rPr>
                <w:i/>
                <w:sz w:val="22"/>
                <w:szCs w:val="22"/>
              </w:rPr>
              <w:t>User Sign Up</w:t>
            </w:r>
            <w:r w:rsidR="00CF05F5">
              <w:rPr>
                <w:i/>
                <w:sz w:val="22"/>
                <w:szCs w:val="22"/>
              </w:rPr>
              <w:t xml:space="preserve"> Module </w:t>
            </w:r>
          </w:p>
        </w:tc>
      </w:tr>
      <w:tr w:rsidR="00CF05F5" w14:paraId="724A08BC" w14:textId="77777777" w:rsidTr="008549B7">
        <w:trPr>
          <w:jc w:val="center"/>
        </w:trPr>
        <w:tc>
          <w:tcPr>
            <w:tcW w:w="2547" w:type="dxa"/>
            <w:gridSpan w:val="2"/>
            <w:shd w:val="clear" w:color="auto" w:fill="auto"/>
          </w:tcPr>
          <w:p w14:paraId="33474792" w14:textId="77777777" w:rsidR="00CF05F5" w:rsidRDefault="00CF05F5" w:rsidP="008549B7">
            <w:pPr>
              <w:widowControl w:val="0"/>
              <w:pBdr>
                <w:top w:val="nil"/>
                <w:left w:val="nil"/>
                <w:bottom w:val="nil"/>
                <w:right w:val="nil"/>
                <w:between w:val="nil"/>
              </w:pBdr>
              <w:jc w:val="center"/>
              <w:rPr>
                <w:b/>
                <w:color w:val="000000"/>
              </w:rPr>
            </w:pPr>
            <w:r>
              <w:rPr>
                <w:b/>
                <w:color w:val="000000"/>
              </w:rPr>
              <w:t>Environment:</w:t>
            </w:r>
          </w:p>
        </w:tc>
        <w:tc>
          <w:tcPr>
            <w:tcW w:w="6480" w:type="dxa"/>
            <w:gridSpan w:val="4"/>
            <w:shd w:val="clear" w:color="auto" w:fill="auto"/>
          </w:tcPr>
          <w:p w14:paraId="50917CE3" w14:textId="77777777" w:rsidR="008C61E3" w:rsidRDefault="008C61E3" w:rsidP="008C61E3">
            <w:pPr>
              <w:rPr>
                <w:i/>
                <w:sz w:val="22"/>
                <w:szCs w:val="22"/>
              </w:rPr>
            </w:pPr>
            <w:r>
              <w:rPr>
                <w:i/>
                <w:sz w:val="22"/>
                <w:szCs w:val="22"/>
              </w:rPr>
              <w:t>Software: Android Studio</w:t>
            </w:r>
          </w:p>
          <w:p w14:paraId="7870E9ED" w14:textId="77777777" w:rsidR="008C61E3" w:rsidRDefault="008C61E3" w:rsidP="008C61E3">
            <w:pPr>
              <w:rPr>
                <w:i/>
                <w:sz w:val="22"/>
                <w:szCs w:val="22"/>
              </w:rPr>
            </w:pPr>
            <w:r>
              <w:rPr>
                <w:i/>
                <w:sz w:val="22"/>
                <w:szCs w:val="22"/>
              </w:rPr>
              <w:t>Language: Java and Python</w:t>
            </w:r>
          </w:p>
          <w:p w14:paraId="1ECB24A8" w14:textId="77777777" w:rsidR="00CF05F5" w:rsidRDefault="008C61E3" w:rsidP="008C61E3">
            <w:pPr>
              <w:rPr>
                <w:i/>
                <w:sz w:val="22"/>
                <w:szCs w:val="22"/>
              </w:rPr>
            </w:pPr>
            <w:r>
              <w:rPr>
                <w:i/>
                <w:sz w:val="22"/>
                <w:szCs w:val="22"/>
              </w:rPr>
              <w:t>OS: Android</w:t>
            </w:r>
          </w:p>
        </w:tc>
      </w:tr>
      <w:tr w:rsidR="00CF05F5" w14:paraId="724728E2" w14:textId="77777777" w:rsidTr="008549B7">
        <w:trPr>
          <w:jc w:val="center"/>
        </w:trPr>
        <w:tc>
          <w:tcPr>
            <w:tcW w:w="2547" w:type="dxa"/>
            <w:gridSpan w:val="2"/>
            <w:shd w:val="clear" w:color="auto" w:fill="auto"/>
          </w:tcPr>
          <w:p w14:paraId="1D3E0DFC" w14:textId="77777777" w:rsidR="00CF05F5" w:rsidRDefault="00CF05F5" w:rsidP="008549B7">
            <w:pPr>
              <w:widowControl w:val="0"/>
              <w:pBdr>
                <w:top w:val="nil"/>
                <w:left w:val="nil"/>
                <w:bottom w:val="nil"/>
                <w:right w:val="nil"/>
                <w:between w:val="nil"/>
              </w:pBdr>
              <w:jc w:val="center"/>
              <w:rPr>
                <w:b/>
                <w:color w:val="000000"/>
              </w:rPr>
            </w:pPr>
            <w:r>
              <w:rPr>
                <w:b/>
                <w:color w:val="000000"/>
              </w:rPr>
              <w:t>Assumptions:</w:t>
            </w:r>
          </w:p>
        </w:tc>
        <w:tc>
          <w:tcPr>
            <w:tcW w:w="6480" w:type="dxa"/>
            <w:gridSpan w:val="4"/>
            <w:shd w:val="clear" w:color="auto" w:fill="auto"/>
          </w:tcPr>
          <w:p w14:paraId="70AB2F6C" w14:textId="77777777" w:rsidR="00CF05F5" w:rsidRDefault="00CF05F5" w:rsidP="008549B7">
            <w:pPr>
              <w:rPr>
                <w:i/>
                <w:sz w:val="22"/>
                <w:szCs w:val="22"/>
              </w:rPr>
            </w:pPr>
          </w:p>
        </w:tc>
      </w:tr>
      <w:tr w:rsidR="00CF05F5" w14:paraId="37B1E64C" w14:textId="77777777" w:rsidTr="008549B7">
        <w:trPr>
          <w:jc w:val="center"/>
        </w:trPr>
        <w:tc>
          <w:tcPr>
            <w:tcW w:w="2547" w:type="dxa"/>
            <w:gridSpan w:val="2"/>
            <w:shd w:val="clear" w:color="auto" w:fill="auto"/>
          </w:tcPr>
          <w:p w14:paraId="2EF8609C" w14:textId="77777777" w:rsidR="00CF05F5" w:rsidRDefault="00CF05F5" w:rsidP="008549B7">
            <w:pPr>
              <w:widowControl w:val="0"/>
              <w:pBdr>
                <w:top w:val="nil"/>
                <w:left w:val="nil"/>
                <w:bottom w:val="nil"/>
                <w:right w:val="nil"/>
                <w:between w:val="nil"/>
              </w:pBdr>
              <w:jc w:val="center"/>
              <w:rPr>
                <w:b/>
                <w:color w:val="000000"/>
              </w:rPr>
            </w:pPr>
            <w:r>
              <w:rPr>
                <w:b/>
                <w:color w:val="000000"/>
              </w:rPr>
              <w:t>Pre-Requisite:</w:t>
            </w:r>
          </w:p>
        </w:tc>
        <w:tc>
          <w:tcPr>
            <w:tcW w:w="6480" w:type="dxa"/>
            <w:gridSpan w:val="4"/>
            <w:shd w:val="clear" w:color="auto" w:fill="auto"/>
          </w:tcPr>
          <w:p w14:paraId="099F19EA" w14:textId="77777777" w:rsidR="00CF05F5" w:rsidRDefault="00CF05F5" w:rsidP="008549B7">
            <w:pPr>
              <w:rPr>
                <w:i/>
                <w:sz w:val="22"/>
                <w:szCs w:val="22"/>
              </w:rPr>
            </w:pPr>
            <w:r>
              <w:rPr>
                <w:i/>
                <w:sz w:val="22"/>
                <w:szCs w:val="22"/>
              </w:rPr>
              <w:t>No Pre-Requisites</w:t>
            </w:r>
          </w:p>
        </w:tc>
      </w:tr>
      <w:tr w:rsidR="00CF05F5" w14:paraId="21F79D08" w14:textId="77777777" w:rsidTr="008549B7">
        <w:trPr>
          <w:trHeight w:val="402"/>
          <w:jc w:val="center"/>
        </w:trPr>
        <w:tc>
          <w:tcPr>
            <w:tcW w:w="1271" w:type="dxa"/>
            <w:shd w:val="clear" w:color="auto" w:fill="auto"/>
          </w:tcPr>
          <w:p w14:paraId="3EDCC59B" w14:textId="77777777" w:rsidR="00CF05F5" w:rsidRDefault="00CF05F5" w:rsidP="008549B7">
            <w:pPr>
              <w:widowControl w:val="0"/>
              <w:pBdr>
                <w:top w:val="nil"/>
                <w:left w:val="nil"/>
                <w:bottom w:val="nil"/>
                <w:right w:val="nil"/>
                <w:between w:val="nil"/>
              </w:pBdr>
              <w:jc w:val="center"/>
              <w:rPr>
                <w:b/>
                <w:color w:val="000000"/>
              </w:rPr>
            </w:pPr>
            <w:r>
              <w:rPr>
                <w:b/>
                <w:color w:val="000000"/>
              </w:rPr>
              <w:t>Step No.</w:t>
            </w:r>
          </w:p>
        </w:tc>
        <w:tc>
          <w:tcPr>
            <w:tcW w:w="3544" w:type="dxa"/>
            <w:gridSpan w:val="3"/>
            <w:shd w:val="clear" w:color="auto" w:fill="auto"/>
          </w:tcPr>
          <w:p w14:paraId="3695968A" w14:textId="77777777" w:rsidR="00CF05F5" w:rsidRDefault="00CF05F5" w:rsidP="008549B7">
            <w:pPr>
              <w:widowControl w:val="0"/>
              <w:pBdr>
                <w:top w:val="nil"/>
                <w:left w:val="nil"/>
                <w:bottom w:val="nil"/>
                <w:right w:val="nil"/>
                <w:between w:val="nil"/>
              </w:pBdr>
              <w:jc w:val="center"/>
              <w:rPr>
                <w:b/>
                <w:color w:val="000000"/>
              </w:rPr>
            </w:pPr>
            <w:r>
              <w:rPr>
                <w:b/>
                <w:color w:val="000000"/>
              </w:rPr>
              <w:t>Execution description</w:t>
            </w:r>
          </w:p>
        </w:tc>
        <w:tc>
          <w:tcPr>
            <w:tcW w:w="4212" w:type="dxa"/>
            <w:gridSpan w:val="2"/>
            <w:shd w:val="clear" w:color="auto" w:fill="auto"/>
          </w:tcPr>
          <w:p w14:paraId="23BCEDB2" w14:textId="77777777" w:rsidR="00CF05F5" w:rsidRDefault="00CF05F5" w:rsidP="008549B7">
            <w:pPr>
              <w:widowControl w:val="0"/>
              <w:pBdr>
                <w:top w:val="nil"/>
                <w:left w:val="nil"/>
                <w:bottom w:val="nil"/>
                <w:right w:val="nil"/>
                <w:between w:val="nil"/>
              </w:pBdr>
              <w:jc w:val="center"/>
              <w:rPr>
                <w:b/>
                <w:color w:val="000000"/>
              </w:rPr>
            </w:pPr>
            <w:r>
              <w:rPr>
                <w:b/>
                <w:color w:val="000000"/>
              </w:rPr>
              <w:t>Procedure result</w:t>
            </w:r>
          </w:p>
        </w:tc>
      </w:tr>
      <w:tr w:rsidR="00CF05F5" w14:paraId="6A8EAAD6" w14:textId="77777777" w:rsidTr="008549B7">
        <w:trPr>
          <w:trHeight w:val="365"/>
          <w:jc w:val="center"/>
        </w:trPr>
        <w:tc>
          <w:tcPr>
            <w:tcW w:w="1271" w:type="dxa"/>
            <w:shd w:val="clear" w:color="auto" w:fill="auto"/>
          </w:tcPr>
          <w:p w14:paraId="33500DCE" w14:textId="77777777" w:rsidR="00CF05F5" w:rsidRDefault="00CF05F5" w:rsidP="008549B7">
            <w:pPr>
              <w:widowControl w:val="0"/>
              <w:pBdr>
                <w:top w:val="nil"/>
                <w:left w:val="nil"/>
                <w:bottom w:val="nil"/>
                <w:right w:val="nil"/>
                <w:between w:val="nil"/>
              </w:pBdr>
              <w:jc w:val="center"/>
              <w:rPr>
                <w:b/>
                <w:color w:val="000000"/>
              </w:rPr>
            </w:pPr>
            <w:r>
              <w:rPr>
                <w:b/>
                <w:color w:val="000000"/>
              </w:rPr>
              <w:t>1</w:t>
            </w:r>
          </w:p>
        </w:tc>
        <w:tc>
          <w:tcPr>
            <w:tcW w:w="3544" w:type="dxa"/>
            <w:gridSpan w:val="3"/>
            <w:shd w:val="clear" w:color="auto" w:fill="auto"/>
          </w:tcPr>
          <w:p w14:paraId="212E5FC5" w14:textId="77777777" w:rsidR="00CF05F5" w:rsidRDefault="00CF05F5" w:rsidP="008549B7">
            <w:pPr>
              <w:rPr>
                <w:i/>
                <w:sz w:val="22"/>
                <w:szCs w:val="22"/>
              </w:rPr>
            </w:pPr>
            <w:r>
              <w:rPr>
                <w:i/>
                <w:sz w:val="22"/>
                <w:szCs w:val="22"/>
              </w:rPr>
              <w:t>User speaks sign up and sign up button is clicked</w:t>
            </w:r>
          </w:p>
        </w:tc>
        <w:tc>
          <w:tcPr>
            <w:tcW w:w="4212" w:type="dxa"/>
            <w:gridSpan w:val="2"/>
            <w:shd w:val="clear" w:color="auto" w:fill="auto"/>
          </w:tcPr>
          <w:p w14:paraId="0B1CCA6F" w14:textId="77777777" w:rsidR="00CF05F5" w:rsidRDefault="00CF05F5" w:rsidP="008549B7">
            <w:pPr>
              <w:jc w:val="center"/>
              <w:rPr>
                <w:i/>
                <w:sz w:val="22"/>
                <w:szCs w:val="22"/>
              </w:rPr>
            </w:pPr>
            <w:r>
              <w:rPr>
                <w:i/>
                <w:sz w:val="22"/>
                <w:szCs w:val="22"/>
              </w:rPr>
              <w:t>System will ask the user to enter account information</w:t>
            </w:r>
          </w:p>
        </w:tc>
      </w:tr>
      <w:tr w:rsidR="00CF05F5" w14:paraId="283A4D4D" w14:textId="77777777" w:rsidTr="008549B7">
        <w:trPr>
          <w:trHeight w:val="365"/>
          <w:jc w:val="center"/>
        </w:trPr>
        <w:tc>
          <w:tcPr>
            <w:tcW w:w="1271" w:type="dxa"/>
            <w:shd w:val="clear" w:color="auto" w:fill="auto"/>
          </w:tcPr>
          <w:p w14:paraId="7E3CBB84" w14:textId="77777777" w:rsidR="00CF05F5" w:rsidRDefault="00CF05F5" w:rsidP="008549B7">
            <w:pPr>
              <w:widowControl w:val="0"/>
              <w:pBdr>
                <w:top w:val="nil"/>
                <w:left w:val="nil"/>
                <w:bottom w:val="nil"/>
                <w:right w:val="nil"/>
                <w:between w:val="nil"/>
              </w:pBdr>
              <w:jc w:val="center"/>
              <w:rPr>
                <w:b/>
                <w:color w:val="000000"/>
              </w:rPr>
            </w:pPr>
            <w:r>
              <w:rPr>
                <w:b/>
                <w:color w:val="000000"/>
              </w:rPr>
              <w:t>2</w:t>
            </w:r>
          </w:p>
        </w:tc>
        <w:tc>
          <w:tcPr>
            <w:tcW w:w="3544" w:type="dxa"/>
            <w:gridSpan w:val="3"/>
            <w:shd w:val="clear" w:color="auto" w:fill="auto"/>
          </w:tcPr>
          <w:p w14:paraId="7AF2A6BE" w14:textId="77777777" w:rsidR="00CF05F5" w:rsidRDefault="00CF05F5" w:rsidP="008549B7">
            <w:pPr>
              <w:rPr>
                <w:i/>
                <w:sz w:val="22"/>
                <w:szCs w:val="22"/>
              </w:rPr>
            </w:pPr>
            <w:r>
              <w:rPr>
                <w:i/>
                <w:sz w:val="22"/>
                <w:szCs w:val="22"/>
              </w:rPr>
              <w:t>User enters valid name and email address through audio input</w:t>
            </w:r>
          </w:p>
        </w:tc>
        <w:tc>
          <w:tcPr>
            <w:tcW w:w="4212" w:type="dxa"/>
            <w:gridSpan w:val="2"/>
            <w:shd w:val="clear" w:color="auto" w:fill="auto"/>
          </w:tcPr>
          <w:p w14:paraId="49F3C786" w14:textId="77777777" w:rsidR="00CF05F5" w:rsidRDefault="00CF05F5" w:rsidP="008549B7">
            <w:pPr>
              <w:rPr>
                <w:i/>
                <w:sz w:val="22"/>
                <w:szCs w:val="22"/>
              </w:rPr>
            </w:pPr>
            <w:r>
              <w:rPr>
                <w:i/>
                <w:sz w:val="22"/>
                <w:szCs w:val="22"/>
              </w:rPr>
              <w:t>System will authenticate, identify user and redirect user to particular homepage after creating the account</w:t>
            </w:r>
          </w:p>
        </w:tc>
      </w:tr>
      <w:tr w:rsidR="00CF05F5" w14:paraId="23DB1A70" w14:textId="77777777" w:rsidTr="008549B7">
        <w:trPr>
          <w:trHeight w:val="1012"/>
          <w:jc w:val="center"/>
        </w:trPr>
        <w:tc>
          <w:tcPr>
            <w:tcW w:w="9027" w:type="dxa"/>
            <w:gridSpan w:val="6"/>
            <w:shd w:val="clear" w:color="auto" w:fill="auto"/>
          </w:tcPr>
          <w:p w14:paraId="5FB452D8" w14:textId="77777777" w:rsidR="00CF05F5" w:rsidRDefault="00CF05F5" w:rsidP="008549B7">
            <w:pPr>
              <w:widowControl w:val="0"/>
              <w:pBdr>
                <w:top w:val="nil"/>
                <w:left w:val="nil"/>
                <w:bottom w:val="nil"/>
                <w:right w:val="nil"/>
                <w:between w:val="nil"/>
              </w:pBdr>
              <w:jc w:val="center"/>
              <w:rPr>
                <w:b/>
                <w:color w:val="000000"/>
              </w:rPr>
            </w:pPr>
            <w:r>
              <w:rPr>
                <w:b/>
                <w:color w:val="000000"/>
              </w:rPr>
              <w:t xml:space="preserve">Comments: </w:t>
            </w:r>
            <w:r>
              <w:rPr>
                <w:i/>
                <w:color w:val="000000"/>
                <w:sz w:val="22"/>
                <w:szCs w:val="22"/>
              </w:rPr>
              <w:t>System is working according to our needs.</w:t>
            </w:r>
          </w:p>
        </w:tc>
      </w:tr>
      <w:tr w:rsidR="00CF05F5" w14:paraId="25FFE0B2" w14:textId="77777777" w:rsidTr="008549B7">
        <w:trPr>
          <w:jc w:val="center"/>
        </w:trPr>
        <w:tc>
          <w:tcPr>
            <w:tcW w:w="9027" w:type="dxa"/>
            <w:gridSpan w:val="6"/>
            <w:shd w:val="clear" w:color="auto" w:fill="auto"/>
          </w:tcPr>
          <w:p w14:paraId="2791F8BB" w14:textId="77777777" w:rsidR="00CF05F5" w:rsidRDefault="00CF05F5" w:rsidP="008549B7">
            <w:pPr>
              <w:jc w:val="center"/>
              <w:rPr>
                <w:sz w:val="20"/>
                <w:szCs w:val="20"/>
              </w:rPr>
            </w:pPr>
            <w:r>
              <w:rPr>
                <w:rFonts w:ascii="MS Gothic" w:eastAsia="MS Gothic" w:hAnsi="MS Gothic" w:cs="MS Gothic"/>
                <w:b/>
              </w:rPr>
              <w:t>☒</w:t>
            </w:r>
            <w:r>
              <w:rPr>
                <w:i/>
                <w:sz w:val="22"/>
                <w:szCs w:val="22"/>
              </w:rPr>
              <w:t>Passed ☐Failed ☐Not Executed</w:t>
            </w:r>
          </w:p>
        </w:tc>
      </w:tr>
    </w:tbl>
    <w:p w14:paraId="645BE06F" w14:textId="77777777" w:rsidR="00751EE1" w:rsidRDefault="00751EE1" w:rsidP="00751EE1">
      <w:pPr>
        <w:pStyle w:val="BodyText"/>
      </w:pPr>
    </w:p>
    <w:p w14:paraId="33BDDF03" w14:textId="77777777" w:rsidR="00CF05F5" w:rsidRDefault="00CF05F5" w:rsidP="00751EE1">
      <w:pPr>
        <w:pStyle w:val="BodyText"/>
      </w:pPr>
    </w:p>
    <w:p w14:paraId="16214405" w14:textId="77777777" w:rsidR="00CF05F5" w:rsidRDefault="00CF05F5" w:rsidP="00751EE1">
      <w:pPr>
        <w:pStyle w:val="BodyText"/>
      </w:pPr>
    </w:p>
    <w:p w14:paraId="153B23B3" w14:textId="77777777" w:rsidR="00CF05F5" w:rsidRDefault="00CF05F5" w:rsidP="00751EE1">
      <w:pPr>
        <w:pStyle w:val="BodyText"/>
      </w:pPr>
    </w:p>
    <w:p w14:paraId="18D54021" w14:textId="77777777" w:rsidR="00CF05F5" w:rsidRDefault="00CF05F5" w:rsidP="00751EE1">
      <w:pPr>
        <w:pStyle w:val="BodyText"/>
      </w:pPr>
    </w:p>
    <w:p w14:paraId="4809EB02" w14:textId="77777777" w:rsidR="00CF05F5" w:rsidRDefault="00CF05F5" w:rsidP="00751EE1">
      <w:pPr>
        <w:pStyle w:val="BodyText"/>
      </w:pPr>
    </w:p>
    <w:p w14:paraId="3F898E55" w14:textId="77777777" w:rsidR="00CF05F5" w:rsidRDefault="00CF05F5" w:rsidP="00751EE1">
      <w:pPr>
        <w:pStyle w:val="BodyText"/>
      </w:pPr>
    </w:p>
    <w:p w14:paraId="1B262E38" w14:textId="77777777" w:rsidR="00CF05F5" w:rsidRDefault="00CF05F5" w:rsidP="00751EE1">
      <w:pPr>
        <w:pStyle w:val="BodyText"/>
      </w:pPr>
    </w:p>
    <w:p w14:paraId="22C7DDEE" w14:textId="77777777" w:rsidR="00CF05F5" w:rsidRDefault="00CF05F5" w:rsidP="00751EE1">
      <w:pPr>
        <w:pStyle w:val="BodyText"/>
      </w:pPr>
    </w:p>
    <w:p w14:paraId="6899C727" w14:textId="77777777" w:rsidR="00CF05F5" w:rsidRDefault="00CF05F5" w:rsidP="00751EE1">
      <w:pPr>
        <w:pStyle w:val="BodyText"/>
      </w:pPr>
    </w:p>
    <w:p w14:paraId="6E7A1F3F" w14:textId="77777777" w:rsidR="00CF05F5" w:rsidRDefault="00CF05F5" w:rsidP="00751EE1">
      <w:pPr>
        <w:pStyle w:val="BodyText"/>
      </w:pPr>
    </w:p>
    <w:p w14:paraId="5E0DAC4C" w14:textId="77777777" w:rsidR="00CF05F5" w:rsidRDefault="00CF05F5" w:rsidP="00751EE1">
      <w:pPr>
        <w:pStyle w:val="BodyText"/>
      </w:pPr>
    </w:p>
    <w:p w14:paraId="4D97B58D" w14:textId="77777777" w:rsidR="00CF05F5" w:rsidRDefault="00CF05F5" w:rsidP="00751EE1">
      <w:pPr>
        <w:pStyle w:val="BodyText"/>
      </w:pPr>
    </w:p>
    <w:p w14:paraId="7B5E8CD9" w14:textId="77777777" w:rsidR="00CF05F5" w:rsidRDefault="00CF05F5" w:rsidP="00751EE1">
      <w:pPr>
        <w:pStyle w:val="BodyText"/>
      </w:pPr>
    </w:p>
    <w:p w14:paraId="754E684D" w14:textId="34C82FED" w:rsidR="00CF05F5" w:rsidRDefault="00CF05F5" w:rsidP="00CF05F5">
      <w:pPr>
        <w:pStyle w:val="Heading3"/>
      </w:pPr>
      <w:bookmarkStart w:id="235" w:name="_Toc42076304"/>
      <w:r>
        <w:lastRenderedPageBreak/>
        <w:t>4.2.3 Select Day Mode</w:t>
      </w:r>
      <w:bookmarkEnd w:id="235"/>
    </w:p>
    <w:p w14:paraId="7EE37787" w14:textId="537F08B3" w:rsidR="00B424D5" w:rsidRPr="00B424D5" w:rsidRDefault="00B424D5" w:rsidP="00B424D5">
      <w:pPr>
        <w:pStyle w:val="BodyText"/>
      </w:pPr>
      <w:r>
        <w:t>The following test case is about the selection of day mode functionality and the reproduce steps in order to execute it.</w:t>
      </w:r>
    </w:p>
    <w:p w14:paraId="5C043B65" w14:textId="77777777" w:rsidR="00CF05F5" w:rsidRDefault="00CF05F5" w:rsidP="00CF05F5"/>
    <w:tbl>
      <w:tblPr>
        <w:tblW w:w="9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1276"/>
        <w:gridCol w:w="1592"/>
        <w:gridCol w:w="676"/>
        <w:gridCol w:w="1559"/>
        <w:gridCol w:w="2653"/>
      </w:tblGrid>
      <w:tr w:rsidR="00CF05F5" w14:paraId="02DC6C52" w14:textId="77777777" w:rsidTr="008549B7">
        <w:trPr>
          <w:jc w:val="center"/>
        </w:trPr>
        <w:tc>
          <w:tcPr>
            <w:tcW w:w="9027" w:type="dxa"/>
            <w:gridSpan w:val="6"/>
            <w:shd w:val="clear" w:color="auto" w:fill="auto"/>
          </w:tcPr>
          <w:p w14:paraId="29678169" w14:textId="77777777" w:rsidR="00CF05F5" w:rsidRDefault="00CF05F5" w:rsidP="008549B7">
            <w:pPr>
              <w:jc w:val="center"/>
              <w:rPr>
                <w:b/>
              </w:rPr>
            </w:pPr>
            <w:r>
              <w:rPr>
                <w:b/>
              </w:rPr>
              <w:t>Select Day Mode</w:t>
            </w:r>
          </w:p>
        </w:tc>
      </w:tr>
      <w:tr w:rsidR="00CF05F5" w14:paraId="35581078" w14:textId="77777777" w:rsidTr="008549B7">
        <w:trPr>
          <w:jc w:val="center"/>
        </w:trPr>
        <w:tc>
          <w:tcPr>
            <w:tcW w:w="9027" w:type="dxa"/>
            <w:gridSpan w:val="6"/>
            <w:shd w:val="clear" w:color="auto" w:fill="auto"/>
          </w:tcPr>
          <w:p w14:paraId="5D342ABA" w14:textId="77777777" w:rsidR="00CF05F5" w:rsidRDefault="00A254BD" w:rsidP="008549B7">
            <w:pPr>
              <w:jc w:val="center"/>
              <w:rPr>
                <w:b/>
              </w:rPr>
            </w:pPr>
            <w:r>
              <w:rPr>
                <w:b/>
              </w:rPr>
              <w:t>2</w:t>
            </w:r>
          </w:p>
        </w:tc>
      </w:tr>
      <w:tr w:rsidR="00CF05F5" w14:paraId="51F08834" w14:textId="77777777" w:rsidTr="008549B7">
        <w:trPr>
          <w:jc w:val="center"/>
        </w:trPr>
        <w:tc>
          <w:tcPr>
            <w:tcW w:w="2547" w:type="dxa"/>
            <w:gridSpan w:val="2"/>
            <w:shd w:val="clear" w:color="auto" w:fill="auto"/>
          </w:tcPr>
          <w:p w14:paraId="0E7C8F7B" w14:textId="77777777" w:rsidR="00CF05F5" w:rsidRDefault="00CF05F5" w:rsidP="008549B7">
            <w:pPr>
              <w:widowControl w:val="0"/>
              <w:pBdr>
                <w:top w:val="nil"/>
                <w:left w:val="nil"/>
                <w:bottom w:val="nil"/>
                <w:right w:val="nil"/>
                <w:between w:val="nil"/>
              </w:pBdr>
              <w:jc w:val="center"/>
              <w:rPr>
                <w:b/>
                <w:color w:val="000000"/>
              </w:rPr>
            </w:pPr>
            <w:r>
              <w:rPr>
                <w:b/>
                <w:color w:val="000000"/>
              </w:rPr>
              <w:t>Test Case ID:</w:t>
            </w:r>
          </w:p>
        </w:tc>
        <w:tc>
          <w:tcPr>
            <w:tcW w:w="1592" w:type="dxa"/>
            <w:shd w:val="clear" w:color="auto" w:fill="auto"/>
          </w:tcPr>
          <w:p w14:paraId="5B992AE3" w14:textId="77777777" w:rsidR="00CF05F5" w:rsidRDefault="00CF05F5" w:rsidP="008549B7">
            <w:pPr>
              <w:widowControl w:val="0"/>
              <w:rPr>
                <w:i/>
                <w:color w:val="000000"/>
                <w:sz w:val="22"/>
                <w:szCs w:val="22"/>
              </w:rPr>
            </w:pPr>
            <w:r>
              <w:rPr>
                <w:i/>
                <w:color w:val="000000"/>
                <w:sz w:val="22"/>
                <w:szCs w:val="22"/>
              </w:rPr>
              <w:t>1.1.3</w:t>
            </w:r>
          </w:p>
        </w:tc>
        <w:tc>
          <w:tcPr>
            <w:tcW w:w="2235" w:type="dxa"/>
            <w:gridSpan w:val="2"/>
            <w:shd w:val="clear" w:color="auto" w:fill="auto"/>
          </w:tcPr>
          <w:p w14:paraId="1E0F3210" w14:textId="77777777" w:rsidR="00CF05F5" w:rsidRDefault="00CF05F5" w:rsidP="008549B7">
            <w:pPr>
              <w:widowControl w:val="0"/>
              <w:pBdr>
                <w:top w:val="nil"/>
                <w:left w:val="nil"/>
                <w:bottom w:val="nil"/>
                <w:right w:val="nil"/>
                <w:between w:val="nil"/>
              </w:pBdr>
              <w:jc w:val="center"/>
              <w:rPr>
                <w:b/>
                <w:color w:val="000000"/>
              </w:rPr>
            </w:pPr>
            <w:r>
              <w:rPr>
                <w:b/>
                <w:color w:val="000000"/>
              </w:rPr>
              <w:t>QA Test Engineer:</w:t>
            </w:r>
          </w:p>
        </w:tc>
        <w:tc>
          <w:tcPr>
            <w:tcW w:w="2653" w:type="dxa"/>
            <w:shd w:val="clear" w:color="auto" w:fill="auto"/>
          </w:tcPr>
          <w:p w14:paraId="4800635B" w14:textId="77777777" w:rsidR="00CF05F5" w:rsidRDefault="002103A8" w:rsidP="008549B7">
            <w:pPr>
              <w:widowControl w:val="0"/>
              <w:rPr>
                <w:i/>
                <w:color w:val="000000"/>
                <w:sz w:val="22"/>
                <w:szCs w:val="22"/>
              </w:rPr>
            </w:pPr>
            <w:r>
              <w:rPr>
                <w:i/>
                <w:color w:val="000000"/>
                <w:sz w:val="22"/>
                <w:szCs w:val="22"/>
              </w:rPr>
              <w:t>Zain Ghazanfar</w:t>
            </w:r>
          </w:p>
        </w:tc>
      </w:tr>
      <w:tr w:rsidR="00CF05F5" w14:paraId="1EA8FC95" w14:textId="77777777" w:rsidTr="008549B7">
        <w:trPr>
          <w:jc w:val="center"/>
        </w:trPr>
        <w:tc>
          <w:tcPr>
            <w:tcW w:w="2547" w:type="dxa"/>
            <w:gridSpan w:val="2"/>
            <w:shd w:val="clear" w:color="auto" w:fill="auto"/>
          </w:tcPr>
          <w:p w14:paraId="13A60D2F" w14:textId="77777777" w:rsidR="00CF05F5" w:rsidRDefault="00CF05F5" w:rsidP="008549B7">
            <w:pPr>
              <w:widowControl w:val="0"/>
              <w:pBdr>
                <w:top w:val="nil"/>
                <w:left w:val="nil"/>
                <w:bottom w:val="nil"/>
                <w:right w:val="nil"/>
                <w:between w:val="nil"/>
              </w:pBdr>
              <w:jc w:val="center"/>
              <w:rPr>
                <w:b/>
                <w:color w:val="000000"/>
              </w:rPr>
            </w:pPr>
            <w:r>
              <w:rPr>
                <w:b/>
                <w:color w:val="000000"/>
              </w:rPr>
              <w:t>Test case Version:</w:t>
            </w:r>
          </w:p>
        </w:tc>
        <w:tc>
          <w:tcPr>
            <w:tcW w:w="1592" w:type="dxa"/>
            <w:shd w:val="clear" w:color="auto" w:fill="auto"/>
          </w:tcPr>
          <w:p w14:paraId="645472D4" w14:textId="77777777" w:rsidR="00CF05F5" w:rsidRDefault="00CF05F5" w:rsidP="008549B7">
            <w:pPr>
              <w:widowControl w:val="0"/>
              <w:rPr>
                <w:i/>
                <w:color w:val="000000"/>
                <w:sz w:val="22"/>
                <w:szCs w:val="22"/>
              </w:rPr>
            </w:pPr>
            <w:r>
              <w:rPr>
                <w:i/>
                <w:color w:val="000000"/>
                <w:sz w:val="22"/>
                <w:szCs w:val="22"/>
              </w:rPr>
              <w:t>1</w:t>
            </w:r>
          </w:p>
        </w:tc>
        <w:tc>
          <w:tcPr>
            <w:tcW w:w="2235" w:type="dxa"/>
            <w:gridSpan w:val="2"/>
            <w:shd w:val="clear" w:color="auto" w:fill="auto"/>
          </w:tcPr>
          <w:p w14:paraId="16C6160B" w14:textId="77777777" w:rsidR="00CF05F5" w:rsidRDefault="00CF05F5" w:rsidP="008549B7">
            <w:pPr>
              <w:widowControl w:val="0"/>
              <w:pBdr>
                <w:top w:val="nil"/>
                <w:left w:val="nil"/>
                <w:bottom w:val="nil"/>
                <w:right w:val="nil"/>
                <w:between w:val="nil"/>
              </w:pBdr>
              <w:jc w:val="center"/>
              <w:rPr>
                <w:b/>
                <w:color w:val="000000"/>
              </w:rPr>
            </w:pPr>
            <w:r>
              <w:rPr>
                <w:b/>
                <w:color w:val="000000"/>
              </w:rPr>
              <w:t>Reviewed By:</w:t>
            </w:r>
          </w:p>
        </w:tc>
        <w:tc>
          <w:tcPr>
            <w:tcW w:w="2653" w:type="dxa"/>
            <w:shd w:val="clear" w:color="auto" w:fill="auto"/>
          </w:tcPr>
          <w:p w14:paraId="48487478" w14:textId="77777777" w:rsidR="00CF05F5" w:rsidRDefault="002103A8" w:rsidP="008549B7">
            <w:pPr>
              <w:widowControl w:val="0"/>
              <w:rPr>
                <w:i/>
                <w:color w:val="000000"/>
                <w:sz w:val="22"/>
                <w:szCs w:val="22"/>
              </w:rPr>
            </w:pPr>
            <w:r>
              <w:rPr>
                <w:i/>
                <w:color w:val="000000"/>
                <w:sz w:val="22"/>
                <w:szCs w:val="22"/>
              </w:rPr>
              <w:t>Hamna Faisal</w:t>
            </w:r>
          </w:p>
        </w:tc>
      </w:tr>
      <w:tr w:rsidR="00CF05F5" w14:paraId="70315ED6" w14:textId="77777777" w:rsidTr="008549B7">
        <w:trPr>
          <w:jc w:val="center"/>
        </w:trPr>
        <w:tc>
          <w:tcPr>
            <w:tcW w:w="2547" w:type="dxa"/>
            <w:gridSpan w:val="2"/>
            <w:shd w:val="clear" w:color="auto" w:fill="auto"/>
          </w:tcPr>
          <w:p w14:paraId="53EEA390" w14:textId="77777777" w:rsidR="00CF05F5" w:rsidRDefault="00CF05F5" w:rsidP="008549B7">
            <w:pPr>
              <w:widowControl w:val="0"/>
              <w:pBdr>
                <w:top w:val="nil"/>
                <w:left w:val="nil"/>
                <w:bottom w:val="nil"/>
                <w:right w:val="nil"/>
                <w:between w:val="nil"/>
              </w:pBdr>
              <w:jc w:val="center"/>
              <w:rPr>
                <w:b/>
                <w:color w:val="000000"/>
              </w:rPr>
            </w:pPr>
            <w:r>
              <w:rPr>
                <w:b/>
                <w:color w:val="000000"/>
              </w:rPr>
              <w:t>Test Date:</w:t>
            </w:r>
          </w:p>
        </w:tc>
        <w:tc>
          <w:tcPr>
            <w:tcW w:w="1592" w:type="dxa"/>
            <w:shd w:val="clear" w:color="auto" w:fill="auto"/>
          </w:tcPr>
          <w:p w14:paraId="0505B770" w14:textId="77777777" w:rsidR="00CF05F5" w:rsidRDefault="00CF05F5" w:rsidP="008549B7">
            <w:pPr>
              <w:widowControl w:val="0"/>
              <w:rPr>
                <w:i/>
                <w:color w:val="000000"/>
                <w:sz w:val="22"/>
                <w:szCs w:val="22"/>
              </w:rPr>
            </w:pPr>
            <w:r>
              <w:rPr>
                <w:i/>
                <w:color w:val="000000"/>
                <w:sz w:val="22"/>
                <w:szCs w:val="22"/>
              </w:rPr>
              <w:t>01/01/2020</w:t>
            </w:r>
          </w:p>
        </w:tc>
        <w:tc>
          <w:tcPr>
            <w:tcW w:w="2235" w:type="dxa"/>
            <w:gridSpan w:val="2"/>
            <w:shd w:val="clear" w:color="auto" w:fill="auto"/>
          </w:tcPr>
          <w:p w14:paraId="475AFB49" w14:textId="77777777" w:rsidR="00CF05F5" w:rsidRDefault="00CF05F5" w:rsidP="008549B7">
            <w:pPr>
              <w:widowControl w:val="0"/>
              <w:pBdr>
                <w:top w:val="nil"/>
                <w:left w:val="nil"/>
                <w:bottom w:val="nil"/>
                <w:right w:val="nil"/>
                <w:between w:val="nil"/>
              </w:pBdr>
              <w:jc w:val="center"/>
              <w:rPr>
                <w:b/>
                <w:color w:val="000000"/>
              </w:rPr>
            </w:pPr>
            <w:r>
              <w:rPr>
                <w:b/>
                <w:color w:val="000000"/>
              </w:rPr>
              <w:t>Use Case Reference(s):</w:t>
            </w:r>
          </w:p>
        </w:tc>
        <w:tc>
          <w:tcPr>
            <w:tcW w:w="2653" w:type="dxa"/>
            <w:shd w:val="clear" w:color="auto" w:fill="auto"/>
          </w:tcPr>
          <w:p w14:paraId="0866F0D2" w14:textId="77777777" w:rsidR="00CF05F5" w:rsidRDefault="00CF05F5" w:rsidP="008549B7">
            <w:pPr>
              <w:widowControl w:val="0"/>
              <w:rPr>
                <w:i/>
                <w:color w:val="000000"/>
                <w:sz w:val="22"/>
                <w:szCs w:val="22"/>
              </w:rPr>
            </w:pPr>
            <w:r>
              <w:rPr>
                <w:i/>
                <w:color w:val="000000"/>
                <w:sz w:val="22"/>
                <w:szCs w:val="22"/>
              </w:rPr>
              <w:t>UC 3.</w:t>
            </w:r>
            <w:r w:rsidR="008549B7">
              <w:rPr>
                <w:i/>
                <w:color w:val="000000"/>
                <w:sz w:val="22"/>
                <w:szCs w:val="22"/>
              </w:rPr>
              <w:t>6.3</w:t>
            </w:r>
          </w:p>
        </w:tc>
      </w:tr>
      <w:tr w:rsidR="00CF05F5" w14:paraId="709CDE9C" w14:textId="77777777" w:rsidTr="008549B7">
        <w:trPr>
          <w:trHeight w:val="400"/>
          <w:jc w:val="center"/>
        </w:trPr>
        <w:tc>
          <w:tcPr>
            <w:tcW w:w="2547" w:type="dxa"/>
            <w:gridSpan w:val="2"/>
            <w:shd w:val="clear" w:color="auto" w:fill="auto"/>
          </w:tcPr>
          <w:p w14:paraId="31101A93" w14:textId="77777777" w:rsidR="00CF05F5" w:rsidRDefault="00CF05F5" w:rsidP="008549B7">
            <w:pPr>
              <w:widowControl w:val="0"/>
              <w:pBdr>
                <w:top w:val="nil"/>
                <w:left w:val="nil"/>
                <w:bottom w:val="nil"/>
                <w:right w:val="nil"/>
                <w:between w:val="nil"/>
              </w:pBdr>
              <w:jc w:val="center"/>
              <w:rPr>
                <w:b/>
                <w:color w:val="000000"/>
              </w:rPr>
            </w:pPr>
            <w:r>
              <w:rPr>
                <w:b/>
                <w:color w:val="000000"/>
              </w:rPr>
              <w:t>Revision History:</w:t>
            </w:r>
          </w:p>
        </w:tc>
        <w:tc>
          <w:tcPr>
            <w:tcW w:w="6480" w:type="dxa"/>
            <w:gridSpan w:val="4"/>
            <w:shd w:val="clear" w:color="auto" w:fill="auto"/>
          </w:tcPr>
          <w:p w14:paraId="51D8435B" w14:textId="77777777" w:rsidR="00CF05F5" w:rsidRDefault="00CF05F5" w:rsidP="008549B7">
            <w:pPr>
              <w:rPr>
                <w:i/>
                <w:sz w:val="22"/>
                <w:szCs w:val="22"/>
              </w:rPr>
            </w:pPr>
          </w:p>
        </w:tc>
      </w:tr>
      <w:tr w:rsidR="00CF05F5" w14:paraId="54FEBBF5" w14:textId="77777777" w:rsidTr="008549B7">
        <w:trPr>
          <w:jc w:val="center"/>
        </w:trPr>
        <w:tc>
          <w:tcPr>
            <w:tcW w:w="2547" w:type="dxa"/>
            <w:gridSpan w:val="2"/>
            <w:shd w:val="clear" w:color="auto" w:fill="auto"/>
          </w:tcPr>
          <w:p w14:paraId="4D14FDBC" w14:textId="77777777" w:rsidR="00CF05F5" w:rsidRDefault="00CF05F5" w:rsidP="008549B7">
            <w:pPr>
              <w:widowControl w:val="0"/>
              <w:pBdr>
                <w:top w:val="nil"/>
                <w:left w:val="nil"/>
                <w:bottom w:val="nil"/>
                <w:right w:val="nil"/>
                <w:between w:val="nil"/>
              </w:pBdr>
              <w:jc w:val="center"/>
              <w:rPr>
                <w:b/>
                <w:color w:val="000000"/>
              </w:rPr>
            </w:pPr>
            <w:r>
              <w:rPr>
                <w:b/>
                <w:color w:val="000000"/>
              </w:rPr>
              <w:t>Objective</w:t>
            </w:r>
          </w:p>
        </w:tc>
        <w:tc>
          <w:tcPr>
            <w:tcW w:w="6480" w:type="dxa"/>
            <w:gridSpan w:val="4"/>
            <w:shd w:val="clear" w:color="auto" w:fill="auto"/>
          </w:tcPr>
          <w:p w14:paraId="3956E0E6" w14:textId="77777777" w:rsidR="00CF05F5" w:rsidRPr="00CF05F5" w:rsidRDefault="00CF05F5" w:rsidP="008549B7">
            <w:pPr>
              <w:rPr>
                <w:i/>
                <w:iCs/>
                <w:color w:val="000000"/>
                <w:sz w:val="22"/>
                <w:szCs w:val="22"/>
              </w:rPr>
            </w:pPr>
            <w:r w:rsidRPr="00CF05F5">
              <w:rPr>
                <w:i/>
                <w:iCs/>
                <w:color w:val="000000"/>
                <w:sz w:val="22"/>
                <w:szCs w:val="22"/>
              </w:rPr>
              <w:t>The system should take a stimulus from the user in the form of one tap on the screen and produce a response in the form of activating light mode of the application.</w:t>
            </w:r>
          </w:p>
        </w:tc>
      </w:tr>
      <w:tr w:rsidR="00CF05F5" w14:paraId="3D04C72A" w14:textId="77777777" w:rsidTr="008549B7">
        <w:trPr>
          <w:jc w:val="center"/>
        </w:trPr>
        <w:tc>
          <w:tcPr>
            <w:tcW w:w="2547" w:type="dxa"/>
            <w:gridSpan w:val="2"/>
            <w:shd w:val="clear" w:color="auto" w:fill="auto"/>
          </w:tcPr>
          <w:p w14:paraId="4B7D8F21" w14:textId="77777777" w:rsidR="00CF05F5" w:rsidRDefault="00CF05F5" w:rsidP="008549B7">
            <w:pPr>
              <w:widowControl w:val="0"/>
              <w:pBdr>
                <w:top w:val="nil"/>
                <w:left w:val="nil"/>
                <w:bottom w:val="nil"/>
                <w:right w:val="nil"/>
                <w:between w:val="nil"/>
              </w:pBdr>
              <w:jc w:val="center"/>
              <w:rPr>
                <w:b/>
                <w:color w:val="000000"/>
              </w:rPr>
            </w:pPr>
            <w:r>
              <w:rPr>
                <w:b/>
                <w:color w:val="000000"/>
              </w:rPr>
              <w:t>Product/Ver/Module:</w:t>
            </w:r>
          </w:p>
        </w:tc>
        <w:tc>
          <w:tcPr>
            <w:tcW w:w="6480" w:type="dxa"/>
            <w:gridSpan w:val="4"/>
            <w:shd w:val="clear" w:color="auto" w:fill="auto"/>
          </w:tcPr>
          <w:p w14:paraId="2AE8B8C2" w14:textId="77777777" w:rsidR="00CF05F5" w:rsidRDefault="006715A8" w:rsidP="008549B7">
            <w:pPr>
              <w:rPr>
                <w:i/>
                <w:sz w:val="22"/>
                <w:szCs w:val="22"/>
              </w:rPr>
            </w:pPr>
            <w:r>
              <w:rPr>
                <w:i/>
                <w:sz w:val="22"/>
                <w:szCs w:val="22"/>
              </w:rPr>
              <w:t>Day Mode</w:t>
            </w:r>
            <w:r w:rsidR="00CF05F5">
              <w:rPr>
                <w:i/>
                <w:sz w:val="22"/>
                <w:szCs w:val="22"/>
              </w:rPr>
              <w:t xml:space="preserve"> Module </w:t>
            </w:r>
          </w:p>
        </w:tc>
      </w:tr>
      <w:tr w:rsidR="00CF05F5" w14:paraId="08738855" w14:textId="77777777" w:rsidTr="008549B7">
        <w:trPr>
          <w:jc w:val="center"/>
        </w:trPr>
        <w:tc>
          <w:tcPr>
            <w:tcW w:w="2547" w:type="dxa"/>
            <w:gridSpan w:val="2"/>
            <w:shd w:val="clear" w:color="auto" w:fill="auto"/>
          </w:tcPr>
          <w:p w14:paraId="7B59642E" w14:textId="77777777" w:rsidR="00CF05F5" w:rsidRDefault="00CF05F5" w:rsidP="008549B7">
            <w:pPr>
              <w:widowControl w:val="0"/>
              <w:pBdr>
                <w:top w:val="nil"/>
                <w:left w:val="nil"/>
                <w:bottom w:val="nil"/>
                <w:right w:val="nil"/>
                <w:between w:val="nil"/>
              </w:pBdr>
              <w:jc w:val="center"/>
              <w:rPr>
                <w:b/>
                <w:color w:val="000000"/>
              </w:rPr>
            </w:pPr>
            <w:r>
              <w:rPr>
                <w:b/>
                <w:color w:val="000000"/>
              </w:rPr>
              <w:t>Environment:</w:t>
            </w:r>
          </w:p>
        </w:tc>
        <w:tc>
          <w:tcPr>
            <w:tcW w:w="6480" w:type="dxa"/>
            <w:gridSpan w:val="4"/>
            <w:shd w:val="clear" w:color="auto" w:fill="auto"/>
          </w:tcPr>
          <w:p w14:paraId="2F653551" w14:textId="77777777" w:rsidR="008C61E3" w:rsidRDefault="008C61E3" w:rsidP="008C61E3">
            <w:pPr>
              <w:rPr>
                <w:i/>
                <w:sz w:val="22"/>
                <w:szCs w:val="22"/>
              </w:rPr>
            </w:pPr>
            <w:r>
              <w:rPr>
                <w:i/>
                <w:sz w:val="22"/>
                <w:szCs w:val="22"/>
              </w:rPr>
              <w:t>Software: Android Studio</w:t>
            </w:r>
          </w:p>
          <w:p w14:paraId="58BB40F6" w14:textId="77777777" w:rsidR="008C61E3" w:rsidRDefault="008C61E3" w:rsidP="008C61E3">
            <w:pPr>
              <w:rPr>
                <w:i/>
                <w:sz w:val="22"/>
                <w:szCs w:val="22"/>
              </w:rPr>
            </w:pPr>
            <w:r>
              <w:rPr>
                <w:i/>
                <w:sz w:val="22"/>
                <w:szCs w:val="22"/>
              </w:rPr>
              <w:t>Language: Java and Python</w:t>
            </w:r>
          </w:p>
          <w:p w14:paraId="22B803B9" w14:textId="77777777" w:rsidR="00CF05F5" w:rsidRDefault="008C61E3" w:rsidP="008C61E3">
            <w:pPr>
              <w:rPr>
                <w:i/>
                <w:sz w:val="22"/>
                <w:szCs w:val="22"/>
              </w:rPr>
            </w:pPr>
            <w:r>
              <w:rPr>
                <w:i/>
                <w:sz w:val="22"/>
                <w:szCs w:val="22"/>
              </w:rPr>
              <w:t>OS: Android</w:t>
            </w:r>
          </w:p>
        </w:tc>
      </w:tr>
      <w:tr w:rsidR="00CF05F5" w14:paraId="4907F297" w14:textId="77777777" w:rsidTr="008549B7">
        <w:trPr>
          <w:jc w:val="center"/>
        </w:trPr>
        <w:tc>
          <w:tcPr>
            <w:tcW w:w="2547" w:type="dxa"/>
            <w:gridSpan w:val="2"/>
            <w:shd w:val="clear" w:color="auto" w:fill="auto"/>
          </w:tcPr>
          <w:p w14:paraId="5341DA3A" w14:textId="77777777" w:rsidR="00CF05F5" w:rsidRDefault="00CF05F5" w:rsidP="008549B7">
            <w:pPr>
              <w:widowControl w:val="0"/>
              <w:pBdr>
                <w:top w:val="nil"/>
                <w:left w:val="nil"/>
                <w:bottom w:val="nil"/>
                <w:right w:val="nil"/>
                <w:between w:val="nil"/>
              </w:pBdr>
              <w:jc w:val="center"/>
              <w:rPr>
                <w:b/>
                <w:color w:val="000000"/>
              </w:rPr>
            </w:pPr>
            <w:r>
              <w:rPr>
                <w:b/>
                <w:color w:val="000000"/>
              </w:rPr>
              <w:t>Assumptions:</w:t>
            </w:r>
          </w:p>
        </w:tc>
        <w:tc>
          <w:tcPr>
            <w:tcW w:w="6480" w:type="dxa"/>
            <w:gridSpan w:val="4"/>
            <w:shd w:val="clear" w:color="auto" w:fill="auto"/>
          </w:tcPr>
          <w:p w14:paraId="205DC980" w14:textId="77777777" w:rsidR="00CF05F5" w:rsidRDefault="00CF05F5" w:rsidP="008549B7">
            <w:pPr>
              <w:rPr>
                <w:i/>
                <w:sz w:val="22"/>
                <w:szCs w:val="22"/>
              </w:rPr>
            </w:pPr>
            <w:r>
              <w:rPr>
                <w:i/>
                <w:sz w:val="22"/>
                <w:szCs w:val="22"/>
              </w:rPr>
              <w:t>User must be logged into the system</w:t>
            </w:r>
          </w:p>
        </w:tc>
      </w:tr>
      <w:tr w:rsidR="00CF05F5" w14:paraId="070A9DEA" w14:textId="77777777" w:rsidTr="008549B7">
        <w:trPr>
          <w:jc w:val="center"/>
        </w:trPr>
        <w:tc>
          <w:tcPr>
            <w:tcW w:w="2547" w:type="dxa"/>
            <w:gridSpan w:val="2"/>
            <w:shd w:val="clear" w:color="auto" w:fill="auto"/>
          </w:tcPr>
          <w:p w14:paraId="50F26272" w14:textId="77777777" w:rsidR="00CF05F5" w:rsidRDefault="00CF05F5" w:rsidP="008549B7">
            <w:pPr>
              <w:widowControl w:val="0"/>
              <w:pBdr>
                <w:top w:val="nil"/>
                <w:left w:val="nil"/>
                <w:bottom w:val="nil"/>
                <w:right w:val="nil"/>
                <w:between w:val="nil"/>
              </w:pBdr>
              <w:jc w:val="center"/>
              <w:rPr>
                <w:b/>
                <w:color w:val="000000"/>
              </w:rPr>
            </w:pPr>
            <w:r>
              <w:rPr>
                <w:b/>
                <w:color w:val="000000"/>
              </w:rPr>
              <w:t>Pre-Requisite:</w:t>
            </w:r>
          </w:p>
        </w:tc>
        <w:tc>
          <w:tcPr>
            <w:tcW w:w="6480" w:type="dxa"/>
            <w:gridSpan w:val="4"/>
            <w:shd w:val="clear" w:color="auto" w:fill="auto"/>
          </w:tcPr>
          <w:p w14:paraId="7DB79636" w14:textId="77777777" w:rsidR="00CF05F5" w:rsidRPr="00CF05F5" w:rsidRDefault="00CF05F5" w:rsidP="008549B7">
            <w:pPr>
              <w:rPr>
                <w:i/>
                <w:iCs/>
                <w:sz w:val="22"/>
                <w:szCs w:val="22"/>
              </w:rPr>
            </w:pPr>
            <w:r w:rsidRPr="00CF05F5">
              <w:rPr>
                <w:i/>
                <w:iCs/>
                <w:color w:val="000000"/>
                <w:sz w:val="22"/>
                <w:szCs w:val="22"/>
              </w:rPr>
              <w:t>The user must not touch for too long that the set time of release is out.</w:t>
            </w:r>
          </w:p>
        </w:tc>
      </w:tr>
      <w:tr w:rsidR="00CF05F5" w14:paraId="44A74933" w14:textId="77777777" w:rsidTr="008549B7">
        <w:trPr>
          <w:trHeight w:val="402"/>
          <w:jc w:val="center"/>
        </w:trPr>
        <w:tc>
          <w:tcPr>
            <w:tcW w:w="1271" w:type="dxa"/>
            <w:shd w:val="clear" w:color="auto" w:fill="auto"/>
          </w:tcPr>
          <w:p w14:paraId="3D58DD12" w14:textId="77777777" w:rsidR="00CF05F5" w:rsidRDefault="00CF05F5" w:rsidP="008549B7">
            <w:pPr>
              <w:widowControl w:val="0"/>
              <w:pBdr>
                <w:top w:val="nil"/>
                <w:left w:val="nil"/>
                <w:bottom w:val="nil"/>
                <w:right w:val="nil"/>
                <w:between w:val="nil"/>
              </w:pBdr>
              <w:jc w:val="center"/>
              <w:rPr>
                <w:b/>
                <w:color w:val="000000"/>
              </w:rPr>
            </w:pPr>
            <w:r>
              <w:rPr>
                <w:b/>
                <w:color w:val="000000"/>
              </w:rPr>
              <w:t>Step No.</w:t>
            </w:r>
          </w:p>
        </w:tc>
        <w:tc>
          <w:tcPr>
            <w:tcW w:w="3544" w:type="dxa"/>
            <w:gridSpan w:val="3"/>
            <w:shd w:val="clear" w:color="auto" w:fill="auto"/>
          </w:tcPr>
          <w:p w14:paraId="1525C4D2" w14:textId="77777777" w:rsidR="00CF05F5" w:rsidRDefault="00CF05F5" w:rsidP="008549B7">
            <w:pPr>
              <w:widowControl w:val="0"/>
              <w:pBdr>
                <w:top w:val="nil"/>
                <w:left w:val="nil"/>
                <w:bottom w:val="nil"/>
                <w:right w:val="nil"/>
                <w:between w:val="nil"/>
              </w:pBdr>
              <w:jc w:val="center"/>
              <w:rPr>
                <w:b/>
                <w:color w:val="000000"/>
              </w:rPr>
            </w:pPr>
            <w:r>
              <w:rPr>
                <w:b/>
                <w:color w:val="000000"/>
              </w:rPr>
              <w:t>Execution description</w:t>
            </w:r>
          </w:p>
        </w:tc>
        <w:tc>
          <w:tcPr>
            <w:tcW w:w="4212" w:type="dxa"/>
            <w:gridSpan w:val="2"/>
            <w:shd w:val="clear" w:color="auto" w:fill="auto"/>
          </w:tcPr>
          <w:p w14:paraId="64FC787D" w14:textId="77777777" w:rsidR="00CF05F5" w:rsidRDefault="00CF05F5" w:rsidP="008549B7">
            <w:pPr>
              <w:widowControl w:val="0"/>
              <w:pBdr>
                <w:top w:val="nil"/>
                <w:left w:val="nil"/>
                <w:bottom w:val="nil"/>
                <w:right w:val="nil"/>
                <w:between w:val="nil"/>
              </w:pBdr>
              <w:jc w:val="center"/>
              <w:rPr>
                <w:b/>
                <w:color w:val="000000"/>
              </w:rPr>
            </w:pPr>
            <w:r>
              <w:rPr>
                <w:b/>
                <w:color w:val="000000"/>
              </w:rPr>
              <w:t>Procedure result</w:t>
            </w:r>
          </w:p>
        </w:tc>
      </w:tr>
      <w:tr w:rsidR="00CF05F5" w14:paraId="605ECC95" w14:textId="77777777" w:rsidTr="008549B7">
        <w:trPr>
          <w:trHeight w:val="365"/>
          <w:jc w:val="center"/>
        </w:trPr>
        <w:tc>
          <w:tcPr>
            <w:tcW w:w="1271" w:type="dxa"/>
            <w:shd w:val="clear" w:color="auto" w:fill="auto"/>
          </w:tcPr>
          <w:p w14:paraId="60AFF1AE" w14:textId="77777777" w:rsidR="00CF05F5" w:rsidRDefault="00CF05F5" w:rsidP="008549B7">
            <w:pPr>
              <w:widowControl w:val="0"/>
              <w:pBdr>
                <w:top w:val="nil"/>
                <w:left w:val="nil"/>
                <w:bottom w:val="nil"/>
                <w:right w:val="nil"/>
                <w:between w:val="nil"/>
              </w:pBdr>
              <w:jc w:val="center"/>
              <w:rPr>
                <w:b/>
                <w:color w:val="000000"/>
              </w:rPr>
            </w:pPr>
            <w:r>
              <w:rPr>
                <w:b/>
                <w:color w:val="000000"/>
              </w:rPr>
              <w:t>1</w:t>
            </w:r>
          </w:p>
        </w:tc>
        <w:tc>
          <w:tcPr>
            <w:tcW w:w="3544" w:type="dxa"/>
            <w:gridSpan w:val="3"/>
            <w:shd w:val="clear" w:color="auto" w:fill="auto"/>
          </w:tcPr>
          <w:p w14:paraId="58D79D57" w14:textId="77777777" w:rsidR="00CF05F5" w:rsidRPr="00CF05F5" w:rsidRDefault="00CF05F5" w:rsidP="008549B7">
            <w:pPr>
              <w:rPr>
                <w:i/>
                <w:iCs/>
                <w:sz w:val="22"/>
                <w:szCs w:val="22"/>
              </w:rPr>
            </w:pPr>
            <w:r w:rsidRPr="00CF05F5">
              <w:rPr>
                <w:i/>
                <w:iCs/>
                <w:color w:val="000000"/>
                <w:sz w:val="22"/>
                <w:szCs w:val="22"/>
              </w:rPr>
              <w:t>The user activates the day mode by a single tap.</w:t>
            </w:r>
          </w:p>
        </w:tc>
        <w:tc>
          <w:tcPr>
            <w:tcW w:w="4212" w:type="dxa"/>
            <w:gridSpan w:val="2"/>
            <w:shd w:val="clear" w:color="auto" w:fill="auto"/>
          </w:tcPr>
          <w:p w14:paraId="62BBF97B" w14:textId="77777777" w:rsidR="00CF05F5" w:rsidRPr="00CF05F5" w:rsidRDefault="00CF05F5" w:rsidP="008549B7">
            <w:pPr>
              <w:jc w:val="center"/>
              <w:rPr>
                <w:i/>
                <w:iCs/>
                <w:sz w:val="22"/>
                <w:szCs w:val="22"/>
              </w:rPr>
            </w:pPr>
            <w:r w:rsidRPr="00CF05F5">
              <w:rPr>
                <w:i/>
                <w:iCs/>
                <w:color w:val="000000"/>
                <w:sz w:val="22"/>
                <w:szCs w:val="22"/>
              </w:rPr>
              <w:t>System open the camera and start capturing photos in burst mode</w:t>
            </w:r>
          </w:p>
        </w:tc>
      </w:tr>
      <w:tr w:rsidR="00CF05F5" w14:paraId="0C666D1D" w14:textId="77777777" w:rsidTr="008549B7">
        <w:trPr>
          <w:trHeight w:val="1012"/>
          <w:jc w:val="center"/>
        </w:trPr>
        <w:tc>
          <w:tcPr>
            <w:tcW w:w="9027" w:type="dxa"/>
            <w:gridSpan w:val="6"/>
            <w:shd w:val="clear" w:color="auto" w:fill="auto"/>
          </w:tcPr>
          <w:p w14:paraId="2FDB555C" w14:textId="77777777" w:rsidR="00CF05F5" w:rsidRDefault="00CF05F5" w:rsidP="008549B7">
            <w:pPr>
              <w:widowControl w:val="0"/>
              <w:pBdr>
                <w:top w:val="nil"/>
                <w:left w:val="nil"/>
                <w:bottom w:val="nil"/>
                <w:right w:val="nil"/>
                <w:between w:val="nil"/>
              </w:pBdr>
              <w:jc w:val="center"/>
              <w:rPr>
                <w:b/>
                <w:color w:val="000000"/>
              </w:rPr>
            </w:pPr>
            <w:r>
              <w:rPr>
                <w:b/>
                <w:color w:val="000000"/>
              </w:rPr>
              <w:t xml:space="preserve">Comments: </w:t>
            </w:r>
            <w:r>
              <w:rPr>
                <w:i/>
                <w:color w:val="000000"/>
                <w:sz w:val="22"/>
                <w:szCs w:val="22"/>
              </w:rPr>
              <w:t>System is working according to our needs.</w:t>
            </w:r>
          </w:p>
        </w:tc>
      </w:tr>
      <w:tr w:rsidR="00CF05F5" w14:paraId="23F70C44" w14:textId="77777777" w:rsidTr="008549B7">
        <w:trPr>
          <w:jc w:val="center"/>
        </w:trPr>
        <w:tc>
          <w:tcPr>
            <w:tcW w:w="9027" w:type="dxa"/>
            <w:gridSpan w:val="6"/>
            <w:shd w:val="clear" w:color="auto" w:fill="auto"/>
          </w:tcPr>
          <w:p w14:paraId="507497F9" w14:textId="77777777" w:rsidR="00CF05F5" w:rsidRDefault="00CF05F5" w:rsidP="008549B7">
            <w:pPr>
              <w:jc w:val="center"/>
              <w:rPr>
                <w:sz w:val="20"/>
                <w:szCs w:val="20"/>
              </w:rPr>
            </w:pPr>
            <w:r>
              <w:rPr>
                <w:rFonts w:ascii="MS Gothic" w:eastAsia="MS Gothic" w:hAnsi="MS Gothic" w:cs="MS Gothic"/>
                <w:b/>
              </w:rPr>
              <w:t>☒</w:t>
            </w:r>
            <w:r>
              <w:rPr>
                <w:i/>
                <w:sz w:val="22"/>
                <w:szCs w:val="22"/>
              </w:rPr>
              <w:t>Passed ☐Failed ☐Not Executed</w:t>
            </w:r>
          </w:p>
        </w:tc>
      </w:tr>
    </w:tbl>
    <w:p w14:paraId="579E5A41" w14:textId="77777777" w:rsidR="00CF05F5" w:rsidRDefault="00CF05F5" w:rsidP="00CF05F5"/>
    <w:p w14:paraId="70F94960" w14:textId="77777777" w:rsidR="00CF05F5" w:rsidRDefault="00CF05F5" w:rsidP="00CF05F5"/>
    <w:p w14:paraId="2680D8F2" w14:textId="77777777" w:rsidR="00CF05F5" w:rsidRDefault="00CF05F5" w:rsidP="00CF05F5"/>
    <w:p w14:paraId="380F7323" w14:textId="77777777" w:rsidR="00CF05F5" w:rsidRDefault="00CF05F5" w:rsidP="00CF05F5"/>
    <w:p w14:paraId="43C0DA89" w14:textId="77777777" w:rsidR="00CF05F5" w:rsidRDefault="00CF05F5" w:rsidP="00CF05F5"/>
    <w:p w14:paraId="588C84EC" w14:textId="77777777" w:rsidR="00CF05F5" w:rsidRDefault="00CF05F5" w:rsidP="00CF05F5"/>
    <w:p w14:paraId="21D432B2" w14:textId="77777777" w:rsidR="00CF05F5" w:rsidRDefault="00CF05F5" w:rsidP="00CF05F5"/>
    <w:p w14:paraId="64A98BC9" w14:textId="77777777" w:rsidR="00CF05F5" w:rsidRDefault="00CF05F5" w:rsidP="00CF05F5"/>
    <w:p w14:paraId="576495E7" w14:textId="77777777" w:rsidR="00CF05F5" w:rsidRDefault="00CF05F5" w:rsidP="00CF05F5"/>
    <w:p w14:paraId="48D7B0BC" w14:textId="77777777" w:rsidR="00CF05F5" w:rsidRDefault="00CF05F5" w:rsidP="00CF05F5"/>
    <w:p w14:paraId="15A3F2C4" w14:textId="77777777" w:rsidR="00CF05F5" w:rsidRDefault="00CF05F5" w:rsidP="00CF05F5"/>
    <w:p w14:paraId="4DA51435" w14:textId="77777777" w:rsidR="00CF05F5" w:rsidRDefault="00CF05F5" w:rsidP="00CF05F5"/>
    <w:p w14:paraId="51050846" w14:textId="77777777" w:rsidR="00CF05F5" w:rsidRDefault="00CF05F5" w:rsidP="00CF05F5"/>
    <w:p w14:paraId="491B4929" w14:textId="77777777" w:rsidR="00CF05F5" w:rsidRDefault="00CF05F5" w:rsidP="00CF05F5"/>
    <w:p w14:paraId="36D27AAB" w14:textId="77777777" w:rsidR="00CF05F5" w:rsidRDefault="00CF05F5" w:rsidP="00CF05F5"/>
    <w:p w14:paraId="43B8C49E" w14:textId="77777777" w:rsidR="00CF05F5" w:rsidRDefault="00CF05F5" w:rsidP="00CF05F5"/>
    <w:p w14:paraId="225BBAB7" w14:textId="77777777" w:rsidR="00CF05F5" w:rsidRDefault="00CF05F5" w:rsidP="00CF05F5"/>
    <w:p w14:paraId="3416C5BD" w14:textId="77777777" w:rsidR="00CF05F5" w:rsidRDefault="00CF05F5" w:rsidP="00CF05F5"/>
    <w:p w14:paraId="68ACB388" w14:textId="77777777" w:rsidR="00CF05F5" w:rsidRDefault="00CF05F5" w:rsidP="00CF05F5"/>
    <w:p w14:paraId="44705A5F" w14:textId="77777777" w:rsidR="00CF05F5" w:rsidRDefault="00CF05F5" w:rsidP="00CF05F5"/>
    <w:p w14:paraId="2547D2EB" w14:textId="77777777" w:rsidR="00CF05F5" w:rsidRDefault="00CF05F5" w:rsidP="00CF05F5"/>
    <w:p w14:paraId="4F734422" w14:textId="1E33A586" w:rsidR="00CF05F5" w:rsidRDefault="00CF05F5" w:rsidP="00CF05F5">
      <w:pPr>
        <w:pStyle w:val="Heading3"/>
      </w:pPr>
      <w:bookmarkStart w:id="236" w:name="_Toc42076305"/>
      <w:r>
        <w:lastRenderedPageBreak/>
        <w:t>4.2.4 Select Night Mode</w:t>
      </w:r>
      <w:bookmarkEnd w:id="236"/>
    </w:p>
    <w:p w14:paraId="3E61CC0A" w14:textId="42573505" w:rsidR="00B424D5" w:rsidRPr="00B424D5" w:rsidRDefault="00B424D5" w:rsidP="00B424D5">
      <w:pPr>
        <w:pStyle w:val="BodyText"/>
      </w:pPr>
      <w:r>
        <w:t>The following test case is about the selection of the night mode functionality and the reproduce steps in order to execute it.</w:t>
      </w:r>
    </w:p>
    <w:p w14:paraId="1409A020" w14:textId="77777777" w:rsidR="00CF05F5" w:rsidRDefault="00CF05F5" w:rsidP="00CF05F5"/>
    <w:tbl>
      <w:tblPr>
        <w:tblW w:w="9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1276"/>
        <w:gridCol w:w="1592"/>
        <w:gridCol w:w="676"/>
        <w:gridCol w:w="1559"/>
        <w:gridCol w:w="2653"/>
      </w:tblGrid>
      <w:tr w:rsidR="00CF05F5" w14:paraId="4061B534" w14:textId="77777777" w:rsidTr="008549B7">
        <w:trPr>
          <w:jc w:val="center"/>
        </w:trPr>
        <w:tc>
          <w:tcPr>
            <w:tcW w:w="9027" w:type="dxa"/>
            <w:gridSpan w:val="6"/>
            <w:shd w:val="clear" w:color="auto" w:fill="auto"/>
          </w:tcPr>
          <w:p w14:paraId="5050A1F3" w14:textId="77777777" w:rsidR="00CF05F5" w:rsidRDefault="00CF05F5" w:rsidP="008549B7">
            <w:pPr>
              <w:jc w:val="center"/>
              <w:rPr>
                <w:b/>
              </w:rPr>
            </w:pPr>
            <w:r>
              <w:rPr>
                <w:b/>
              </w:rPr>
              <w:t>Select Night Mode</w:t>
            </w:r>
          </w:p>
        </w:tc>
      </w:tr>
      <w:tr w:rsidR="00CF05F5" w14:paraId="3BCE8ED0" w14:textId="77777777" w:rsidTr="008549B7">
        <w:trPr>
          <w:jc w:val="center"/>
        </w:trPr>
        <w:tc>
          <w:tcPr>
            <w:tcW w:w="9027" w:type="dxa"/>
            <w:gridSpan w:val="6"/>
            <w:shd w:val="clear" w:color="auto" w:fill="auto"/>
          </w:tcPr>
          <w:p w14:paraId="7F716221" w14:textId="77777777" w:rsidR="00CF05F5" w:rsidRDefault="00A254BD" w:rsidP="008549B7">
            <w:pPr>
              <w:jc w:val="center"/>
              <w:rPr>
                <w:b/>
              </w:rPr>
            </w:pPr>
            <w:r>
              <w:rPr>
                <w:b/>
              </w:rPr>
              <w:t>1</w:t>
            </w:r>
          </w:p>
        </w:tc>
      </w:tr>
      <w:tr w:rsidR="00CF05F5" w14:paraId="749F629C" w14:textId="77777777" w:rsidTr="008549B7">
        <w:trPr>
          <w:jc w:val="center"/>
        </w:trPr>
        <w:tc>
          <w:tcPr>
            <w:tcW w:w="2547" w:type="dxa"/>
            <w:gridSpan w:val="2"/>
            <w:shd w:val="clear" w:color="auto" w:fill="auto"/>
          </w:tcPr>
          <w:p w14:paraId="7E49A118" w14:textId="77777777" w:rsidR="00CF05F5" w:rsidRDefault="00CF05F5" w:rsidP="008549B7">
            <w:pPr>
              <w:widowControl w:val="0"/>
              <w:pBdr>
                <w:top w:val="nil"/>
                <w:left w:val="nil"/>
                <w:bottom w:val="nil"/>
                <w:right w:val="nil"/>
                <w:between w:val="nil"/>
              </w:pBdr>
              <w:jc w:val="center"/>
              <w:rPr>
                <w:b/>
                <w:color w:val="000000"/>
              </w:rPr>
            </w:pPr>
            <w:r>
              <w:rPr>
                <w:b/>
                <w:color w:val="000000"/>
              </w:rPr>
              <w:t>Test Case ID:</w:t>
            </w:r>
          </w:p>
        </w:tc>
        <w:tc>
          <w:tcPr>
            <w:tcW w:w="1592" w:type="dxa"/>
            <w:shd w:val="clear" w:color="auto" w:fill="auto"/>
          </w:tcPr>
          <w:p w14:paraId="69B60642" w14:textId="77777777" w:rsidR="00CF05F5" w:rsidRDefault="00CF05F5" w:rsidP="008549B7">
            <w:pPr>
              <w:widowControl w:val="0"/>
              <w:rPr>
                <w:i/>
                <w:color w:val="000000"/>
                <w:sz w:val="22"/>
                <w:szCs w:val="22"/>
              </w:rPr>
            </w:pPr>
            <w:r>
              <w:rPr>
                <w:i/>
                <w:color w:val="000000"/>
                <w:sz w:val="22"/>
                <w:szCs w:val="22"/>
              </w:rPr>
              <w:t>1.1.</w:t>
            </w:r>
            <w:r>
              <w:rPr>
                <w:i/>
                <w:sz w:val="22"/>
                <w:szCs w:val="22"/>
              </w:rPr>
              <w:t>4</w:t>
            </w:r>
          </w:p>
        </w:tc>
        <w:tc>
          <w:tcPr>
            <w:tcW w:w="2235" w:type="dxa"/>
            <w:gridSpan w:val="2"/>
            <w:shd w:val="clear" w:color="auto" w:fill="auto"/>
          </w:tcPr>
          <w:p w14:paraId="071B0B97" w14:textId="77777777" w:rsidR="00CF05F5" w:rsidRDefault="00CF05F5" w:rsidP="008549B7">
            <w:pPr>
              <w:widowControl w:val="0"/>
              <w:pBdr>
                <w:top w:val="nil"/>
                <w:left w:val="nil"/>
                <w:bottom w:val="nil"/>
                <w:right w:val="nil"/>
                <w:between w:val="nil"/>
              </w:pBdr>
              <w:jc w:val="center"/>
              <w:rPr>
                <w:b/>
                <w:color w:val="000000"/>
              </w:rPr>
            </w:pPr>
            <w:r>
              <w:rPr>
                <w:b/>
                <w:color w:val="000000"/>
              </w:rPr>
              <w:t>QA Test Engineer:</w:t>
            </w:r>
          </w:p>
        </w:tc>
        <w:tc>
          <w:tcPr>
            <w:tcW w:w="2653" w:type="dxa"/>
            <w:shd w:val="clear" w:color="auto" w:fill="auto"/>
          </w:tcPr>
          <w:p w14:paraId="33984BC4" w14:textId="77777777" w:rsidR="00CF05F5" w:rsidRDefault="002103A8" w:rsidP="008549B7">
            <w:pPr>
              <w:widowControl w:val="0"/>
              <w:rPr>
                <w:i/>
                <w:color w:val="000000"/>
                <w:sz w:val="22"/>
                <w:szCs w:val="22"/>
              </w:rPr>
            </w:pPr>
            <w:r>
              <w:rPr>
                <w:i/>
                <w:color w:val="000000"/>
                <w:sz w:val="22"/>
                <w:szCs w:val="22"/>
              </w:rPr>
              <w:t>Zain Ghazanfar</w:t>
            </w:r>
          </w:p>
        </w:tc>
      </w:tr>
      <w:tr w:rsidR="00CF05F5" w14:paraId="71616C05" w14:textId="77777777" w:rsidTr="008549B7">
        <w:trPr>
          <w:jc w:val="center"/>
        </w:trPr>
        <w:tc>
          <w:tcPr>
            <w:tcW w:w="2547" w:type="dxa"/>
            <w:gridSpan w:val="2"/>
            <w:shd w:val="clear" w:color="auto" w:fill="auto"/>
          </w:tcPr>
          <w:p w14:paraId="2196F4A8" w14:textId="77777777" w:rsidR="00CF05F5" w:rsidRDefault="00CF05F5" w:rsidP="008549B7">
            <w:pPr>
              <w:widowControl w:val="0"/>
              <w:pBdr>
                <w:top w:val="nil"/>
                <w:left w:val="nil"/>
                <w:bottom w:val="nil"/>
                <w:right w:val="nil"/>
                <w:between w:val="nil"/>
              </w:pBdr>
              <w:jc w:val="center"/>
              <w:rPr>
                <w:b/>
                <w:color w:val="000000"/>
              </w:rPr>
            </w:pPr>
            <w:r>
              <w:rPr>
                <w:b/>
                <w:color w:val="000000"/>
              </w:rPr>
              <w:t>Test case Version:</w:t>
            </w:r>
          </w:p>
        </w:tc>
        <w:tc>
          <w:tcPr>
            <w:tcW w:w="1592" w:type="dxa"/>
            <w:shd w:val="clear" w:color="auto" w:fill="auto"/>
          </w:tcPr>
          <w:p w14:paraId="37349FC8" w14:textId="77777777" w:rsidR="00CF05F5" w:rsidRDefault="00CF05F5" w:rsidP="008549B7">
            <w:pPr>
              <w:widowControl w:val="0"/>
              <w:rPr>
                <w:i/>
                <w:color w:val="000000"/>
                <w:sz w:val="22"/>
                <w:szCs w:val="22"/>
              </w:rPr>
            </w:pPr>
            <w:r>
              <w:rPr>
                <w:i/>
                <w:color w:val="000000"/>
                <w:sz w:val="22"/>
                <w:szCs w:val="22"/>
              </w:rPr>
              <w:t>1</w:t>
            </w:r>
          </w:p>
        </w:tc>
        <w:tc>
          <w:tcPr>
            <w:tcW w:w="2235" w:type="dxa"/>
            <w:gridSpan w:val="2"/>
            <w:shd w:val="clear" w:color="auto" w:fill="auto"/>
          </w:tcPr>
          <w:p w14:paraId="78E291D2" w14:textId="77777777" w:rsidR="00CF05F5" w:rsidRDefault="00CF05F5" w:rsidP="008549B7">
            <w:pPr>
              <w:widowControl w:val="0"/>
              <w:pBdr>
                <w:top w:val="nil"/>
                <w:left w:val="nil"/>
                <w:bottom w:val="nil"/>
                <w:right w:val="nil"/>
                <w:between w:val="nil"/>
              </w:pBdr>
              <w:jc w:val="center"/>
              <w:rPr>
                <w:b/>
                <w:color w:val="000000"/>
              </w:rPr>
            </w:pPr>
            <w:r>
              <w:rPr>
                <w:b/>
                <w:color w:val="000000"/>
              </w:rPr>
              <w:t>Reviewed By:</w:t>
            </w:r>
          </w:p>
        </w:tc>
        <w:tc>
          <w:tcPr>
            <w:tcW w:w="2653" w:type="dxa"/>
            <w:shd w:val="clear" w:color="auto" w:fill="auto"/>
          </w:tcPr>
          <w:p w14:paraId="27012126" w14:textId="77777777" w:rsidR="00CF05F5" w:rsidRDefault="002103A8" w:rsidP="008549B7">
            <w:pPr>
              <w:widowControl w:val="0"/>
              <w:rPr>
                <w:i/>
                <w:color w:val="000000"/>
                <w:sz w:val="22"/>
                <w:szCs w:val="22"/>
              </w:rPr>
            </w:pPr>
            <w:r>
              <w:rPr>
                <w:i/>
                <w:color w:val="000000"/>
                <w:sz w:val="22"/>
                <w:szCs w:val="22"/>
              </w:rPr>
              <w:t>Hamna Faisal</w:t>
            </w:r>
          </w:p>
        </w:tc>
      </w:tr>
      <w:tr w:rsidR="00CF05F5" w14:paraId="31948B3E" w14:textId="77777777" w:rsidTr="008549B7">
        <w:trPr>
          <w:jc w:val="center"/>
        </w:trPr>
        <w:tc>
          <w:tcPr>
            <w:tcW w:w="2547" w:type="dxa"/>
            <w:gridSpan w:val="2"/>
            <w:shd w:val="clear" w:color="auto" w:fill="auto"/>
          </w:tcPr>
          <w:p w14:paraId="4179E504" w14:textId="77777777" w:rsidR="00CF05F5" w:rsidRDefault="00CF05F5" w:rsidP="008549B7">
            <w:pPr>
              <w:widowControl w:val="0"/>
              <w:pBdr>
                <w:top w:val="nil"/>
                <w:left w:val="nil"/>
                <w:bottom w:val="nil"/>
                <w:right w:val="nil"/>
                <w:between w:val="nil"/>
              </w:pBdr>
              <w:jc w:val="center"/>
              <w:rPr>
                <w:b/>
                <w:color w:val="000000"/>
              </w:rPr>
            </w:pPr>
            <w:r>
              <w:rPr>
                <w:b/>
                <w:color w:val="000000"/>
              </w:rPr>
              <w:t>Test Date:</w:t>
            </w:r>
          </w:p>
        </w:tc>
        <w:tc>
          <w:tcPr>
            <w:tcW w:w="1592" w:type="dxa"/>
            <w:shd w:val="clear" w:color="auto" w:fill="auto"/>
          </w:tcPr>
          <w:p w14:paraId="7C53A530" w14:textId="77777777" w:rsidR="00CF05F5" w:rsidRDefault="00CF05F5" w:rsidP="008549B7">
            <w:pPr>
              <w:widowControl w:val="0"/>
              <w:rPr>
                <w:i/>
                <w:color w:val="000000"/>
                <w:sz w:val="22"/>
                <w:szCs w:val="22"/>
              </w:rPr>
            </w:pPr>
            <w:r>
              <w:rPr>
                <w:i/>
                <w:color w:val="000000"/>
                <w:sz w:val="22"/>
                <w:szCs w:val="22"/>
              </w:rPr>
              <w:t>01/01/2020</w:t>
            </w:r>
          </w:p>
        </w:tc>
        <w:tc>
          <w:tcPr>
            <w:tcW w:w="2235" w:type="dxa"/>
            <w:gridSpan w:val="2"/>
            <w:shd w:val="clear" w:color="auto" w:fill="auto"/>
          </w:tcPr>
          <w:p w14:paraId="2FF5215E" w14:textId="77777777" w:rsidR="00CF05F5" w:rsidRDefault="00CF05F5" w:rsidP="008549B7">
            <w:pPr>
              <w:widowControl w:val="0"/>
              <w:pBdr>
                <w:top w:val="nil"/>
                <w:left w:val="nil"/>
                <w:bottom w:val="nil"/>
                <w:right w:val="nil"/>
                <w:between w:val="nil"/>
              </w:pBdr>
              <w:jc w:val="center"/>
              <w:rPr>
                <w:b/>
                <w:color w:val="000000"/>
              </w:rPr>
            </w:pPr>
            <w:r>
              <w:rPr>
                <w:b/>
                <w:color w:val="000000"/>
              </w:rPr>
              <w:t>Use Case Reference(s):</w:t>
            </w:r>
          </w:p>
        </w:tc>
        <w:tc>
          <w:tcPr>
            <w:tcW w:w="2653" w:type="dxa"/>
            <w:shd w:val="clear" w:color="auto" w:fill="auto"/>
          </w:tcPr>
          <w:p w14:paraId="6A0DE199" w14:textId="77777777" w:rsidR="00CF05F5" w:rsidRDefault="00CF05F5" w:rsidP="008549B7">
            <w:pPr>
              <w:widowControl w:val="0"/>
              <w:rPr>
                <w:i/>
                <w:color w:val="000000"/>
                <w:sz w:val="22"/>
                <w:szCs w:val="22"/>
              </w:rPr>
            </w:pPr>
            <w:r>
              <w:rPr>
                <w:i/>
                <w:color w:val="000000"/>
                <w:sz w:val="22"/>
                <w:szCs w:val="22"/>
              </w:rPr>
              <w:t>UC 3.</w:t>
            </w:r>
            <w:r w:rsidR="008549B7">
              <w:rPr>
                <w:i/>
                <w:color w:val="000000"/>
                <w:sz w:val="22"/>
                <w:szCs w:val="22"/>
              </w:rPr>
              <w:t>6.4</w:t>
            </w:r>
          </w:p>
        </w:tc>
      </w:tr>
      <w:tr w:rsidR="00CF05F5" w14:paraId="36ACB42A" w14:textId="77777777" w:rsidTr="008549B7">
        <w:trPr>
          <w:trHeight w:val="400"/>
          <w:jc w:val="center"/>
        </w:trPr>
        <w:tc>
          <w:tcPr>
            <w:tcW w:w="2547" w:type="dxa"/>
            <w:gridSpan w:val="2"/>
            <w:shd w:val="clear" w:color="auto" w:fill="auto"/>
          </w:tcPr>
          <w:p w14:paraId="2AAE8924" w14:textId="77777777" w:rsidR="00CF05F5" w:rsidRDefault="00CF05F5" w:rsidP="008549B7">
            <w:pPr>
              <w:widowControl w:val="0"/>
              <w:pBdr>
                <w:top w:val="nil"/>
                <w:left w:val="nil"/>
                <w:bottom w:val="nil"/>
                <w:right w:val="nil"/>
                <w:between w:val="nil"/>
              </w:pBdr>
              <w:jc w:val="center"/>
              <w:rPr>
                <w:b/>
                <w:color w:val="000000"/>
              </w:rPr>
            </w:pPr>
            <w:r>
              <w:rPr>
                <w:b/>
                <w:color w:val="000000"/>
              </w:rPr>
              <w:t>Revision History:</w:t>
            </w:r>
          </w:p>
        </w:tc>
        <w:tc>
          <w:tcPr>
            <w:tcW w:w="6480" w:type="dxa"/>
            <w:gridSpan w:val="4"/>
            <w:shd w:val="clear" w:color="auto" w:fill="auto"/>
          </w:tcPr>
          <w:p w14:paraId="04CFE5BA" w14:textId="77777777" w:rsidR="00CF05F5" w:rsidRDefault="00CF05F5" w:rsidP="008549B7">
            <w:pPr>
              <w:rPr>
                <w:i/>
                <w:sz w:val="22"/>
                <w:szCs w:val="22"/>
              </w:rPr>
            </w:pPr>
          </w:p>
        </w:tc>
      </w:tr>
      <w:tr w:rsidR="00CF05F5" w14:paraId="4B6804D9" w14:textId="77777777" w:rsidTr="008549B7">
        <w:trPr>
          <w:jc w:val="center"/>
        </w:trPr>
        <w:tc>
          <w:tcPr>
            <w:tcW w:w="2547" w:type="dxa"/>
            <w:gridSpan w:val="2"/>
            <w:shd w:val="clear" w:color="auto" w:fill="auto"/>
          </w:tcPr>
          <w:p w14:paraId="1A886D73" w14:textId="77777777" w:rsidR="00CF05F5" w:rsidRDefault="00CF05F5" w:rsidP="008549B7">
            <w:pPr>
              <w:widowControl w:val="0"/>
              <w:pBdr>
                <w:top w:val="nil"/>
                <w:left w:val="nil"/>
                <w:bottom w:val="nil"/>
                <w:right w:val="nil"/>
                <w:between w:val="nil"/>
              </w:pBdr>
              <w:jc w:val="center"/>
              <w:rPr>
                <w:b/>
                <w:color w:val="000000"/>
              </w:rPr>
            </w:pPr>
            <w:r>
              <w:rPr>
                <w:b/>
                <w:color w:val="000000"/>
              </w:rPr>
              <w:t>Objective</w:t>
            </w:r>
          </w:p>
        </w:tc>
        <w:tc>
          <w:tcPr>
            <w:tcW w:w="6480" w:type="dxa"/>
            <w:gridSpan w:val="4"/>
            <w:shd w:val="clear" w:color="auto" w:fill="auto"/>
          </w:tcPr>
          <w:p w14:paraId="7EDBA579" w14:textId="77777777" w:rsidR="00CF05F5" w:rsidRPr="00CF05F5" w:rsidRDefault="00CF05F5" w:rsidP="008549B7">
            <w:pPr>
              <w:rPr>
                <w:i/>
                <w:iCs/>
                <w:color w:val="000000"/>
                <w:sz w:val="22"/>
                <w:szCs w:val="22"/>
              </w:rPr>
            </w:pPr>
            <w:r w:rsidRPr="00CF05F5">
              <w:rPr>
                <w:i/>
                <w:iCs/>
                <w:color w:val="000000"/>
                <w:sz w:val="22"/>
                <w:szCs w:val="22"/>
              </w:rPr>
              <w:t>The system should take a stimulus from the user in the form of two taps on the screen and produce a response in the form of activating night mode of the application.</w:t>
            </w:r>
          </w:p>
        </w:tc>
      </w:tr>
      <w:tr w:rsidR="00CF05F5" w14:paraId="5F08CCD2" w14:textId="77777777" w:rsidTr="008549B7">
        <w:trPr>
          <w:jc w:val="center"/>
        </w:trPr>
        <w:tc>
          <w:tcPr>
            <w:tcW w:w="2547" w:type="dxa"/>
            <w:gridSpan w:val="2"/>
            <w:shd w:val="clear" w:color="auto" w:fill="auto"/>
          </w:tcPr>
          <w:p w14:paraId="708ED644" w14:textId="77777777" w:rsidR="00CF05F5" w:rsidRDefault="00CF05F5" w:rsidP="008549B7">
            <w:pPr>
              <w:widowControl w:val="0"/>
              <w:pBdr>
                <w:top w:val="nil"/>
                <w:left w:val="nil"/>
                <w:bottom w:val="nil"/>
                <w:right w:val="nil"/>
                <w:between w:val="nil"/>
              </w:pBdr>
              <w:jc w:val="center"/>
              <w:rPr>
                <w:b/>
                <w:color w:val="000000"/>
              </w:rPr>
            </w:pPr>
            <w:r>
              <w:rPr>
                <w:b/>
                <w:color w:val="000000"/>
              </w:rPr>
              <w:t>Product/Ver/Module:</w:t>
            </w:r>
          </w:p>
        </w:tc>
        <w:tc>
          <w:tcPr>
            <w:tcW w:w="6480" w:type="dxa"/>
            <w:gridSpan w:val="4"/>
            <w:shd w:val="clear" w:color="auto" w:fill="auto"/>
          </w:tcPr>
          <w:p w14:paraId="32BEDBF3" w14:textId="77777777" w:rsidR="00CF05F5" w:rsidRDefault="006715A8" w:rsidP="008549B7">
            <w:pPr>
              <w:rPr>
                <w:i/>
                <w:sz w:val="22"/>
                <w:szCs w:val="22"/>
              </w:rPr>
            </w:pPr>
            <w:r>
              <w:rPr>
                <w:i/>
                <w:sz w:val="22"/>
                <w:szCs w:val="22"/>
              </w:rPr>
              <w:t>Night Mode</w:t>
            </w:r>
            <w:r w:rsidR="00CF05F5">
              <w:rPr>
                <w:i/>
                <w:sz w:val="22"/>
                <w:szCs w:val="22"/>
              </w:rPr>
              <w:t xml:space="preserve"> Module </w:t>
            </w:r>
          </w:p>
        </w:tc>
      </w:tr>
      <w:tr w:rsidR="00CF05F5" w14:paraId="1CADE588" w14:textId="77777777" w:rsidTr="008549B7">
        <w:trPr>
          <w:jc w:val="center"/>
        </w:trPr>
        <w:tc>
          <w:tcPr>
            <w:tcW w:w="2547" w:type="dxa"/>
            <w:gridSpan w:val="2"/>
            <w:shd w:val="clear" w:color="auto" w:fill="auto"/>
          </w:tcPr>
          <w:p w14:paraId="6FA6826E" w14:textId="77777777" w:rsidR="00CF05F5" w:rsidRDefault="00CF05F5" w:rsidP="008549B7">
            <w:pPr>
              <w:widowControl w:val="0"/>
              <w:pBdr>
                <w:top w:val="nil"/>
                <w:left w:val="nil"/>
                <w:bottom w:val="nil"/>
                <w:right w:val="nil"/>
                <w:between w:val="nil"/>
              </w:pBdr>
              <w:jc w:val="center"/>
              <w:rPr>
                <w:b/>
                <w:color w:val="000000"/>
              </w:rPr>
            </w:pPr>
            <w:r>
              <w:rPr>
                <w:b/>
                <w:color w:val="000000"/>
              </w:rPr>
              <w:t>Environment:</w:t>
            </w:r>
          </w:p>
        </w:tc>
        <w:tc>
          <w:tcPr>
            <w:tcW w:w="6480" w:type="dxa"/>
            <w:gridSpan w:val="4"/>
            <w:shd w:val="clear" w:color="auto" w:fill="auto"/>
          </w:tcPr>
          <w:p w14:paraId="61E6B69C" w14:textId="77777777" w:rsidR="008C61E3" w:rsidRDefault="008C61E3" w:rsidP="008C61E3">
            <w:pPr>
              <w:rPr>
                <w:i/>
                <w:sz w:val="22"/>
                <w:szCs w:val="22"/>
              </w:rPr>
            </w:pPr>
            <w:r>
              <w:rPr>
                <w:i/>
                <w:sz w:val="22"/>
                <w:szCs w:val="22"/>
              </w:rPr>
              <w:t>Software: Android Studio</w:t>
            </w:r>
          </w:p>
          <w:p w14:paraId="6AF87A3A" w14:textId="77777777" w:rsidR="008C61E3" w:rsidRDefault="008C61E3" w:rsidP="008C61E3">
            <w:pPr>
              <w:rPr>
                <w:i/>
                <w:sz w:val="22"/>
                <w:szCs w:val="22"/>
              </w:rPr>
            </w:pPr>
            <w:r>
              <w:rPr>
                <w:i/>
                <w:sz w:val="22"/>
                <w:szCs w:val="22"/>
              </w:rPr>
              <w:t>Language: Java and Python</w:t>
            </w:r>
          </w:p>
          <w:p w14:paraId="5975F110" w14:textId="77777777" w:rsidR="00CF05F5" w:rsidRDefault="008C61E3" w:rsidP="008C61E3">
            <w:pPr>
              <w:rPr>
                <w:i/>
                <w:sz w:val="22"/>
                <w:szCs w:val="22"/>
              </w:rPr>
            </w:pPr>
            <w:r>
              <w:rPr>
                <w:i/>
                <w:sz w:val="22"/>
                <w:szCs w:val="22"/>
              </w:rPr>
              <w:t>OS: Android</w:t>
            </w:r>
          </w:p>
        </w:tc>
      </w:tr>
      <w:tr w:rsidR="00CF05F5" w14:paraId="7611B62D" w14:textId="77777777" w:rsidTr="008549B7">
        <w:trPr>
          <w:jc w:val="center"/>
        </w:trPr>
        <w:tc>
          <w:tcPr>
            <w:tcW w:w="2547" w:type="dxa"/>
            <w:gridSpan w:val="2"/>
            <w:shd w:val="clear" w:color="auto" w:fill="auto"/>
          </w:tcPr>
          <w:p w14:paraId="564B4967" w14:textId="77777777" w:rsidR="00CF05F5" w:rsidRDefault="00CF05F5" w:rsidP="008549B7">
            <w:pPr>
              <w:widowControl w:val="0"/>
              <w:pBdr>
                <w:top w:val="nil"/>
                <w:left w:val="nil"/>
                <w:bottom w:val="nil"/>
                <w:right w:val="nil"/>
                <w:between w:val="nil"/>
              </w:pBdr>
              <w:jc w:val="center"/>
              <w:rPr>
                <w:b/>
                <w:color w:val="000000"/>
              </w:rPr>
            </w:pPr>
            <w:r>
              <w:rPr>
                <w:b/>
                <w:color w:val="000000"/>
              </w:rPr>
              <w:t>Assumptions:</w:t>
            </w:r>
          </w:p>
        </w:tc>
        <w:tc>
          <w:tcPr>
            <w:tcW w:w="6480" w:type="dxa"/>
            <w:gridSpan w:val="4"/>
            <w:shd w:val="clear" w:color="auto" w:fill="auto"/>
          </w:tcPr>
          <w:p w14:paraId="214BDAB3" w14:textId="77777777" w:rsidR="00CF05F5" w:rsidRDefault="00CF05F5" w:rsidP="008549B7">
            <w:pPr>
              <w:rPr>
                <w:i/>
                <w:sz w:val="22"/>
                <w:szCs w:val="22"/>
              </w:rPr>
            </w:pPr>
            <w:r>
              <w:rPr>
                <w:i/>
                <w:sz w:val="22"/>
                <w:szCs w:val="22"/>
              </w:rPr>
              <w:t>User must be logged into the system</w:t>
            </w:r>
          </w:p>
        </w:tc>
      </w:tr>
      <w:tr w:rsidR="00CF05F5" w14:paraId="34C2C7B5" w14:textId="77777777" w:rsidTr="008549B7">
        <w:trPr>
          <w:jc w:val="center"/>
        </w:trPr>
        <w:tc>
          <w:tcPr>
            <w:tcW w:w="2547" w:type="dxa"/>
            <w:gridSpan w:val="2"/>
            <w:shd w:val="clear" w:color="auto" w:fill="auto"/>
          </w:tcPr>
          <w:p w14:paraId="2086E28C" w14:textId="77777777" w:rsidR="00CF05F5" w:rsidRDefault="00CF05F5" w:rsidP="008549B7">
            <w:pPr>
              <w:widowControl w:val="0"/>
              <w:pBdr>
                <w:top w:val="nil"/>
                <w:left w:val="nil"/>
                <w:bottom w:val="nil"/>
                <w:right w:val="nil"/>
                <w:between w:val="nil"/>
              </w:pBdr>
              <w:jc w:val="center"/>
              <w:rPr>
                <w:b/>
                <w:color w:val="000000"/>
              </w:rPr>
            </w:pPr>
            <w:r>
              <w:rPr>
                <w:b/>
                <w:color w:val="000000"/>
              </w:rPr>
              <w:t>Pre-Requisite:</w:t>
            </w:r>
          </w:p>
        </w:tc>
        <w:tc>
          <w:tcPr>
            <w:tcW w:w="6480" w:type="dxa"/>
            <w:gridSpan w:val="4"/>
            <w:shd w:val="clear" w:color="auto" w:fill="auto"/>
          </w:tcPr>
          <w:p w14:paraId="71ADD49F" w14:textId="77777777" w:rsidR="00CF05F5" w:rsidRDefault="00CF05F5" w:rsidP="008549B7">
            <w:pPr>
              <w:rPr>
                <w:i/>
                <w:sz w:val="22"/>
                <w:szCs w:val="22"/>
              </w:rPr>
            </w:pPr>
            <w:r>
              <w:rPr>
                <w:color w:val="000000"/>
              </w:rPr>
              <w:t>The user must not touch for too long that the set time of release is out.</w:t>
            </w:r>
          </w:p>
        </w:tc>
      </w:tr>
      <w:tr w:rsidR="00CF05F5" w14:paraId="22ED11B0" w14:textId="77777777" w:rsidTr="008549B7">
        <w:trPr>
          <w:trHeight w:val="402"/>
          <w:jc w:val="center"/>
        </w:trPr>
        <w:tc>
          <w:tcPr>
            <w:tcW w:w="1271" w:type="dxa"/>
            <w:shd w:val="clear" w:color="auto" w:fill="auto"/>
          </w:tcPr>
          <w:p w14:paraId="2F742C9E" w14:textId="77777777" w:rsidR="00CF05F5" w:rsidRDefault="00CF05F5" w:rsidP="008549B7">
            <w:pPr>
              <w:widowControl w:val="0"/>
              <w:pBdr>
                <w:top w:val="nil"/>
                <w:left w:val="nil"/>
                <w:bottom w:val="nil"/>
                <w:right w:val="nil"/>
                <w:between w:val="nil"/>
              </w:pBdr>
              <w:jc w:val="center"/>
              <w:rPr>
                <w:b/>
                <w:color w:val="000000"/>
              </w:rPr>
            </w:pPr>
            <w:r>
              <w:rPr>
                <w:b/>
                <w:color w:val="000000"/>
              </w:rPr>
              <w:t>Step No.</w:t>
            </w:r>
          </w:p>
        </w:tc>
        <w:tc>
          <w:tcPr>
            <w:tcW w:w="3544" w:type="dxa"/>
            <w:gridSpan w:val="3"/>
            <w:shd w:val="clear" w:color="auto" w:fill="auto"/>
          </w:tcPr>
          <w:p w14:paraId="16E07647" w14:textId="77777777" w:rsidR="00CF05F5" w:rsidRDefault="00CF05F5" w:rsidP="008549B7">
            <w:pPr>
              <w:widowControl w:val="0"/>
              <w:pBdr>
                <w:top w:val="nil"/>
                <w:left w:val="nil"/>
                <w:bottom w:val="nil"/>
                <w:right w:val="nil"/>
                <w:between w:val="nil"/>
              </w:pBdr>
              <w:jc w:val="center"/>
              <w:rPr>
                <w:b/>
                <w:color w:val="000000"/>
              </w:rPr>
            </w:pPr>
            <w:r>
              <w:rPr>
                <w:b/>
                <w:color w:val="000000"/>
              </w:rPr>
              <w:t>Execution description</w:t>
            </w:r>
          </w:p>
        </w:tc>
        <w:tc>
          <w:tcPr>
            <w:tcW w:w="4212" w:type="dxa"/>
            <w:gridSpan w:val="2"/>
            <w:shd w:val="clear" w:color="auto" w:fill="auto"/>
          </w:tcPr>
          <w:p w14:paraId="3C264335" w14:textId="77777777" w:rsidR="00CF05F5" w:rsidRDefault="00CF05F5" w:rsidP="008549B7">
            <w:pPr>
              <w:widowControl w:val="0"/>
              <w:pBdr>
                <w:top w:val="nil"/>
                <w:left w:val="nil"/>
                <w:bottom w:val="nil"/>
                <w:right w:val="nil"/>
                <w:between w:val="nil"/>
              </w:pBdr>
              <w:jc w:val="center"/>
              <w:rPr>
                <w:b/>
                <w:color w:val="000000"/>
              </w:rPr>
            </w:pPr>
            <w:r>
              <w:rPr>
                <w:b/>
                <w:color w:val="000000"/>
              </w:rPr>
              <w:t>Procedure result</w:t>
            </w:r>
          </w:p>
        </w:tc>
      </w:tr>
      <w:tr w:rsidR="00CF05F5" w14:paraId="70124E38" w14:textId="77777777" w:rsidTr="008549B7">
        <w:trPr>
          <w:trHeight w:val="365"/>
          <w:jc w:val="center"/>
        </w:trPr>
        <w:tc>
          <w:tcPr>
            <w:tcW w:w="1271" w:type="dxa"/>
            <w:shd w:val="clear" w:color="auto" w:fill="auto"/>
          </w:tcPr>
          <w:p w14:paraId="7BCC40B6" w14:textId="77777777" w:rsidR="00CF05F5" w:rsidRDefault="00CF05F5" w:rsidP="008549B7">
            <w:pPr>
              <w:widowControl w:val="0"/>
              <w:pBdr>
                <w:top w:val="nil"/>
                <w:left w:val="nil"/>
                <w:bottom w:val="nil"/>
                <w:right w:val="nil"/>
                <w:between w:val="nil"/>
              </w:pBdr>
              <w:jc w:val="center"/>
              <w:rPr>
                <w:b/>
                <w:color w:val="000000"/>
              </w:rPr>
            </w:pPr>
            <w:r>
              <w:rPr>
                <w:b/>
                <w:color w:val="000000"/>
              </w:rPr>
              <w:t>1</w:t>
            </w:r>
          </w:p>
        </w:tc>
        <w:tc>
          <w:tcPr>
            <w:tcW w:w="3544" w:type="dxa"/>
            <w:gridSpan w:val="3"/>
            <w:shd w:val="clear" w:color="auto" w:fill="auto"/>
          </w:tcPr>
          <w:p w14:paraId="65DB73A9" w14:textId="77777777" w:rsidR="00CF05F5" w:rsidRPr="00CF05F5" w:rsidRDefault="00CF05F5" w:rsidP="008549B7">
            <w:pPr>
              <w:rPr>
                <w:i/>
                <w:iCs/>
                <w:sz w:val="22"/>
                <w:szCs w:val="22"/>
              </w:rPr>
            </w:pPr>
            <w:r w:rsidRPr="00CF05F5">
              <w:rPr>
                <w:i/>
                <w:iCs/>
                <w:color w:val="000000"/>
                <w:sz w:val="22"/>
                <w:szCs w:val="22"/>
              </w:rPr>
              <w:t>The user activates the night mode by double tap</w:t>
            </w:r>
          </w:p>
        </w:tc>
        <w:tc>
          <w:tcPr>
            <w:tcW w:w="4212" w:type="dxa"/>
            <w:gridSpan w:val="2"/>
            <w:shd w:val="clear" w:color="auto" w:fill="auto"/>
          </w:tcPr>
          <w:p w14:paraId="2EF109D0" w14:textId="77777777" w:rsidR="00CF05F5" w:rsidRPr="00CF05F5" w:rsidRDefault="00CF05F5" w:rsidP="008549B7">
            <w:pPr>
              <w:jc w:val="center"/>
              <w:rPr>
                <w:i/>
                <w:iCs/>
                <w:sz w:val="22"/>
                <w:szCs w:val="22"/>
              </w:rPr>
            </w:pPr>
            <w:r w:rsidRPr="00CF05F5">
              <w:rPr>
                <w:i/>
                <w:iCs/>
                <w:color w:val="000000"/>
                <w:sz w:val="22"/>
                <w:szCs w:val="22"/>
              </w:rPr>
              <w:t xml:space="preserve">System open the camera </w:t>
            </w:r>
            <w:r>
              <w:rPr>
                <w:i/>
                <w:iCs/>
                <w:color w:val="000000"/>
                <w:sz w:val="22"/>
                <w:szCs w:val="22"/>
              </w:rPr>
              <w:t xml:space="preserve">with a flash </w:t>
            </w:r>
            <w:r w:rsidRPr="00CF05F5">
              <w:rPr>
                <w:i/>
                <w:iCs/>
                <w:color w:val="000000"/>
                <w:sz w:val="22"/>
                <w:szCs w:val="22"/>
              </w:rPr>
              <w:t>and start capturing photos in burst mode</w:t>
            </w:r>
          </w:p>
        </w:tc>
      </w:tr>
      <w:tr w:rsidR="00CF05F5" w14:paraId="52FF1B3E" w14:textId="77777777" w:rsidTr="008549B7">
        <w:trPr>
          <w:trHeight w:val="1012"/>
          <w:jc w:val="center"/>
        </w:trPr>
        <w:tc>
          <w:tcPr>
            <w:tcW w:w="9027" w:type="dxa"/>
            <w:gridSpan w:val="6"/>
            <w:shd w:val="clear" w:color="auto" w:fill="auto"/>
          </w:tcPr>
          <w:p w14:paraId="094FBC7F" w14:textId="77777777" w:rsidR="00CF05F5" w:rsidRDefault="00CF05F5" w:rsidP="008549B7">
            <w:pPr>
              <w:widowControl w:val="0"/>
              <w:pBdr>
                <w:top w:val="nil"/>
                <w:left w:val="nil"/>
                <w:bottom w:val="nil"/>
                <w:right w:val="nil"/>
                <w:between w:val="nil"/>
              </w:pBdr>
              <w:jc w:val="center"/>
              <w:rPr>
                <w:b/>
                <w:color w:val="000000"/>
              </w:rPr>
            </w:pPr>
            <w:r>
              <w:rPr>
                <w:b/>
                <w:color w:val="000000"/>
              </w:rPr>
              <w:t xml:space="preserve">Comments: </w:t>
            </w:r>
            <w:r>
              <w:rPr>
                <w:i/>
                <w:color w:val="000000"/>
                <w:sz w:val="22"/>
                <w:szCs w:val="22"/>
              </w:rPr>
              <w:t>System is working according to our needs.</w:t>
            </w:r>
          </w:p>
        </w:tc>
      </w:tr>
      <w:tr w:rsidR="00CF05F5" w14:paraId="63E3CF7F" w14:textId="77777777" w:rsidTr="008549B7">
        <w:trPr>
          <w:jc w:val="center"/>
        </w:trPr>
        <w:tc>
          <w:tcPr>
            <w:tcW w:w="9027" w:type="dxa"/>
            <w:gridSpan w:val="6"/>
            <w:shd w:val="clear" w:color="auto" w:fill="auto"/>
          </w:tcPr>
          <w:p w14:paraId="1FC501D3" w14:textId="77777777" w:rsidR="00CF05F5" w:rsidRDefault="00CF05F5" w:rsidP="008549B7">
            <w:pPr>
              <w:jc w:val="center"/>
              <w:rPr>
                <w:sz w:val="20"/>
                <w:szCs w:val="20"/>
              </w:rPr>
            </w:pPr>
            <w:r>
              <w:rPr>
                <w:rFonts w:ascii="MS Gothic" w:eastAsia="MS Gothic" w:hAnsi="MS Gothic" w:cs="MS Gothic"/>
                <w:b/>
              </w:rPr>
              <w:t>☒</w:t>
            </w:r>
            <w:r>
              <w:rPr>
                <w:i/>
                <w:sz w:val="22"/>
                <w:szCs w:val="22"/>
              </w:rPr>
              <w:t>Passed ☐Failed ☐Not Executed</w:t>
            </w:r>
          </w:p>
        </w:tc>
      </w:tr>
    </w:tbl>
    <w:p w14:paraId="359C1ECB" w14:textId="77777777" w:rsidR="00CF05F5" w:rsidRDefault="00CF05F5" w:rsidP="00751EE1">
      <w:pPr>
        <w:pStyle w:val="BodyText"/>
      </w:pPr>
    </w:p>
    <w:p w14:paraId="41561B8D" w14:textId="77777777" w:rsidR="00CF05F5" w:rsidRDefault="00CF05F5" w:rsidP="00751EE1">
      <w:pPr>
        <w:pStyle w:val="BodyText"/>
      </w:pPr>
    </w:p>
    <w:p w14:paraId="1F6BC6D8" w14:textId="77777777" w:rsidR="00CF05F5" w:rsidRDefault="00CF05F5" w:rsidP="00751EE1">
      <w:pPr>
        <w:pStyle w:val="BodyText"/>
      </w:pPr>
    </w:p>
    <w:p w14:paraId="04B7FF0D" w14:textId="77777777" w:rsidR="00CF05F5" w:rsidRDefault="00CF05F5" w:rsidP="00751EE1">
      <w:pPr>
        <w:pStyle w:val="BodyText"/>
      </w:pPr>
    </w:p>
    <w:p w14:paraId="21C03A24" w14:textId="77777777" w:rsidR="00CF05F5" w:rsidRDefault="00CF05F5" w:rsidP="00751EE1">
      <w:pPr>
        <w:pStyle w:val="BodyText"/>
      </w:pPr>
    </w:p>
    <w:p w14:paraId="66833531" w14:textId="77777777" w:rsidR="00CF05F5" w:rsidRDefault="00CF05F5" w:rsidP="00751EE1">
      <w:pPr>
        <w:pStyle w:val="BodyText"/>
      </w:pPr>
    </w:p>
    <w:p w14:paraId="529C88E5" w14:textId="77777777" w:rsidR="00CF05F5" w:rsidRDefault="00CF05F5" w:rsidP="00751EE1">
      <w:pPr>
        <w:pStyle w:val="BodyText"/>
      </w:pPr>
    </w:p>
    <w:p w14:paraId="5A3C88D7" w14:textId="77777777" w:rsidR="00CF05F5" w:rsidRDefault="00CF05F5" w:rsidP="00751EE1">
      <w:pPr>
        <w:pStyle w:val="BodyText"/>
      </w:pPr>
    </w:p>
    <w:p w14:paraId="5F5A7D2A" w14:textId="77777777" w:rsidR="00CF05F5" w:rsidRDefault="00CF05F5" w:rsidP="00751EE1">
      <w:pPr>
        <w:pStyle w:val="BodyText"/>
      </w:pPr>
    </w:p>
    <w:p w14:paraId="2D80A507" w14:textId="77777777" w:rsidR="00CF05F5" w:rsidRDefault="00CF05F5" w:rsidP="00751EE1">
      <w:pPr>
        <w:pStyle w:val="BodyText"/>
      </w:pPr>
    </w:p>
    <w:p w14:paraId="3B47BF2E" w14:textId="77777777" w:rsidR="00CF05F5" w:rsidRDefault="00CF05F5" w:rsidP="00751EE1">
      <w:pPr>
        <w:pStyle w:val="BodyText"/>
      </w:pPr>
    </w:p>
    <w:p w14:paraId="4A7E260C" w14:textId="77777777" w:rsidR="00CF05F5" w:rsidRDefault="00CF05F5" w:rsidP="00751EE1">
      <w:pPr>
        <w:pStyle w:val="BodyText"/>
      </w:pPr>
    </w:p>
    <w:p w14:paraId="64866822" w14:textId="77777777" w:rsidR="00CF05F5" w:rsidRDefault="00CF05F5" w:rsidP="00751EE1">
      <w:pPr>
        <w:pStyle w:val="BodyText"/>
      </w:pPr>
    </w:p>
    <w:p w14:paraId="5DF3D785" w14:textId="77777777" w:rsidR="00CF05F5" w:rsidRDefault="00CF05F5" w:rsidP="00751EE1">
      <w:pPr>
        <w:pStyle w:val="BodyText"/>
      </w:pPr>
    </w:p>
    <w:p w14:paraId="6E9FE7F3" w14:textId="7D5816C1" w:rsidR="00CF05F5" w:rsidRDefault="00CF05F5" w:rsidP="00CF05F5">
      <w:pPr>
        <w:pStyle w:val="Heading3"/>
      </w:pPr>
      <w:bookmarkStart w:id="237" w:name="_Toc42076306"/>
      <w:r>
        <w:lastRenderedPageBreak/>
        <w:t>4.2.5 Login with incorrect credentials</w:t>
      </w:r>
      <w:bookmarkEnd w:id="237"/>
    </w:p>
    <w:p w14:paraId="376DDA95" w14:textId="6B55DC44" w:rsidR="00B424D5" w:rsidRPr="00B424D5" w:rsidRDefault="00B424D5" w:rsidP="00B424D5">
      <w:pPr>
        <w:pStyle w:val="BodyText"/>
      </w:pPr>
      <w:r>
        <w:t>The following test case is about the user login with incorrect credentails functionality and the reproduce steps in order to execute it.</w:t>
      </w:r>
    </w:p>
    <w:p w14:paraId="07923EEE" w14:textId="77777777" w:rsidR="00CF05F5" w:rsidRDefault="00CF05F5" w:rsidP="00CF05F5"/>
    <w:tbl>
      <w:tblPr>
        <w:tblW w:w="9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1276"/>
        <w:gridCol w:w="1592"/>
        <w:gridCol w:w="676"/>
        <w:gridCol w:w="1559"/>
        <w:gridCol w:w="2653"/>
      </w:tblGrid>
      <w:tr w:rsidR="00CF05F5" w14:paraId="55D5B819" w14:textId="77777777" w:rsidTr="008549B7">
        <w:trPr>
          <w:jc w:val="center"/>
        </w:trPr>
        <w:tc>
          <w:tcPr>
            <w:tcW w:w="9027" w:type="dxa"/>
            <w:gridSpan w:val="6"/>
            <w:shd w:val="clear" w:color="auto" w:fill="auto"/>
          </w:tcPr>
          <w:p w14:paraId="1084E870" w14:textId="77777777" w:rsidR="00CF05F5" w:rsidRDefault="00CF05F5" w:rsidP="008549B7">
            <w:pPr>
              <w:jc w:val="center"/>
              <w:rPr>
                <w:b/>
              </w:rPr>
            </w:pPr>
            <w:r>
              <w:rPr>
                <w:b/>
              </w:rPr>
              <w:t>User Login</w:t>
            </w:r>
          </w:p>
        </w:tc>
      </w:tr>
      <w:tr w:rsidR="00CF05F5" w14:paraId="5F8BFB74" w14:textId="77777777" w:rsidTr="008549B7">
        <w:trPr>
          <w:jc w:val="center"/>
        </w:trPr>
        <w:tc>
          <w:tcPr>
            <w:tcW w:w="9027" w:type="dxa"/>
            <w:gridSpan w:val="6"/>
            <w:shd w:val="clear" w:color="auto" w:fill="auto"/>
          </w:tcPr>
          <w:p w14:paraId="030485C1" w14:textId="77777777" w:rsidR="00CF05F5" w:rsidRDefault="00A254BD" w:rsidP="008549B7">
            <w:pPr>
              <w:jc w:val="center"/>
              <w:rPr>
                <w:b/>
              </w:rPr>
            </w:pPr>
            <w:r>
              <w:rPr>
                <w:b/>
              </w:rPr>
              <w:t>2</w:t>
            </w:r>
          </w:p>
        </w:tc>
      </w:tr>
      <w:tr w:rsidR="00CF05F5" w14:paraId="6AAAA87B" w14:textId="77777777" w:rsidTr="008549B7">
        <w:trPr>
          <w:jc w:val="center"/>
        </w:trPr>
        <w:tc>
          <w:tcPr>
            <w:tcW w:w="2547" w:type="dxa"/>
            <w:gridSpan w:val="2"/>
            <w:shd w:val="clear" w:color="auto" w:fill="auto"/>
          </w:tcPr>
          <w:p w14:paraId="183A6FC8" w14:textId="77777777" w:rsidR="00CF05F5" w:rsidRDefault="00CF05F5" w:rsidP="008549B7">
            <w:pPr>
              <w:widowControl w:val="0"/>
              <w:jc w:val="center"/>
              <w:rPr>
                <w:b/>
              </w:rPr>
            </w:pPr>
            <w:r>
              <w:rPr>
                <w:b/>
              </w:rPr>
              <w:t>Test Case ID:</w:t>
            </w:r>
          </w:p>
        </w:tc>
        <w:tc>
          <w:tcPr>
            <w:tcW w:w="1592" w:type="dxa"/>
            <w:shd w:val="clear" w:color="auto" w:fill="auto"/>
          </w:tcPr>
          <w:p w14:paraId="14DEFF96" w14:textId="77777777" w:rsidR="00CF05F5" w:rsidRDefault="00CF05F5" w:rsidP="008549B7">
            <w:pPr>
              <w:widowControl w:val="0"/>
              <w:rPr>
                <w:i/>
                <w:sz w:val="22"/>
                <w:szCs w:val="22"/>
              </w:rPr>
            </w:pPr>
            <w:r>
              <w:rPr>
                <w:i/>
                <w:sz w:val="22"/>
                <w:szCs w:val="22"/>
              </w:rPr>
              <w:t>1.1.5</w:t>
            </w:r>
          </w:p>
        </w:tc>
        <w:tc>
          <w:tcPr>
            <w:tcW w:w="2235" w:type="dxa"/>
            <w:gridSpan w:val="2"/>
            <w:shd w:val="clear" w:color="auto" w:fill="auto"/>
          </w:tcPr>
          <w:p w14:paraId="49FFCC3F" w14:textId="77777777" w:rsidR="00CF05F5" w:rsidRDefault="00CF05F5" w:rsidP="008549B7">
            <w:pPr>
              <w:widowControl w:val="0"/>
              <w:jc w:val="center"/>
              <w:rPr>
                <w:b/>
              </w:rPr>
            </w:pPr>
            <w:r>
              <w:rPr>
                <w:b/>
              </w:rPr>
              <w:t>QA Test Engineer:</w:t>
            </w:r>
          </w:p>
        </w:tc>
        <w:tc>
          <w:tcPr>
            <w:tcW w:w="2653" w:type="dxa"/>
            <w:shd w:val="clear" w:color="auto" w:fill="auto"/>
          </w:tcPr>
          <w:p w14:paraId="754B73E9" w14:textId="77777777" w:rsidR="00CF05F5" w:rsidRDefault="00CF05F5" w:rsidP="008549B7">
            <w:pPr>
              <w:widowControl w:val="0"/>
              <w:rPr>
                <w:i/>
                <w:sz w:val="22"/>
                <w:szCs w:val="22"/>
              </w:rPr>
            </w:pPr>
            <w:r>
              <w:rPr>
                <w:i/>
                <w:sz w:val="22"/>
                <w:szCs w:val="22"/>
              </w:rPr>
              <w:t>Hamna Faisal</w:t>
            </w:r>
          </w:p>
        </w:tc>
      </w:tr>
      <w:tr w:rsidR="00CF05F5" w14:paraId="25CEFA56" w14:textId="77777777" w:rsidTr="008549B7">
        <w:trPr>
          <w:jc w:val="center"/>
        </w:trPr>
        <w:tc>
          <w:tcPr>
            <w:tcW w:w="2547" w:type="dxa"/>
            <w:gridSpan w:val="2"/>
            <w:shd w:val="clear" w:color="auto" w:fill="auto"/>
          </w:tcPr>
          <w:p w14:paraId="300E53D2" w14:textId="77777777" w:rsidR="00CF05F5" w:rsidRDefault="00CF05F5" w:rsidP="008549B7">
            <w:pPr>
              <w:widowControl w:val="0"/>
              <w:jc w:val="center"/>
              <w:rPr>
                <w:b/>
              </w:rPr>
            </w:pPr>
            <w:r>
              <w:rPr>
                <w:b/>
              </w:rPr>
              <w:t>Test case Version:</w:t>
            </w:r>
          </w:p>
        </w:tc>
        <w:tc>
          <w:tcPr>
            <w:tcW w:w="1592" w:type="dxa"/>
            <w:shd w:val="clear" w:color="auto" w:fill="auto"/>
          </w:tcPr>
          <w:p w14:paraId="30B270AA" w14:textId="77777777" w:rsidR="00CF05F5" w:rsidRDefault="00A254BD" w:rsidP="008549B7">
            <w:pPr>
              <w:widowControl w:val="0"/>
              <w:rPr>
                <w:i/>
                <w:sz w:val="22"/>
                <w:szCs w:val="22"/>
              </w:rPr>
            </w:pPr>
            <w:r>
              <w:rPr>
                <w:i/>
                <w:sz w:val="22"/>
                <w:szCs w:val="22"/>
              </w:rPr>
              <w:t>2</w:t>
            </w:r>
          </w:p>
        </w:tc>
        <w:tc>
          <w:tcPr>
            <w:tcW w:w="2235" w:type="dxa"/>
            <w:gridSpan w:val="2"/>
            <w:shd w:val="clear" w:color="auto" w:fill="auto"/>
          </w:tcPr>
          <w:p w14:paraId="4898E746" w14:textId="77777777" w:rsidR="00CF05F5" w:rsidRDefault="00CF05F5" w:rsidP="008549B7">
            <w:pPr>
              <w:widowControl w:val="0"/>
              <w:jc w:val="center"/>
              <w:rPr>
                <w:b/>
              </w:rPr>
            </w:pPr>
            <w:r>
              <w:rPr>
                <w:b/>
              </w:rPr>
              <w:t>Reviewed By:</w:t>
            </w:r>
          </w:p>
        </w:tc>
        <w:tc>
          <w:tcPr>
            <w:tcW w:w="2653" w:type="dxa"/>
            <w:shd w:val="clear" w:color="auto" w:fill="auto"/>
          </w:tcPr>
          <w:p w14:paraId="2CED4724" w14:textId="77777777" w:rsidR="00CF05F5" w:rsidRDefault="00CF05F5" w:rsidP="008549B7">
            <w:pPr>
              <w:widowControl w:val="0"/>
              <w:rPr>
                <w:i/>
                <w:sz w:val="22"/>
                <w:szCs w:val="22"/>
              </w:rPr>
            </w:pPr>
            <w:r>
              <w:rPr>
                <w:i/>
                <w:sz w:val="22"/>
                <w:szCs w:val="22"/>
              </w:rPr>
              <w:t>Roshan Ul Haq</w:t>
            </w:r>
          </w:p>
        </w:tc>
      </w:tr>
      <w:tr w:rsidR="00CF05F5" w14:paraId="7EF45B05" w14:textId="77777777" w:rsidTr="008549B7">
        <w:trPr>
          <w:jc w:val="center"/>
        </w:trPr>
        <w:tc>
          <w:tcPr>
            <w:tcW w:w="2547" w:type="dxa"/>
            <w:gridSpan w:val="2"/>
            <w:shd w:val="clear" w:color="auto" w:fill="auto"/>
          </w:tcPr>
          <w:p w14:paraId="106668F2" w14:textId="77777777" w:rsidR="00CF05F5" w:rsidRDefault="00CF05F5" w:rsidP="008549B7">
            <w:pPr>
              <w:widowControl w:val="0"/>
              <w:jc w:val="center"/>
              <w:rPr>
                <w:b/>
              </w:rPr>
            </w:pPr>
            <w:r>
              <w:rPr>
                <w:b/>
              </w:rPr>
              <w:t>Test Date:</w:t>
            </w:r>
          </w:p>
        </w:tc>
        <w:tc>
          <w:tcPr>
            <w:tcW w:w="1592" w:type="dxa"/>
            <w:shd w:val="clear" w:color="auto" w:fill="auto"/>
          </w:tcPr>
          <w:p w14:paraId="43D4CC21" w14:textId="77777777" w:rsidR="00CF05F5" w:rsidRDefault="00CF05F5" w:rsidP="008549B7">
            <w:pPr>
              <w:widowControl w:val="0"/>
              <w:rPr>
                <w:i/>
                <w:sz w:val="22"/>
                <w:szCs w:val="22"/>
              </w:rPr>
            </w:pPr>
            <w:r>
              <w:rPr>
                <w:i/>
                <w:sz w:val="22"/>
                <w:szCs w:val="22"/>
              </w:rPr>
              <w:t>01/01/2020</w:t>
            </w:r>
          </w:p>
        </w:tc>
        <w:tc>
          <w:tcPr>
            <w:tcW w:w="2235" w:type="dxa"/>
            <w:gridSpan w:val="2"/>
            <w:shd w:val="clear" w:color="auto" w:fill="auto"/>
          </w:tcPr>
          <w:p w14:paraId="55A7DB03" w14:textId="77777777" w:rsidR="00CF05F5" w:rsidRDefault="00CF05F5" w:rsidP="008549B7">
            <w:pPr>
              <w:widowControl w:val="0"/>
              <w:jc w:val="center"/>
              <w:rPr>
                <w:b/>
              </w:rPr>
            </w:pPr>
            <w:r>
              <w:rPr>
                <w:b/>
              </w:rPr>
              <w:t>Use Case Reference(s):</w:t>
            </w:r>
          </w:p>
        </w:tc>
        <w:tc>
          <w:tcPr>
            <w:tcW w:w="2653" w:type="dxa"/>
            <w:shd w:val="clear" w:color="auto" w:fill="auto"/>
          </w:tcPr>
          <w:p w14:paraId="2389F7CE" w14:textId="77777777" w:rsidR="00CF05F5" w:rsidRDefault="00CF05F5" w:rsidP="008549B7">
            <w:pPr>
              <w:widowControl w:val="0"/>
              <w:rPr>
                <w:i/>
                <w:sz w:val="22"/>
                <w:szCs w:val="22"/>
              </w:rPr>
            </w:pPr>
            <w:r>
              <w:rPr>
                <w:i/>
                <w:sz w:val="22"/>
                <w:szCs w:val="22"/>
              </w:rPr>
              <w:t>UC 3.</w:t>
            </w:r>
            <w:r w:rsidR="008549B7">
              <w:rPr>
                <w:i/>
                <w:sz w:val="22"/>
                <w:szCs w:val="22"/>
              </w:rPr>
              <w:t>6.2</w:t>
            </w:r>
          </w:p>
        </w:tc>
      </w:tr>
      <w:tr w:rsidR="00CF05F5" w14:paraId="01D97338" w14:textId="77777777" w:rsidTr="008549B7">
        <w:trPr>
          <w:trHeight w:val="400"/>
          <w:jc w:val="center"/>
        </w:trPr>
        <w:tc>
          <w:tcPr>
            <w:tcW w:w="2547" w:type="dxa"/>
            <w:gridSpan w:val="2"/>
            <w:shd w:val="clear" w:color="auto" w:fill="auto"/>
          </w:tcPr>
          <w:p w14:paraId="7F54D010" w14:textId="77777777" w:rsidR="00CF05F5" w:rsidRDefault="00CF05F5" w:rsidP="008549B7">
            <w:pPr>
              <w:widowControl w:val="0"/>
              <w:jc w:val="center"/>
              <w:rPr>
                <w:b/>
              </w:rPr>
            </w:pPr>
            <w:r>
              <w:rPr>
                <w:b/>
              </w:rPr>
              <w:t>Revision History:</w:t>
            </w:r>
          </w:p>
        </w:tc>
        <w:tc>
          <w:tcPr>
            <w:tcW w:w="6480" w:type="dxa"/>
            <w:gridSpan w:val="4"/>
            <w:shd w:val="clear" w:color="auto" w:fill="auto"/>
          </w:tcPr>
          <w:p w14:paraId="73BF02C0" w14:textId="77777777" w:rsidR="00CF05F5" w:rsidRDefault="00A254BD" w:rsidP="008549B7">
            <w:pPr>
              <w:rPr>
                <w:i/>
                <w:sz w:val="22"/>
                <w:szCs w:val="22"/>
              </w:rPr>
            </w:pPr>
            <w:r>
              <w:rPr>
                <w:i/>
                <w:sz w:val="22"/>
                <w:szCs w:val="22"/>
              </w:rPr>
              <w:t>The last version was revised by adding by verification in this version.</w:t>
            </w:r>
          </w:p>
        </w:tc>
      </w:tr>
      <w:tr w:rsidR="00CF05F5" w14:paraId="6F1899C9" w14:textId="77777777" w:rsidTr="008549B7">
        <w:trPr>
          <w:jc w:val="center"/>
        </w:trPr>
        <w:tc>
          <w:tcPr>
            <w:tcW w:w="2547" w:type="dxa"/>
            <w:gridSpan w:val="2"/>
            <w:shd w:val="clear" w:color="auto" w:fill="auto"/>
          </w:tcPr>
          <w:p w14:paraId="0E25DB60" w14:textId="77777777" w:rsidR="00CF05F5" w:rsidRDefault="00CF05F5" w:rsidP="008549B7">
            <w:pPr>
              <w:widowControl w:val="0"/>
              <w:jc w:val="center"/>
              <w:rPr>
                <w:b/>
              </w:rPr>
            </w:pPr>
            <w:r>
              <w:rPr>
                <w:b/>
              </w:rPr>
              <w:t>Objective</w:t>
            </w:r>
          </w:p>
        </w:tc>
        <w:tc>
          <w:tcPr>
            <w:tcW w:w="6480" w:type="dxa"/>
            <w:gridSpan w:val="4"/>
            <w:shd w:val="clear" w:color="auto" w:fill="auto"/>
          </w:tcPr>
          <w:p w14:paraId="5D5DB5E9" w14:textId="77777777" w:rsidR="00CF05F5" w:rsidRDefault="00CF05F5" w:rsidP="008549B7">
            <w:pPr>
              <w:rPr>
                <w:i/>
                <w:sz w:val="22"/>
                <w:szCs w:val="22"/>
              </w:rPr>
            </w:pPr>
            <w:r>
              <w:rPr>
                <w:i/>
                <w:sz w:val="22"/>
                <w:szCs w:val="22"/>
              </w:rPr>
              <w:t>Users must not be able to log into the application by providing incorrect username or password</w:t>
            </w:r>
          </w:p>
        </w:tc>
      </w:tr>
      <w:tr w:rsidR="00CF05F5" w14:paraId="7CF07DD7" w14:textId="77777777" w:rsidTr="008549B7">
        <w:trPr>
          <w:jc w:val="center"/>
        </w:trPr>
        <w:tc>
          <w:tcPr>
            <w:tcW w:w="2547" w:type="dxa"/>
            <w:gridSpan w:val="2"/>
            <w:shd w:val="clear" w:color="auto" w:fill="auto"/>
          </w:tcPr>
          <w:p w14:paraId="1DD0B4AC" w14:textId="77777777" w:rsidR="00CF05F5" w:rsidRDefault="00CF05F5" w:rsidP="008549B7">
            <w:pPr>
              <w:widowControl w:val="0"/>
              <w:jc w:val="center"/>
              <w:rPr>
                <w:b/>
              </w:rPr>
            </w:pPr>
            <w:r>
              <w:rPr>
                <w:b/>
              </w:rPr>
              <w:t>Product/Ver/Module:</w:t>
            </w:r>
          </w:p>
        </w:tc>
        <w:tc>
          <w:tcPr>
            <w:tcW w:w="6480" w:type="dxa"/>
            <w:gridSpan w:val="4"/>
            <w:shd w:val="clear" w:color="auto" w:fill="auto"/>
          </w:tcPr>
          <w:p w14:paraId="6AAFFFAD" w14:textId="77777777" w:rsidR="00CF05F5" w:rsidRDefault="006715A8" w:rsidP="008549B7">
            <w:pPr>
              <w:rPr>
                <w:i/>
                <w:sz w:val="22"/>
                <w:szCs w:val="22"/>
              </w:rPr>
            </w:pPr>
            <w:r>
              <w:rPr>
                <w:i/>
                <w:sz w:val="22"/>
                <w:szCs w:val="22"/>
              </w:rPr>
              <w:t>User Login</w:t>
            </w:r>
            <w:r w:rsidR="00CF05F5">
              <w:rPr>
                <w:i/>
                <w:sz w:val="22"/>
                <w:szCs w:val="22"/>
              </w:rPr>
              <w:t xml:space="preserve"> Module </w:t>
            </w:r>
          </w:p>
        </w:tc>
      </w:tr>
      <w:tr w:rsidR="00CF05F5" w14:paraId="31EBAB0E" w14:textId="77777777" w:rsidTr="008549B7">
        <w:trPr>
          <w:jc w:val="center"/>
        </w:trPr>
        <w:tc>
          <w:tcPr>
            <w:tcW w:w="2547" w:type="dxa"/>
            <w:gridSpan w:val="2"/>
            <w:shd w:val="clear" w:color="auto" w:fill="auto"/>
          </w:tcPr>
          <w:p w14:paraId="311893D2" w14:textId="77777777" w:rsidR="00CF05F5" w:rsidRDefault="00CF05F5" w:rsidP="008549B7">
            <w:pPr>
              <w:widowControl w:val="0"/>
              <w:jc w:val="center"/>
              <w:rPr>
                <w:b/>
              </w:rPr>
            </w:pPr>
            <w:r>
              <w:rPr>
                <w:b/>
              </w:rPr>
              <w:t>Environment:</w:t>
            </w:r>
          </w:p>
        </w:tc>
        <w:tc>
          <w:tcPr>
            <w:tcW w:w="6480" w:type="dxa"/>
            <w:gridSpan w:val="4"/>
            <w:shd w:val="clear" w:color="auto" w:fill="auto"/>
          </w:tcPr>
          <w:p w14:paraId="16EBBCBA" w14:textId="77777777" w:rsidR="008C61E3" w:rsidRDefault="008C61E3" w:rsidP="008C61E3">
            <w:pPr>
              <w:rPr>
                <w:i/>
                <w:sz w:val="22"/>
                <w:szCs w:val="22"/>
              </w:rPr>
            </w:pPr>
            <w:r>
              <w:rPr>
                <w:i/>
                <w:sz w:val="22"/>
                <w:szCs w:val="22"/>
              </w:rPr>
              <w:t>Software: Android Studio</w:t>
            </w:r>
          </w:p>
          <w:p w14:paraId="6CB3F273" w14:textId="77777777" w:rsidR="008C61E3" w:rsidRDefault="008C61E3" w:rsidP="008C61E3">
            <w:pPr>
              <w:rPr>
                <w:i/>
                <w:sz w:val="22"/>
                <w:szCs w:val="22"/>
              </w:rPr>
            </w:pPr>
            <w:r>
              <w:rPr>
                <w:i/>
                <w:sz w:val="22"/>
                <w:szCs w:val="22"/>
              </w:rPr>
              <w:t>Language: Java and Python</w:t>
            </w:r>
          </w:p>
          <w:p w14:paraId="4E691F89" w14:textId="77777777" w:rsidR="00CF05F5" w:rsidRDefault="008C61E3" w:rsidP="008C61E3">
            <w:pPr>
              <w:rPr>
                <w:i/>
                <w:sz w:val="22"/>
                <w:szCs w:val="22"/>
              </w:rPr>
            </w:pPr>
            <w:r>
              <w:rPr>
                <w:i/>
                <w:sz w:val="22"/>
                <w:szCs w:val="22"/>
              </w:rPr>
              <w:t>OS: Android</w:t>
            </w:r>
          </w:p>
        </w:tc>
      </w:tr>
      <w:tr w:rsidR="00CF05F5" w14:paraId="00984417" w14:textId="77777777" w:rsidTr="008549B7">
        <w:trPr>
          <w:jc w:val="center"/>
        </w:trPr>
        <w:tc>
          <w:tcPr>
            <w:tcW w:w="2547" w:type="dxa"/>
            <w:gridSpan w:val="2"/>
            <w:shd w:val="clear" w:color="auto" w:fill="auto"/>
          </w:tcPr>
          <w:p w14:paraId="390DFB39" w14:textId="77777777" w:rsidR="00CF05F5" w:rsidRDefault="00CF05F5" w:rsidP="008549B7">
            <w:pPr>
              <w:widowControl w:val="0"/>
              <w:jc w:val="center"/>
              <w:rPr>
                <w:b/>
              </w:rPr>
            </w:pPr>
            <w:r>
              <w:rPr>
                <w:b/>
              </w:rPr>
              <w:t>Assumptions:</w:t>
            </w:r>
          </w:p>
        </w:tc>
        <w:tc>
          <w:tcPr>
            <w:tcW w:w="6480" w:type="dxa"/>
            <w:gridSpan w:val="4"/>
            <w:shd w:val="clear" w:color="auto" w:fill="auto"/>
          </w:tcPr>
          <w:p w14:paraId="686B89F4" w14:textId="77777777" w:rsidR="00CF05F5" w:rsidRDefault="00CF05F5" w:rsidP="008549B7">
            <w:pPr>
              <w:rPr>
                <w:i/>
                <w:sz w:val="22"/>
                <w:szCs w:val="22"/>
              </w:rPr>
            </w:pPr>
            <w:r>
              <w:rPr>
                <w:i/>
                <w:sz w:val="22"/>
                <w:szCs w:val="22"/>
              </w:rPr>
              <w:t>User must enter invalid username or password.</w:t>
            </w:r>
          </w:p>
        </w:tc>
      </w:tr>
      <w:tr w:rsidR="00CF05F5" w14:paraId="2F99744E" w14:textId="77777777" w:rsidTr="008549B7">
        <w:trPr>
          <w:jc w:val="center"/>
        </w:trPr>
        <w:tc>
          <w:tcPr>
            <w:tcW w:w="2547" w:type="dxa"/>
            <w:gridSpan w:val="2"/>
            <w:shd w:val="clear" w:color="auto" w:fill="auto"/>
          </w:tcPr>
          <w:p w14:paraId="6C78CFCA" w14:textId="77777777" w:rsidR="00CF05F5" w:rsidRDefault="00CF05F5" w:rsidP="008549B7">
            <w:pPr>
              <w:widowControl w:val="0"/>
              <w:jc w:val="center"/>
              <w:rPr>
                <w:b/>
              </w:rPr>
            </w:pPr>
            <w:r>
              <w:rPr>
                <w:b/>
              </w:rPr>
              <w:t>Pre-Requisite:</w:t>
            </w:r>
          </w:p>
        </w:tc>
        <w:tc>
          <w:tcPr>
            <w:tcW w:w="6480" w:type="dxa"/>
            <w:gridSpan w:val="4"/>
            <w:shd w:val="clear" w:color="auto" w:fill="auto"/>
          </w:tcPr>
          <w:p w14:paraId="71C86361" w14:textId="77777777" w:rsidR="00CF05F5" w:rsidRDefault="00CF05F5" w:rsidP="008549B7">
            <w:pPr>
              <w:rPr>
                <w:i/>
                <w:sz w:val="22"/>
                <w:szCs w:val="22"/>
              </w:rPr>
            </w:pPr>
          </w:p>
        </w:tc>
      </w:tr>
      <w:tr w:rsidR="00CF05F5" w14:paraId="6F77A860" w14:textId="77777777" w:rsidTr="008549B7">
        <w:trPr>
          <w:trHeight w:val="402"/>
          <w:jc w:val="center"/>
        </w:trPr>
        <w:tc>
          <w:tcPr>
            <w:tcW w:w="1271" w:type="dxa"/>
            <w:shd w:val="clear" w:color="auto" w:fill="auto"/>
          </w:tcPr>
          <w:p w14:paraId="2D0F95C0" w14:textId="77777777" w:rsidR="00CF05F5" w:rsidRDefault="00CF05F5" w:rsidP="008549B7">
            <w:pPr>
              <w:widowControl w:val="0"/>
              <w:jc w:val="center"/>
              <w:rPr>
                <w:b/>
              </w:rPr>
            </w:pPr>
            <w:r>
              <w:rPr>
                <w:b/>
              </w:rPr>
              <w:t>Step No.</w:t>
            </w:r>
          </w:p>
        </w:tc>
        <w:tc>
          <w:tcPr>
            <w:tcW w:w="3544" w:type="dxa"/>
            <w:gridSpan w:val="3"/>
            <w:shd w:val="clear" w:color="auto" w:fill="auto"/>
          </w:tcPr>
          <w:p w14:paraId="49F0B02E" w14:textId="77777777" w:rsidR="00CF05F5" w:rsidRDefault="00CF05F5" w:rsidP="008549B7">
            <w:pPr>
              <w:widowControl w:val="0"/>
              <w:jc w:val="center"/>
              <w:rPr>
                <w:b/>
              </w:rPr>
            </w:pPr>
            <w:r>
              <w:rPr>
                <w:b/>
              </w:rPr>
              <w:t>Execution description</w:t>
            </w:r>
          </w:p>
        </w:tc>
        <w:tc>
          <w:tcPr>
            <w:tcW w:w="4212" w:type="dxa"/>
            <w:gridSpan w:val="2"/>
            <w:shd w:val="clear" w:color="auto" w:fill="auto"/>
          </w:tcPr>
          <w:p w14:paraId="31A3AEDA" w14:textId="77777777" w:rsidR="00CF05F5" w:rsidRDefault="00CF05F5" w:rsidP="008549B7">
            <w:pPr>
              <w:widowControl w:val="0"/>
              <w:jc w:val="center"/>
              <w:rPr>
                <w:b/>
              </w:rPr>
            </w:pPr>
            <w:r>
              <w:rPr>
                <w:b/>
              </w:rPr>
              <w:t>Procedure result</w:t>
            </w:r>
          </w:p>
        </w:tc>
      </w:tr>
      <w:tr w:rsidR="00CF05F5" w14:paraId="06C98F0F" w14:textId="77777777" w:rsidTr="008549B7">
        <w:trPr>
          <w:trHeight w:val="365"/>
          <w:jc w:val="center"/>
        </w:trPr>
        <w:tc>
          <w:tcPr>
            <w:tcW w:w="1271" w:type="dxa"/>
            <w:shd w:val="clear" w:color="auto" w:fill="auto"/>
          </w:tcPr>
          <w:p w14:paraId="5C835A24" w14:textId="77777777" w:rsidR="00CF05F5" w:rsidRDefault="00CF05F5" w:rsidP="008549B7">
            <w:pPr>
              <w:widowControl w:val="0"/>
              <w:jc w:val="center"/>
              <w:rPr>
                <w:b/>
              </w:rPr>
            </w:pPr>
            <w:r>
              <w:rPr>
                <w:b/>
              </w:rPr>
              <w:t>1</w:t>
            </w:r>
          </w:p>
        </w:tc>
        <w:tc>
          <w:tcPr>
            <w:tcW w:w="3544" w:type="dxa"/>
            <w:gridSpan w:val="3"/>
            <w:shd w:val="clear" w:color="auto" w:fill="auto"/>
          </w:tcPr>
          <w:p w14:paraId="36260D3E" w14:textId="77777777" w:rsidR="00CF05F5" w:rsidRDefault="00CF05F5" w:rsidP="008549B7">
            <w:pPr>
              <w:rPr>
                <w:i/>
                <w:sz w:val="22"/>
                <w:szCs w:val="22"/>
              </w:rPr>
            </w:pPr>
            <w:r>
              <w:rPr>
                <w:i/>
                <w:sz w:val="22"/>
                <w:szCs w:val="22"/>
              </w:rPr>
              <w:t>User enters an invalid username or password and clicks on login</w:t>
            </w:r>
          </w:p>
        </w:tc>
        <w:tc>
          <w:tcPr>
            <w:tcW w:w="4212" w:type="dxa"/>
            <w:gridSpan w:val="2"/>
            <w:shd w:val="clear" w:color="auto" w:fill="auto"/>
          </w:tcPr>
          <w:p w14:paraId="6CD6C828" w14:textId="77777777" w:rsidR="00CF05F5" w:rsidRDefault="00CF05F5" w:rsidP="008549B7">
            <w:pPr>
              <w:rPr>
                <w:i/>
                <w:sz w:val="22"/>
                <w:szCs w:val="22"/>
              </w:rPr>
            </w:pPr>
            <w:r>
              <w:rPr>
                <w:i/>
                <w:sz w:val="22"/>
                <w:szCs w:val="22"/>
              </w:rPr>
              <w:t>System will now check whether the input is valid or not. If invalid, prompts an error that incorrect username or password has been entered.</w:t>
            </w:r>
          </w:p>
        </w:tc>
      </w:tr>
      <w:tr w:rsidR="00CF05F5" w14:paraId="7D9D6CE7" w14:textId="77777777" w:rsidTr="008549B7">
        <w:trPr>
          <w:trHeight w:val="1012"/>
          <w:jc w:val="center"/>
        </w:trPr>
        <w:tc>
          <w:tcPr>
            <w:tcW w:w="9027" w:type="dxa"/>
            <w:gridSpan w:val="6"/>
            <w:shd w:val="clear" w:color="auto" w:fill="auto"/>
          </w:tcPr>
          <w:p w14:paraId="7D81F4E8" w14:textId="77777777" w:rsidR="00CF05F5" w:rsidRDefault="00CF05F5" w:rsidP="008549B7">
            <w:pPr>
              <w:widowControl w:val="0"/>
              <w:jc w:val="center"/>
              <w:rPr>
                <w:b/>
              </w:rPr>
            </w:pPr>
            <w:r>
              <w:rPr>
                <w:b/>
              </w:rPr>
              <w:t xml:space="preserve">Comments: </w:t>
            </w:r>
            <w:r>
              <w:rPr>
                <w:i/>
                <w:sz w:val="22"/>
                <w:szCs w:val="22"/>
              </w:rPr>
              <w:t>System is working according to our needs.</w:t>
            </w:r>
          </w:p>
        </w:tc>
      </w:tr>
      <w:tr w:rsidR="00CF05F5" w14:paraId="77534998" w14:textId="77777777" w:rsidTr="008549B7">
        <w:trPr>
          <w:jc w:val="center"/>
        </w:trPr>
        <w:tc>
          <w:tcPr>
            <w:tcW w:w="9027" w:type="dxa"/>
            <w:gridSpan w:val="6"/>
            <w:shd w:val="clear" w:color="auto" w:fill="auto"/>
          </w:tcPr>
          <w:p w14:paraId="1B67C73E" w14:textId="77777777" w:rsidR="00CF05F5" w:rsidRDefault="00CF05F5" w:rsidP="008549B7">
            <w:pPr>
              <w:jc w:val="center"/>
              <w:rPr>
                <w:sz w:val="20"/>
                <w:szCs w:val="20"/>
              </w:rPr>
            </w:pPr>
            <w:r>
              <w:rPr>
                <w:rFonts w:ascii="MS Gothic" w:eastAsia="MS Gothic" w:hAnsi="MS Gothic" w:cs="MS Gothic"/>
                <w:b/>
              </w:rPr>
              <w:t>☒</w:t>
            </w:r>
            <w:r>
              <w:rPr>
                <w:i/>
                <w:sz w:val="22"/>
                <w:szCs w:val="22"/>
              </w:rPr>
              <w:t>Passed ☐Failed ☐Not Executed</w:t>
            </w:r>
          </w:p>
        </w:tc>
      </w:tr>
    </w:tbl>
    <w:p w14:paraId="513B55A3" w14:textId="77777777" w:rsidR="00CF05F5" w:rsidRDefault="00CF05F5" w:rsidP="00751EE1">
      <w:pPr>
        <w:pStyle w:val="BodyText"/>
      </w:pPr>
    </w:p>
    <w:p w14:paraId="6C512D26" w14:textId="77777777" w:rsidR="00CF05F5" w:rsidRDefault="00CF05F5" w:rsidP="00751EE1">
      <w:pPr>
        <w:pStyle w:val="BodyText"/>
      </w:pPr>
    </w:p>
    <w:p w14:paraId="013DE9F8" w14:textId="77777777" w:rsidR="00CF05F5" w:rsidRDefault="00CF05F5" w:rsidP="00751EE1">
      <w:pPr>
        <w:pStyle w:val="BodyText"/>
      </w:pPr>
    </w:p>
    <w:p w14:paraId="3F457695" w14:textId="77777777" w:rsidR="00CF05F5" w:rsidRDefault="00CF05F5" w:rsidP="00751EE1">
      <w:pPr>
        <w:pStyle w:val="BodyText"/>
      </w:pPr>
    </w:p>
    <w:p w14:paraId="66E30167" w14:textId="77777777" w:rsidR="00CF05F5" w:rsidRDefault="00CF05F5" w:rsidP="00751EE1">
      <w:pPr>
        <w:pStyle w:val="BodyText"/>
      </w:pPr>
    </w:p>
    <w:p w14:paraId="2DB9B877" w14:textId="77777777" w:rsidR="00CF05F5" w:rsidRDefault="00CF05F5" w:rsidP="00751EE1">
      <w:pPr>
        <w:pStyle w:val="BodyText"/>
      </w:pPr>
    </w:p>
    <w:p w14:paraId="48E68439" w14:textId="77777777" w:rsidR="00CF05F5" w:rsidRDefault="00CF05F5" w:rsidP="00751EE1">
      <w:pPr>
        <w:pStyle w:val="BodyText"/>
      </w:pPr>
    </w:p>
    <w:p w14:paraId="4E6B5420" w14:textId="77777777" w:rsidR="00CF05F5" w:rsidRDefault="00CF05F5" w:rsidP="00751EE1">
      <w:pPr>
        <w:pStyle w:val="BodyText"/>
      </w:pPr>
    </w:p>
    <w:p w14:paraId="06872C2A" w14:textId="77777777" w:rsidR="00CF05F5" w:rsidRDefault="00CF05F5" w:rsidP="00751EE1">
      <w:pPr>
        <w:pStyle w:val="BodyText"/>
      </w:pPr>
    </w:p>
    <w:p w14:paraId="0AB60740" w14:textId="77777777" w:rsidR="00CF05F5" w:rsidRDefault="00CF05F5" w:rsidP="00751EE1">
      <w:pPr>
        <w:pStyle w:val="BodyText"/>
      </w:pPr>
    </w:p>
    <w:p w14:paraId="0440DA60" w14:textId="77777777" w:rsidR="00CF05F5" w:rsidRDefault="00CF05F5" w:rsidP="00751EE1">
      <w:pPr>
        <w:pStyle w:val="BodyText"/>
      </w:pPr>
    </w:p>
    <w:p w14:paraId="47064A39" w14:textId="77777777" w:rsidR="00CF05F5" w:rsidRDefault="00CF05F5" w:rsidP="00751EE1">
      <w:pPr>
        <w:pStyle w:val="BodyText"/>
      </w:pPr>
    </w:p>
    <w:p w14:paraId="575A5322" w14:textId="77777777" w:rsidR="00CF05F5" w:rsidRDefault="00CF05F5" w:rsidP="00751EE1">
      <w:pPr>
        <w:pStyle w:val="BodyText"/>
      </w:pPr>
    </w:p>
    <w:p w14:paraId="3F3424CE" w14:textId="77777777" w:rsidR="00CF05F5" w:rsidRDefault="00CF05F5" w:rsidP="00751EE1">
      <w:pPr>
        <w:pStyle w:val="BodyText"/>
      </w:pPr>
    </w:p>
    <w:p w14:paraId="4E74CA6D" w14:textId="0FBD1393" w:rsidR="00CF05F5" w:rsidRDefault="00CF05F5" w:rsidP="00CF05F5">
      <w:pPr>
        <w:pStyle w:val="Heading3"/>
      </w:pPr>
      <w:bookmarkStart w:id="238" w:name="_Toc42076307"/>
      <w:r>
        <w:lastRenderedPageBreak/>
        <w:t>4.2.6 Obstacle Detection Label Output</w:t>
      </w:r>
      <w:bookmarkEnd w:id="238"/>
    </w:p>
    <w:p w14:paraId="63A494FD" w14:textId="4B5718D5" w:rsidR="00B424D5" w:rsidRPr="00B424D5" w:rsidRDefault="00B424D5" w:rsidP="00B424D5">
      <w:pPr>
        <w:pStyle w:val="BodyText"/>
      </w:pPr>
      <w:r>
        <w:t>The following test case is about the obstacle detection label output functionality and the reproduce steps in order to execute it.</w:t>
      </w:r>
    </w:p>
    <w:p w14:paraId="71869E66" w14:textId="77777777" w:rsidR="00CF05F5" w:rsidRDefault="00CF05F5" w:rsidP="00CF05F5"/>
    <w:tbl>
      <w:tblPr>
        <w:tblW w:w="9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1276"/>
        <w:gridCol w:w="1592"/>
        <w:gridCol w:w="676"/>
        <w:gridCol w:w="1559"/>
        <w:gridCol w:w="2653"/>
      </w:tblGrid>
      <w:tr w:rsidR="00CF05F5" w14:paraId="0A01FCF9" w14:textId="77777777" w:rsidTr="008549B7">
        <w:trPr>
          <w:jc w:val="center"/>
        </w:trPr>
        <w:tc>
          <w:tcPr>
            <w:tcW w:w="9027" w:type="dxa"/>
            <w:gridSpan w:val="6"/>
            <w:shd w:val="clear" w:color="auto" w:fill="auto"/>
          </w:tcPr>
          <w:p w14:paraId="547790FC" w14:textId="77777777" w:rsidR="00CF05F5" w:rsidRDefault="00CF05F5" w:rsidP="008549B7">
            <w:pPr>
              <w:jc w:val="center"/>
              <w:rPr>
                <w:b/>
              </w:rPr>
            </w:pPr>
            <w:r>
              <w:rPr>
                <w:b/>
              </w:rPr>
              <w:t>Obstacle Detection</w:t>
            </w:r>
          </w:p>
        </w:tc>
      </w:tr>
      <w:tr w:rsidR="00CF05F5" w14:paraId="42AD0FDD" w14:textId="77777777" w:rsidTr="008549B7">
        <w:trPr>
          <w:jc w:val="center"/>
        </w:trPr>
        <w:tc>
          <w:tcPr>
            <w:tcW w:w="9027" w:type="dxa"/>
            <w:gridSpan w:val="6"/>
            <w:shd w:val="clear" w:color="auto" w:fill="auto"/>
          </w:tcPr>
          <w:p w14:paraId="0952A5BE" w14:textId="77777777" w:rsidR="00CF05F5" w:rsidRDefault="00A254BD" w:rsidP="008549B7">
            <w:pPr>
              <w:jc w:val="center"/>
              <w:rPr>
                <w:b/>
              </w:rPr>
            </w:pPr>
            <w:r>
              <w:rPr>
                <w:b/>
              </w:rPr>
              <w:t>1</w:t>
            </w:r>
          </w:p>
        </w:tc>
      </w:tr>
      <w:tr w:rsidR="00CF05F5" w14:paraId="4D96B388" w14:textId="77777777" w:rsidTr="008549B7">
        <w:trPr>
          <w:jc w:val="center"/>
        </w:trPr>
        <w:tc>
          <w:tcPr>
            <w:tcW w:w="2547" w:type="dxa"/>
            <w:gridSpan w:val="2"/>
            <w:shd w:val="clear" w:color="auto" w:fill="auto"/>
          </w:tcPr>
          <w:p w14:paraId="044660B7" w14:textId="77777777" w:rsidR="00CF05F5" w:rsidRDefault="00CF05F5" w:rsidP="008549B7">
            <w:pPr>
              <w:widowControl w:val="0"/>
              <w:jc w:val="center"/>
              <w:rPr>
                <w:b/>
              </w:rPr>
            </w:pPr>
            <w:r>
              <w:rPr>
                <w:b/>
              </w:rPr>
              <w:t>Test Case ID:</w:t>
            </w:r>
          </w:p>
        </w:tc>
        <w:tc>
          <w:tcPr>
            <w:tcW w:w="1592" w:type="dxa"/>
            <w:shd w:val="clear" w:color="auto" w:fill="auto"/>
          </w:tcPr>
          <w:p w14:paraId="1AF8EE47" w14:textId="77777777" w:rsidR="00CF05F5" w:rsidRDefault="00CF05F5" w:rsidP="008549B7">
            <w:pPr>
              <w:widowControl w:val="0"/>
              <w:rPr>
                <w:i/>
                <w:sz w:val="22"/>
                <w:szCs w:val="22"/>
              </w:rPr>
            </w:pPr>
            <w:r>
              <w:rPr>
                <w:i/>
                <w:sz w:val="22"/>
                <w:szCs w:val="22"/>
              </w:rPr>
              <w:t>1.1.6</w:t>
            </w:r>
          </w:p>
        </w:tc>
        <w:tc>
          <w:tcPr>
            <w:tcW w:w="2235" w:type="dxa"/>
            <w:gridSpan w:val="2"/>
            <w:shd w:val="clear" w:color="auto" w:fill="auto"/>
          </w:tcPr>
          <w:p w14:paraId="5AD9CA32" w14:textId="77777777" w:rsidR="00CF05F5" w:rsidRDefault="00CF05F5" w:rsidP="008549B7">
            <w:pPr>
              <w:widowControl w:val="0"/>
              <w:jc w:val="center"/>
              <w:rPr>
                <w:b/>
              </w:rPr>
            </w:pPr>
            <w:r>
              <w:rPr>
                <w:b/>
              </w:rPr>
              <w:t>QA Test Engineer:</w:t>
            </w:r>
          </w:p>
        </w:tc>
        <w:tc>
          <w:tcPr>
            <w:tcW w:w="2653" w:type="dxa"/>
            <w:shd w:val="clear" w:color="auto" w:fill="auto"/>
          </w:tcPr>
          <w:p w14:paraId="702EC70A" w14:textId="77777777" w:rsidR="00CF05F5" w:rsidRDefault="002103A8" w:rsidP="008549B7">
            <w:pPr>
              <w:widowControl w:val="0"/>
              <w:rPr>
                <w:i/>
                <w:sz w:val="22"/>
                <w:szCs w:val="22"/>
              </w:rPr>
            </w:pPr>
            <w:r>
              <w:rPr>
                <w:i/>
                <w:sz w:val="22"/>
                <w:szCs w:val="22"/>
              </w:rPr>
              <w:t>Muneeb Akhtar</w:t>
            </w:r>
          </w:p>
        </w:tc>
      </w:tr>
      <w:tr w:rsidR="00CF05F5" w14:paraId="2E239D38" w14:textId="77777777" w:rsidTr="008549B7">
        <w:trPr>
          <w:jc w:val="center"/>
        </w:trPr>
        <w:tc>
          <w:tcPr>
            <w:tcW w:w="2547" w:type="dxa"/>
            <w:gridSpan w:val="2"/>
            <w:shd w:val="clear" w:color="auto" w:fill="auto"/>
          </w:tcPr>
          <w:p w14:paraId="29724DA3" w14:textId="77777777" w:rsidR="00CF05F5" w:rsidRDefault="00CF05F5" w:rsidP="008549B7">
            <w:pPr>
              <w:widowControl w:val="0"/>
              <w:jc w:val="center"/>
              <w:rPr>
                <w:b/>
              </w:rPr>
            </w:pPr>
            <w:r>
              <w:rPr>
                <w:b/>
              </w:rPr>
              <w:t>Test case Version:</w:t>
            </w:r>
          </w:p>
        </w:tc>
        <w:tc>
          <w:tcPr>
            <w:tcW w:w="1592" w:type="dxa"/>
            <w:shd w:val="clear" w:color="auto" w:fill="auto"/>
          </w:tcPr>
          <w:p w14:paraId="211928E7" w14:textId="77777777" w:rsidR="00CF05F5" w:rsidRDefault="00B23C8A" w:rsidP="008549B7">
            <w:pPr>
              <w:widowControl w:val="0"/>
              <w:rPr>
                <w:i/>
                <w:sz w:val="22"/>
                <w:szCs w:val="22"/>
              </w:rPr>
            </w:pPr>
            <w:r>
              <w:rPr>
                <w:i/>
                <w:sz w:val="22"/>
                <w:szCs w:val="22"/>
              </w:rPr>
              <w:t>2</w:t>
            </w:r>
          </w:p>
        </w:tc>
        <w:tc>
          <w:tcPr>
            <w:tcW w:w="2235" w:type="dxa"/>
            <w:gridSpan w:val="2"/>
            <w:shd w:val="clear" w:color="auto" w:fill="auto"/>
          </w:tcPr>
          <w:p w14:paraId="5D42F2B8" w14:textId="77777777" w:rsidR="00CF05F5" w:rsidRDefault="00CF05F5" w:rsidP="008549B7">
            <w:pPr>
              <w:widowControl w:val="0"/>
              <w:jc w:val="center"/>
              <w:rPr>
                <w:b/>
              </w:rPr>
            </w:pPr>
            <w:r>
              <w:rPr>
                <w:b/>
              </w:rPr>
              <w:t>Reviewed By:</w:t>
            </w:r>
          </w:p>
        </w:tc>
        <w:tc>
          <w:tcPr>
            <w:tcW w:w="2653" w:type="dxa"/>
            <w:shd w:val="clear" w:color="auto" w:fill="auto"/>
          </w:tcPr>
          <w:p w14:paraId="6C665DA6" w14:textId="77777777" w:rsidR="00CF05F5" w:rsidRDefault="00CF05F5" w:rsidP="008549B7">
            <w:pPr>
              <w:widowControl w:val="0"/>
              <w:rPr>
                <w:i/>
                <w:sz w:val="22"/>
                <w:szCs w:val="22"/>
              </w:rPr>
            </w:pPr>
            <w:r>
              <w:rPr>
                <w:i/>
                <w:sz w:val="22"/>
                <w:szCs w:val="22"/>
              </w:rPr>
              <w:t>Roshan Ul Haq</w:t>
            </w:r>
          </w:p>
        </w:tc>
      </w:tr>
      <w:tr w:rsidR="00CF05F5" w14:paraId="22555512" w14:textId="77777777" w:rsidTr="008549B7">
        <w:trPr>
          <w:jc w:val="center"/>
        </w:trPr>
        <w:tc>
          <w:tcPr>
            <w:tcW w:w="2547" w:type="dxa"/>
            <w:gridSpan w:val="2"/>
            <w:shd w:val="clear" w:color="auto" w:fill="auto"/>
          </w:tcPr>
          <w:p w14:paraId="2753472F" w14:textId="77777777" w:rsidR="00CF05F5" w:rsidRDefault="00CF05F5" w:rsidP="008549B7">
            <w:pPr>
              <w:widowControl w:val="0"/>
              <w:jc w:val="center"/>
              <w:rPr>
                <w:b/>
              </w:rPr>
            </w:pPr>
            <w:r>
              <w:rPr>
                <w:b/>
              </w:rPr>
              <w:t>Test Date:</w:t>
            </w:r>
          </w:p>
        </w:tc>
        <w:tc>
          <w:tcPr>
            <w:tcW w:w="1592" w:type="dxa"/>
            <w:shd w:val="clear" w:color="auto" w:fill="auto"/>
          </w:tcPr>
          <w:p w14:paraId="40DEA7BF" w14:textId="77777777" w:rsidR="00CF05F5" w:rsidRDefault="00CF05F5" w:rsidP="008549B7">
            <w:pPr>
              <w:widowControl w:val="0"/>
              <w:rPr>
                <w:i/>
                <w:sz w:val="22"/>
                <w:szCs w:val="22"/>
              </w:rPr>
            </w:pPr>
            <w:r>
              <w:rPr>
                <w:i/>
                <w:sz w:val="22"/>
                <w:szCs w:val="22"/>
              </w:rPr>
              <w:t>01/01/2020</w:t>
            </w:r>
          </w:p>
        </w:tc>
        <w:tc>
          <w:tcPr>
            <w:tcW w:w="2235" w:type="dxa"/>
            <w:gridSpan w:val="2"/>
            <w:shd w:val="clear" w:color="auto" w:fill="auto"/>
          </w:tcPr>
          <w:p w14:paraId="38D623C7" w14:textId="77777777" w:rsidR="00CF05F5" w:rsidRDefault="00CF05F5" w:rsidP="008549B7">
            <w:pPr>
              <w:widowControl w:val="0"/>
              <w:jc w:val="center"/>
              <w:rPr>
                <w:b/>
              </w:rPr>
            </w:pPr>
            <w:r>
              <w:rPr>
                <w:b/>
              </w:rPr>
              <w:t>Use Case Reference(s):</w:t>
            </w:r>
          </w:p>
        </w:tc>
        <w:tc>
          <w:tcPr>
            <w:tcW w:w="2653" w:type="dxa"/>
            <w:shd w:val="clear" w:color="auto" w:fill="auto"/>
          </w:tcPr>
          <w:p w14:paraId="0A275786" w14:textId="08616C9D" w:rsidR="00CF05F5" w:rsidRDefault="00CF05F5" w:rsidP="008549B7">
            <w:pPr>
              <w:widowControl w:val="0"/>
              <w:rPr>
                <w:i/>
                <w:sz w:val="22"/>
                <w:szCs w:val="22"/>
              </w:rPr>
            </w:pPr>
            <w:r>
              <w:rPr>
                <w:i/>
                <w:sz w:val="22"/>
                <w:szCs w:val="22"/>
              </w:rPr>
              <w:t>UC 3.</w:t>
            </w:r>
            <w:r w:rsidR="008549B7">
              <w:rPr>
                <w:i/>
                <w:sz w:val="22"/>
                <w:szCs w:val="22"/>
              </w:rPr>
              <w:t>6.</w:t>
            </w:r>
            <w:r w:rsidR="00B424D5">
              <w:rPr>
                <w:i/>
                <w:sz w:val="22"/>
                <w:szCs w:val="22"/>
              </w:rPr>
              <w:t>5</w:t>
            </w:r>
          </w:p>
        </w:tc>
      </w:tr>
      <w:tr w:rsidR="00CF05F5" w14:paraId="653C8542" w14:textId="77777777" w:rsidTr="008549B7">
        <w:trPr>
          <w:trHeight w:val="400"/>
          <w:jc w:val="center"/>
        </w:trPr>
        <w:tc>
          <w:tcPr>
            <w:tcW w:w="2547" w:type="dxa"/>
            <w:gridSpan w:val="2"/>
            <w:shd w:val="clear" w:color="auto" w:fill="auto"/>
          </w:tcPr>
          <w:p w14:paraId="3EAD5F84" w14:textId="77777777" w:rsidR="00CF05F5" w:rsidRDefault="00CF05F5" w:rsidP="008549B7">
            <w:pPr>
              <w:widowControl w:val="0"/>
              <w:jc w:val="center"/>
              <w:rPr>
                <w:b/>
              </w:rPr>
            </w:pPr>
            <w:r>
              <w:rPr>
                <w:b/>
              </w:rPr>
              <w:t>Revision History:</w:t>
            </w:r>
          </w:p>
        </w:tc>
        <w:tc>
          <w:tcPr>
            <w:tcW w:w="6480" w:type="dxa"/>
            <w:gridSpan w:val="4"/>
            <w:shd w:val="clear" w:color="auto" w:fill="auto"/>
          </w:tcPr>
          <w:p w14:paraId="1C362BD7" w14:textId="77777777" w:rsidR="00CF05F5" w:rsidRDefault="00B23C8A" w:rsidP="008549B7">
            <w:pPr>
              <w:rPr>
                <w:i/>
                <w:sz w:val="22"/>
                <w:szCs w:val="22"/>
              </w:rPr>
            </w:pPr>
            <w:r>
              <w:rPr>
                <w:i/>
                <w:sz w:val="22"/>
                <w:szCs w:val="22"/>
              </w:rPr>
              <w:t>This module’s testing was completed in version 2.</w:t>
            </w:r>
          </w:p>
        </w:tc>
      </w:tr>
      <w:tr w:rsidR="00CF05F5" w14:paraId="67451A1D" w14:textId="77777777" w:rsidTr="008549B7">
        <w:trPr>
          <w:jc w:val="center"/>
        </w:trPr>
        <w:tc>
          <w:tcPr>
            <w:tcW w:w="2547" w:type="dxa"/>
            <w:gridSpan w:val="2"/>
            <w:shd w:val="clear" w:color="auto" w:fill="auto"/>
          </w:tcPr>
          <w:p w14:paraId="5DD130FB" w14:textId="77777777" w:rsidR="00CF05F5" w:rsidRDefault="00CF05F5" w:rsidP="008549B7">
            <w:pPr>
              <w:widowControl w:val="0"/>
              <w:jc w:val="center"/>
              <w:rPr>
                <w:b/>
              </w:rPr>
            </w:pPr>
            <w:r>
              <w:rPr>
                <w:b/>
              </w:rPr>
              <w:t>Objective</w:t>
            </w:r>
          </w:p>
        </w:tc>
        <w:tc>
          <w:tcPr>
            <w:tcW w:w="6480" w:type="dxa"/>
            <w:gridSpan w:val="4"/>
            <w:shd w:val="clear" w:color="auto" w:fill="auto"/>
          </w:tcPr>
          <w:p w14:paraId="3D50FEA0" w14:textId="77777777" w:rsidR="00CF05F5" w:rsidRPr="00CF05F5" w:rsidRDefault="00CF05F5" w:rsidP="008549B7">
            <w:pPr>
              <w:widowControl w:val="0"/>
              <w:rPr>
                <w:i/>
                <w:iCs/>
                <w:sz w:val="22"/>
                <w:szCs w:val="22"/>
              </w:rPr>
            </w:pPr>
            <w:r w:rsidRPr="00CF05F5">
              <w:rPr>
                <w:i/>
                <w:iCs/>
                <w:sz w:val="22"/>
                <w:szCs w:val="22"/>
              </w:rPr>
              <w:t>The system will detect the obstacles by the images captured by camera, compare it with the dataset of objects and will inform the blind person about the type of obstacle detected.</w:t>
            </w:r>
          </w:p>
        </w:tc>
      </w:tr>
      <w:tr w:rsidR="00CF05F5" w14:paraId="57FD55D4" w14:textId="77777777" w:rsidTr="008549B7">
        <w:trPr>
          <w:jc w:val="center"/>
        </w:trPr>
        <w:tc>
          <w:tcPr>
            <w:tcW w:w="2547" w:type="dxa"/>
            <w:gridSpan w:val="2"/>
            <w:shd w:val="clear" w:color="auto" w:fill="auto"/>
          </w:tcPr>
          <w:p w14:paraId="6107AA24" w14:textId="77777777" w:rsidR="00CF05F5" w:rsidRDefault="00CF05F5" w:rsidP="008549B7">
            <w:pPr>
              <w:widowControl w:val="0"/>
              <w:jc w:val="center"/>
              <w:rPr>
                <w:b/>
              </w:rPr>
            </w:pPr>
            <w:r>
              <w:rPr>
                <w:b/>
              </w:rPr>
              <w:t>Product/Ver/Module:</w:t>
            </w:r>
          </w:p>
        </w:tc>
        <w:tc>
          <w:tcPr>
            <w:tcW w:w="6480" w:type="dxa"/>
            <w:gridSpan w:val="4"/>
            <w:shd w:val="clear" w:color="auto" w:fill="auto"/>
          </w:tcPr>
          <w:p w14:paraId="7E171E96" w14:textId="77777777" w:rsidR="00CF05F5" w:rsidRDefault="006715A8" w:rsidP="008549B7">
            <w:pPr>
              <w:rPr>
                <w:i/>
                <w:sz w:val="22"/>
                <w:szCs w:val="22"/>
              </w:rPr>
            </w:pPr>
            <w:r>
              <w:rPr>
                <w:i/>
                <w:sz w:val="22"/>
                <w:szCs w:val="22"/>
              </w:rPr>
              <w:t xml:space="preserve">Obstacle Detection </w:t>
            </w:r>
            <w:r w:rsidR="00CF05F5">
              <w:rPr>
                <w:i/>
                <w:sz w:val="22"/>
                <w:szCs w:val="22"/>
              </w:rPr>
              <w:t xml:space="preserve">Module </w:t>
            </w:r>
          </w:p>
        </w:tc>
      </w:tr>
      <w:tr w:rsidR="00CF05F5" w14:paraId="5C42FB19" w14:textId="77777777" w:rsidTr="008549B7">
        <w:trPr>
          <w:jc w:val="center"/>
        </w:trPr>
        <w:tc>
          <w:tcPr>
            <w:tcW w:w="2547" w:type="dxa"/>
            <w:gridSpan w:val="2"/>
            <w:shd w:val="clear" w:color="auto" w:fill="auto"/>
          </w:tcPr>
          <w:p w14:paraId="2CD2913D" w14:textId="77777777" w:rsidR="00CF05F5" w:rsidRDefault="00CF05F5" w:rsidP="008549B7">
            <w:pPr>
              <w:widowControl w:val="0"/>
              <w:jc w:val="center"/>
              <w:rPr>
                <w:b/>
              </w:rPr>
            </w:pPr>
            <w:r>
              <w:rPr>
                <w:b/>
              </w:rPr>
              <w:t>Environment:</w:t>
            </w:r>
          </w:p>
        </w:tc>
        <w:tc>
          <w:tcPr>
            <w:tcW w:w="6480" w:type="dxa"/>
            <w:gridSpan w:val="4"/>
            <w:shd w:val="clear" w:color="auto" w:fill="auto"/>
          </w:tcPr>
          <w:p w14:paraId="251AA83B" w14:textId="77777777" w:rsidR="008C61E3" w:rsidRDefault="008C61E3" w:rsidP="008C61E3">
            <w:pPr>
              <w:rPr>
                <w:i/>
                <w:sz w:val="22"/>
                <w:szCs w:val="22"/>
              </w:rPr>
            </w:pPr>
            <w:r>
              <w:rPr>
                <w:i/>
                <w:sz w:val="22"/>
                <w:szCs w:val="22"/>
              </w:rPr>
              <w:t>Software: Android Studio</w:t>
            </w:r>
          </w:p>
          <w:p w14:paraId="0AB49576" w14:textId="77777777" w:rsidR="008C61E3" w:rsidRDefault="008C61E3" w:rsidP="008C61E3">
            <w:pPr>
              <w:rPr>
                <w:i/>
                <w:sz w:val="22"/>
                <w:szCs w:val="22"/>
              </w:rPr>
            </w:pPr>
            <w:r>
              <w:rPr>
                <w:i/>
                <w:sz w:val="22"/>
                <w:szCs w:val="22"/>
              </w:rPr>
              <w:t>Language: Java and Python</w:t>
            </w:r>
          </w:p>
          <w:p w14:paraId="4CD681EB" w14:textId="77777777" w:rsidR="00CF05F5" w:rsidRDefault="008C61E3" w:rsidP="008C61E3">
            <w:pPr>
              <w:rPr>
                <w:i/>
                <w:sz w:val="22"/>
                <w:szCs w:val="22"/>
              </w:rPr>
            </w:pPr>
            <w:r>
              <w:rPr>
                <w:i/>
                <w:sz w:val="22"/>
                <w:szCs w:val="22"/>
              </w:rPr>
              <w:t>OS: Android</w:t>
            </w:r>
          </w:p>
        </w:tc>
      </w:tr>
      <w:tr w:rsidR="00CF05F5" w14:paraId="035DF589" w14:textId="77777777" w:rsidTr="008549B7">
        <w:trPr>
          <w:jc w:val="center"/>
        </w:trPr>
        <w:tc>
          <w:tcPr>
            <w:tcW w:w="2547" w:type="dxa"/>
            <w:gridSpan w:val="2"/>
            <w:shd w:val="clear" w:color="auto" w:fill="auto"/>
          </w:tcPr>
          <w:p w14:paraId="10A7C90C" w14:textId="77777777" w:rsidR="00CF05F5" w:rsidRDefault="00CF05F5" w:rsidP="008549B7">
            <w:pPr>
              <w:widowControl w:val="0"/>
              <w:jc w:val="center"/>
              <w:rPr>
                <w:b/>
              </w:rPr>
            </w:pPr>
            <w:r>
              <w:rPr>
                <w:b/>
              </w:rPr>
              <w:t>Assumptions:</w:t>
            </w:r>
          </w:p>
        </w:tc>
        <w:tc>
          <w:tcPr>
            <w:tcW w:w="6480" w:type="dxa"/>
            <w:gridSpan w:val="4"/>
            <w:shd w:val="clear" w:color="auto" w:fill="auto"/>
          </w:tcPr>
          <w:p w14:paraId="0FD89878" w14:textId="77777777" w:rsidR="00CF05F5" w:rsidRDefault="00CF05F5" w:rsidP="008549B7">
            <w:pPr>
              <w:rPr>
                <w:i/>
                <w:sz w:val="22"/>
                <w:szCs w:val="22"/>
              </w:rPr>
            </w:pPr>
            <w:r>
              <w:rPr>
                <w:i/>
                <w:sz w:val="22"/>
                <w:szCs w:val="22"/>
              </w:rPr>
              <w:t>User must be logged into the system.</w:t>
            </w:r>
          </w:p>
        </w:tc>
      </w:tr>
      <w:tr w:rsidR="00CF05F5" w14:paraId="0BE74617" w14:textId="77777777" w:rsidTr="008549B7">
        <w:trPr>
          <w:jc w:val="center"/>
        </w:trPr>
        <w:tc>
          <w:tcPr>
            <w:tcW w:w="2547" w:type="dxa"/>
            <w:gridSpan w:val="2"/>
            <w:shd w:val="clear" w:color="auto" w:fill="auto"/>
          </w:tcPr>
          <w:p w14:paraId="46A13640" w14:textId="77777777" w:rsidR="00CF05F5" w:rsidRDefault="00CF05F5" w:rsidP="008549B7">
            <w:pPr>
              <w:widowControl w:val="0"/>
              <w:jc w:val="center"/>
              <w:rPr>
                <w:b/>
              </w:rPr>
            </w:pPr>
            <w:r>
              <w:rPr>
                <w:b/>
              </w:rPr>
              <w:t>Pre-Requisite:</w:t>
            </w:r>
          </w:p>
        </w:tc>
        <w:tc>
          <w:tcPr>
            <w:tcW w:w="6480" w:type="dxa"/>
            <w:gridSpan w:val="4"/>
            <w:shd w:val="clear" w:color="auto" w:fill="auto"/>
          </w:tcPr>
          <w:p w14:paraId="31AB18E8" w14:textId="77777777" w:rsidR="00CF05F5" w:rsidRDefault="00CF05F5" w:rsidP="008549B7">
            <w:pPr>
              <w:widowControl w:val="0"/>
              <w:rPr>
                <w:i/>
                <w:sz w:val="22"/>
                <w:szCs w:val="22"/>
              </w:rPr>
            </w:pPr>
          </w:p>
        </w:tc>
      </w:tr>
      <w:tr w:rsidR="00CF05F5" w14:paraId="1CC40E0B" w14:textId="77777777" w:rsidTr="008549B7">
        <w:trPr>
          <w:trHeight w:val="402"/>
          <w:jc w:val="center"/>
        </w:trPr>
        <w:tc>
          <w:tcPr>
            <w:tcW w:w="1271" w:type="dxa"/>
            <w:shd w:val="clear" w:color="auto" w:fill="auto"/>
          </w:tcPr>
          <w:p w14:paraId="4278909C" w14:textId="77777777" w:rsidR="00CF05F5" w:rsidRDefault="00CF05F5" w:rsidP="008549B7">
            <w:pPr>
              <w:widowControl w:val="0"/>
              <w:jc w:val="center"/>
              <w:rPr>
                <w:b/>
              </w:rPr>
            </w:pPr>
            <w:r>
              <w:rPr>
                <w:b/>
              </w:rPr>
              <w:t>Step No.</w:t>
            </w:r>
          </w:p>
        </w:tc>
        <w:tc>
          <w:tcPr>
            <w:tcW w:w="3544" w:type="dxa"/>
            <w:gridSpan w:val="3"/>
            <w:shd w:val="clear" w:color="auto" w:fill="auto"/>
          </w:tcPr>
          <w:p w14:paraId="2650899D" w14:textId="77777777" w:rsidR="00CF05F5" w:rsidRDefault="00CF05F5" w:rsidP="008549B7">
            <w:pPr>
              <w:widowControl w:val="0"/>
              <w:jc w:val="center"/>
              <w:rPr>
                <w:b/>
              </w:rPr>
            </w:pPr>
            <w:r>
              <w:rPr>
                <w:b/>
              </w:rPr>
              <w:t>Execution description</w:t>
            </w:r>
          </w:p>
        </w:tc>
        <w:tc>
          <w:tcPr>
            <w:tcW w:w="4212" w:type="dxa"/>
            <w:gridSpan w:val="2"/>
            <w:shd w:val="clear" w:color="auto" w:fill="auto"/>
          </w:tcPr>
          <w:p w14:paraId="7ABC16CF" w14:textId="77777777" w:rsidR="00CF05F5" w:rsidRDefault="00CF05F5" w:rsidP="008549B7">
            <w:pPr>
              <w:widowControl w:val="0"/>
              <w:jc w:val="center"/>
              <w:rPr>
                <w:b/>
              </w:rPr>
            </w:pPr>
            <w:r>
              <w:rPr>
                <w:b/>
              </w:rPr>
              <w:t>Procedure result</w:t>
            </w:r>
          </w:p>
        </w:tc>
      </w:tr>
      <w:tr w:rsidR="00CF05F5" w14:paraId="729D4D63" w14:textId="77777777" w:rsidTr="008549B7">
        <w:trPr>
          <w:trHeight w:val="365"/>
          <w:jc w:val="center"/>
        </w:trPr>
        <w:tc>
          <w:tcPr>
            <w:tcW w:w="1271" w:type="dxa"/>
            <w:shd w:val="clear" w:color="auto" w:fill="auto"/>
          </w:tcPr>
          <w:p w14:paraId="285B85CD" w14:textId="77777777" w:rsidR="00CF05F5" w:rsidRDefault="00CF05F5" w:rsidP="008549B7">
            <w:pPr>
              <w:widowControl w:val="0"/>
              <w:jc w:val="center"/>
              <w:rPr>
                <w:b/>
              </w:rPr>
            </w:pPr>
            <w:r>
              <w:rPr>
                <w:b/>
              </w:rPr>
              <w:t>1</w:t>
            </w:r>
          </w:p>
        </w:tc>
        <w:tc>
          <w:tcPr>
            <w:tcW w:w="3544" w:type="dxa"/>
            <w:gridSpan w:val="3"/>
            <w:shd w:val="clear" w:color="auto" w:fill="auto"/>
          </w:tcPr>
          <w:p w14:paraId="5A28E017" w14:textId="77777777" w:rsidR="00CF05F5" w:rsidRDefault="008549B7" w:rsidP="008549B7">
            <w:pPr>
              <w:rPr>
                <w:i/>
                <w:sz w:val="22"/>
                <w:szCs w:val="22"/>
              </w:rPr>
            </w:pPr>
            <w:r>
              <w:rPr>
                <w:i/>
                <w:sz w:val="22"/>
                <w:szCs w:val="22"/>
              </w:rPr>
              <w:t>User taps once to open camera in day mode or twice to open the camera in night mode</w:t>
            </w:r>
          </w:p>
        </w:tc>
        <w:tc>
          <w:tcPr>
            <w:tcW w:w="4212" w:type="dxa"/>
            <w:gridSpan w:val="2"/>
            <w:shd w:val="clear" w:color="auto" w:fill="auto"/>
          </w:tcPr>
          <w:p w14:paraId="6D29AB4B" w14:textId="77777777" w:rsidR="00CF05F5" w:rsidRDefault="00CF05F5" w:rsidP="008549B7">
            <w:pPr>
              <w:widowControl w:val="0"/>
              <w:rPr>
                <w:i/>
                <w:sz w:val="22"/>
                <w:szCs w:val="22"/>
              </w:rPr>
            </w:pPr>
            <w:r>
              <w:rPr>
                <w:i/>
                <w:sz w:val="22"/>
                <w:szCs w:val="22"/>
              </w:rPr>
              <w:t>System opens the camera and starts taking photos in burst mode until an obstacle is detected and informs the blind through audio output about the type of obstacle detected.</w:t>
            </w:r>
          </w:p>
        </w:tc>
      </w:tr>
      <w:tr w:rsidR="00CF05F5" w14:paraId="242CA5F6" w14:textId="77777777" w:rsidTr="008549B7">
        <w:trPr>
          <w:trHeight w:val="1012"/>
          <w:jc w:val="center"/>
        </w:trPr>
        <w:tc>
          <w:tcPr>
            <w:tcW w:w="9027" w:type="dxa"/>
            <w:gridSpan w:val="6"/>
            <w:shd w:val="clear" w:color="auto" w:fill="auto"/>
          </w:tcPr>
          <w:p w14:paraId="17AEB399" w14:textId="77777777" w:rsidR="00CF05F5" w:rsidRDefault="00CF05F5" w:rsidP="008549B7">
            <w:pPr>
              <w:widowControl w:val="0"/>
              <w:jc w:val="center"/>
              <w:rPr>
                <w:b/>
              </w:rPr>
            </w:pPr>
            <w:r>
              <w:rPr>
                <w:b/>
              </w:rPr>
              <w:t xml:space="preserve">Comments: </w:t>
            </w:r>
            <w:r>
              <w:rPr>
                <w:i/>
                <w:sz w:val="22"/>
                <w:szCs w:val="22"/>
              </w:rPr>
              <w:t>System is working according to our needs.</w:t>
            </w:r>
          </w:p>
        </w:tc>
      </w:tr>
      <w:tr w:rsidR="00CF05F5" w14:paraId="5374FEB6" w14:textId="77777777" w:rsidTr="008549B7">
        <w:trPr>
          <w:jc w:val="center"/>
        </w:trPr>
        <w:tc>
          <w:tcPr>
            <w:tcW w:w="9027" w:type="dxa"/>
            <w:gridSpan w:val="6"/>
            <w:shd w:val="clear" w:color="auto" w:fill="auto"/>
          </w:tcPr>
          <w:p w14:paraId="5FE79CBE" w14:textId="77777777" w:rsidR="00CF05F5" w:rsidRDefault="00CF05F5" w:rsidP="008549B7">
            <w:pPr>
              <w:jc w:val="center"/>
              <w:rPr>
                <w:sz w:val="20"/>
                <w:szCs w:val="20"/>
              </w:rPr>
            </w:pPr>
            <w:r>
              <w:rPr>
                <w:rFonts w:ascii="MS Gothic" w:eastAsia="MS Gothic" w:hAnsi="MS Gothic" w:cs="MS Gothic"/>
                <w:b/>
              </w:rPr>
              <w:t>☒</w:t>
            </w:r>
            <w:r>
              <w:rPr>
                <w:i/>
                <w:sz w:val="22"/>
                <w:szCs w:val="22"/>
              </w:rPr>
              <w:t>Passed ☐Failed ☐Not Executed</w:t>
            </w:r>
          </w:p>
        </w:tc>
      </w:tr>
    </w:tbl>
    <w:p w14:paraId="4A5C7637" w14:textId="77777777" w:rsidR="00CF05F5" w:rsidRDefault="00CF05F5" w:rsidP="00CF05F5"/>
    <w:p w14:paraId="582FFD9C" w14:textId="77777777" w:rsidR="00CF05F5" w:rsidRDefault="00CF05F5" w:rsidP="00CF05F5"/>
    <w:p w14:paraId="44213D83" w14:textId="77777777" w:rsidR="00CF05F5" w:rsidRDefault="00CF05F5" w:rsidP="00CF05F5"/>
    <w:p w14:paraId="4A419D63" w14:textId="77777777" w:rsidR="00CF05F5" w:rsidRDefault="00CF05F5" w:rsidP="00CF05F5"/>
    <w:p w14:paraId="523FADCA" w14:textId="77777777" w:rsidR="00CF05F5" w:rsidRDefault="00CF05F5" w:rsidP="00CF05F5"/>
    <w:p w14:paraId="6FFAFB84" w14:textId="77777777" w:rsidR="00CF05F5" w:rsidRDefault="00CF05F5" w:rsidP="00CF05F5"/>
    <w:p w14:paraId="0A8FEEB1" w14:textId="77777777" w:rsidR="00CF05F5" w:rsidRDefault="00CF05F5" w:rsidP="00CF05F5"/>
    <w:p w14:paraId="4EC4B9F7" w14:textId="77777777" w:rsidR="00CF05F5" w:rsidRDefault="00CF05F5" w:rsidP="00CF05F5"/>
    <w:p w14:paraId="6C1F2560" w14:textId="77777777" w:rsidR="00CF05F5" w:rsidRDefault="00CF05F5" w:rsidP="00CF05F5"/>
    <w:p w14:paraId="01E9BC41" w14:textId="77777777" w:rsidR="00CF05F5" w:rsidRDefault="00CF05F5" w:rsidP="00CF05F5"/>
    <w:p w14:paraId="7EE7BE22" w14:textId="77777777" w:rsidR="00CF05F5" w:rsidRDefault="00CF05F5" w:rsidP="00CF05F5"/>
    <w:p w14:paraId="1B762B39" w14:textId="77777777" w:rsidR="00CF05F5" w:rsidRDefault="00CF05F5" w:rsidP="00CF05F5"/>
    <w:p w14:paraId="1F64E07B" w14:textId="77777777" w:rsidR="00CF05F5" w:rsidRDefault="00CF05F5" w:rsidP="00CF05F5"/>
    <w:p w14:paraId="7C04A00D" w14:textId="77777777" w:rsidR="00CF05F5" w:rsidRDefault="00CF05F5" w:rsidP="00CF05F5"/>
    <w:p w14:paraId="587D1CF7" w14:textId="77777777" w:rsidR="00CF05F5" w:rsidRDefault="00CF05F5" w:rsidP="00CF05F5"/>
    <w:p w14:paraId="52CD0E84" w14:textId="77777777" w:rsidR="00CF05F5" w:rsidRDefault="00CF05F5" w:rsidP="00CF05F5"/>
    <w:p w14:paraId="1FB2AF2D" w14:textId="77777777" w:rsidR="00CF05F5" w:rsidRDefault="00CF05F5" w:rsidP="00CF05F5"/>
    <w:p w14:paraId="24F7274B" w14:textId="77777777" w:rsidR="00CF05F5" w:rsidRDefault="00CF05F5" w:rsidP="00CF05F5"/>
    <w:p w14:paraId="194A6340" w14:textId="77777777" w:rsidR="00CF05F5" w:rsidRDefault="00CF05F5" w:rsidP="00CF05F5"/>
    <w:p w14:paraId="55CE48FE" w14:textId="29183CF4" w:rsidR="00CF05F5" w:rsidRDefault="00CF05F5" w:rsidP="00CF05F5">
      <w:pPr>
        <w:pStyle w:val="Heading3"/>
      </w:pPr>
      <w:bookmarkStart w:id="239" w:name="_Toc42076308"/>
      <w:r>
        <w:lastRenderedPageBreak/>
        <w:t>4.2.7 Obstacle Detection Position Output</w:t>
      </w:r>
      <w:bookmarkEnd w:id="239"/>
    </w:p>
    <w:p w14:paraId="21E71836" w14:textId="47D05728" w:rsidR="00B424D5" w:rsidRPr="00B424D5" w:rsidRDefault="00B424D5" w:rsidP="00B424D5">
      <w:pPr>
        <w:pStyle w:val="BodyText"/>
      </w:pPr>
      <w:r>
        <w:t>The following test case is about the obstacle detection position output functionality and the reproduce steps in order to execute it.</w:t>
      </w:r>
    </w:p>
    <w:p w14:paraId="65D321B2" w14:textId="77777777" w:rsidR="00CF05F5" w:rsidRDefault="00CF05F5" w:rsidP="00CF05F5"/>
    <w:tbl>
      <w:tblPr>
        <w:tblW w:w="9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1276"/>
        <w:gridCol w:w="1592"/>
        <w:gridCol w:w="676"/>
        <w:gridCol w:w="1559"/>
        <w:gridCol w:w="2653"/>
      </w:tblGrid>
      <w:tr w:rsidR="00CF05F5" w14:paraId="4AC637E7" w14:textId="77777777" w:rsidTr="008549B7">
        <w:trPr>
          <w:jc w:val="center"/>
        </w:trPr>
        <w:tc>
          <w:tcPr>
            <w:tcW w:w="9027" w:type="dxa"/>
            <w:gridSpan w:val="6"/>
            <w:shd w:val="clear" w:color="auto" w:fill="auto"/>
          </w:tcPr>
          <w:p w14:paraId="6FC0994E" w14:textId="77777777" w:rsidR="00CF05F5" w:rsidRDefault="00CF05F5" w:rsidP="008549B7">
            <w:pPr>
              <w:jc w:val="center"/>
              <w:rPr>
                <w:b/>
              </w:rPr>
            </w:pPr>
            <w:r>
              <w:rPr>
                <w:b/>
              </w:rPr>
              <w:t>Obstacle Detection</w:t>
            </w:r>
          </w:p>
        </w:tc>
      </w:tr>
      <w:tr w:rsidR="00CF05F5" w14:paraId="1AC19FFF" w14:textId="77777777" w:rsidTr="008549B7">
        <w:trPr>
          <w:jc w:val="center"/>
        </w:trPr>
        <w:tc>
          <w:tcPr>
            <w:tcW w:w="9027" w:type="dxa"/>
            <w:gridSpan w:val="6"/>
            <w:shd w:val="clear" w:color="auto" w:fill="auto"/>
          </w:tcPr>
          <w:p w14:paraId="315B686B" w14:textId="77777777" w:rsidR="00CF05F5" w:rsidRDefault="00A254BD" w:rsidP="008549B7">
            <w:pPr>
              <w:jc w:val="center"/>
              <w:rPr>
                <w:b/>
              </w:rPr>
            </w:pPr>
            <w:r>
              <w:rPr>
                <w:b/>
              </w:rPr>
              <w:t>2</w:t>
            </w:r>
          </w:p>
        </w:tc>
      </w:tr>
      <w:tr w:rsidR="00CF05F5" w14:paraId="289947E1" w14:textId="77777777" w:rsidTr="008549B7">
        <w:trPr>
          <w:jc w:val="center"/>
        </w:trPr>
        <w:tc>
          <w:tcPr>
            <w:tcW w:w="2547" w:type="dxa"/>
            <w:gridSpan w:val="2"/>
            <w:shd w:val="clear" w:color="auto" w:fill="auto"/>
          </w:tcPr>
          <w:p w14:paraId="1123CC49" w14:textId="77777777" w:rsidR="00CF05F5" w:rsidRDefault="00CF05F5" w:rsidP="008549B7">
            <w:pPr>
              <w:widowControl w:val="0"/>
              <w:jc w:val="center"/>
              <w:rPr>
                <w:b/>
              </w:rPr>
            </w:pPr>
            <w:r>
              <w:rPr>
                <w:b/>
              </w:rPr>
              <w:t>Test Case ID:</w:t>
            </w:r>
          </w:p>
        </w:tc>
        <w:tc>
          <w:tcPr>
            <w:tcW w:w="1592" w:type="dxa"/>
            <w:shd w:val="clear" w:color="auto" w:fill="auto"/>
          </w:tcPr>
          <w:p w14:paraId="2560CD69" w14:textId="77777777" w:rsidR="00CF05F5" w:rsidRDefault="00CF05F5" w:rsidP="008549B7">
            <w:pPr>
              <w:widowControl w:val="0"/>
              <w:rPr>
                <w:i/>
                <w:sz w:val="22"/>
                <w:szCs w:val="22"/>
              </w:rPr>
            </w:pPr>
            <w:r>
              <w:rPr>
                <w:i/>
                <w:sz w:val="22"/>
                <w:szCs w:val="22"/>
              </w:rPr>
              <w:t>1.1.7</w:t>
            </w:r>
          </w:p>
        </w:tc>
        <w:tc>
          <w:tcPr>
            <w:tcW w:w="2235" w:type="dxa"/>
            <w:gridSpan w:val="2"/>
            <w:shd w:val="clear" w:color="auto" w:fill="auto"/>
          </w:tcPr>
          <w:p w14:paraId="0DB4F42A" w14:textId="77777777" w:rsidR="00CF05F5" w:rsidRDefault="00CF05F5" w:rsidP="008549B7">
            <w:pPr>
              <w:widowControl w:val="0"/>
              <w:jc w:val="center"/>
              <w:rPr>
                <w:b/>
              </w:rPr>
            </w:pPr>
            <w:r>
              <w:rPr>
                <w:b/>
              </w:rPr>
              <w:t>QA Test Engineer:</w:t>
            </w:r>
          </w:p>
        </w:tc>
        <w:tc>
          <w:tcPr>
            <w:tcW w:w="2653" w:type="dxa"/>
            <w:shd w:val="clear" w:color="auto" w:fill="auto"/>
          </w:tcPr>
          <w:p w14:paraId="72079984" w14:textId="77777777" w:rsidR="00CF05F5" w:rsidRDefault="002103A8" w:rsidP="008549B7">
            <w:pPr>
              <w:widowControl w:val="0"/>
              <w:rPr>
                <w:i/>
                <w:sz w:val="22"/>
                <w:szCs w:val="22"/>
              </w:rPr>
            </w:pPr>
            <w:r>
              <w:rPr>
                <w:i/>
                <w:sz w:val="22"/>
                <w:szCs w:val="22"/>
              </w:rPr>
              <w:t>Muneeb Akhtar</w:t>
            </w:r>
          </w:p>
        </w:tc>
      </w:tr>
      <w:tr w:rsidR="00CF05F5" w14:paraId="421F30FA" w14:textId="77777777" w:rsidTr="008549B7">
        <w:trPr>
          <w:jc w:val="center"/>
        </w:trPr>
        <w:tc>
          <w:tcPr>
            <w:tcW w:w="2547" w:type="dxa"/>
            <w:gridSpan w:val="2"/>
            <w:shd w:val="clear" w:color="auto" w:fill="auto"/>
          </w:tcPr>
          <w:p w14:paraId="1B673E02" w14:textId="77777777" w:rsidR="00CF05F5" w:rsidRDefault="00CF05F5" w:rsidP="008549B7">
            <w:pPr>
              <w:widowControl w:val="0"/>
              <w:jc w:val="center"/>
              <w:rPr>
                <w:b/>
              </w:rPr>
            </w:pPr>
            <w:r>
              <w:rPr>
                <w:b/>
              </w:rPr>
              <w:t>Test case Version:</w:t>
            </w:r>
          </w:p>
        </w:tc>
        <w:tc>
          <w:tcPr>
            <w:tcW w:w="1592" w:type="dxa"/>
            <w:shd w:val="clear" w:color="auto" w:fill="auto"/>
          </w:tcPr>
          <w:p w14:paraId="62C2A033" w14:textId="77777777" w:rsidR="00CF05F5" w:rsidRDefault="00B23C8A" w:rsidP="008549B7">
            <w:pPr>
              <w:widowControl w:val="0"/>
              <w:rPr>
                <w:i/>
                <w:sz w:val="22"/>
                <w:szCs w:val="22"/>
              </w:rPr>
            </w:pPr>
            <w:r>
              <w:rPr>
                <w:i/>
                <w:sz w:val="22"/>
                <w:szCs w:val="22"/>
              </w:rPr>
              <w:t>2</w:t>
            </w:r>
          </w:p>
        </w:tc>
        <w:tc>
          <w:tcPr>
            <w:tcW w:w="2235" w:type="dxa"/>
            <w:gridSpan w:val="2"/>
            <w:shd w:val="clear" w:color="auto" w:fill="auto"/>
          </w:tcPr>
          <w:p w14:paraId="5F88BDAF" w14:textId="77777777" w:rsidR="00CF05F5" w:rsidRDefault="00CF05F5" w:rsidP="008549B7">
            <w:pPr>
              <w:widowControl w:val="0"/>
              <w:jc w:val="center"/>
              <w:rPr>
                <w:b/>
              </w:rPr>
            </w:pPr>
            <w:r>
              <w:rPr>
                <w:b/>
              </w:rPr>
              <w:t>Reviewed By:</w:t>
            </w:r>
          </w:p>
        </w:tc>
        <w:tc>
          <w:tcPr>
            <w:tcW w:w="2653" w:type="dxa"/>
            <w:shd w:val="clear" w:color="auto" w:fill="auto"/>
          </w:tcPr>
          <w:p w14:paraId="1BE1D7C4" w14:textId="77777777" w:rsidR="00CF05F5" w:rsidRDefault="002103A8" w:rsidP="008549B7">
            <w:pPr>
              <w:widowControl w:val="0"/>
              <w:rPr>
                <w:i/>
                <w:sz w:val="22"/>
                <w:szCs w:val="22"/>
              </w:rPr>
            </w:pPr>
            <w:r>
              <w:rPr>
                <w:i/>
                <w:sz w:val="22"/>
                <w:szCs w:val="22"/>
              </w:rPr>
              <w:t>Hamna Faisal</w:t>
            </w:r>
          </w:p>
        </w:tc>
      </w:tr>
      <w:tr w:rsidR="00CF05F5" w14:paraId="259C86FA" w14:textId="77777777" w:rsidTr="008549B7">
        <w:trPr>
          <w:jc w:val="center"/>
        </w:trPr>
        <w:tc>
          <w:tcPr>
            <w:tcW w:w="2547" w:type="dxa"/>
            <w:gridSpan w:val="2"/>
            <w:shd w:val="clear" w:color="auto" w:fill="auto"/>
          </w:tcPr>
          <w:p w14:paraId="41A6B831" w14:textId="77777777" w:rsidR="00CF05F5" w:rsidRDefault="00CF05F5" w:rsidP="008549B7">
            <w:pPr>
              <w:widowControl w:val="0"/>
              <w:jc w:val="center"/>
              <w:rPr>
                <w:b/>
              </w:rPr>
            </w:pPr>
            <w:r>
              <w:rPr>
                <w:b/>
              </w:rPr>
              <w:t>Test Date:</w:t>
            </w:r>
          </w:p>
        </w:tc>
        <w:tc>
          <w:tcPr>
            <w:tcW w:w="1592" w:type="dxa"/>
            <w:shd w:val="clear" w:color="auto" w:fill="auto"/>
          </w:tcPr>
          <w:p w14:paraId="33F513AE" w14:textId="77777777" w:rsidR="00CF05F5" w:rsidRDefault="00CF05F5" w:rsidP="008549B7">
            <w:pPr>
              <w:widowControl w:val="0"/>
              <w:rPr>
                <w:i/>
                <w:sz w:val="22"/>
                <w:szCs w:val="22"/>
              </w:rPr>
            </w:pPr>
            <w:r>
              <w:rPr>
                <w:i/>
                <w:sz w:val="22"/>
                <w:szCs w:val="22"/>
              </w:rPr>
              <w:t>01/01/2020</w:t>
            </w:r>
          </w:p>
        </w:tc>
        <w:tc>
          <w:tcPr>
            <w:tcW w:w="2235" w:type="dxa"/>
            <w:gridSpan w:val="2"/>
            <w:shd w:val="clear" w:color="auto" w:fill="auto"/>
          </w:tcPr>
          <w:p w14:paraId="5C00D8EB" w14:textId="77777777" w:rsidR="00CF05F5" w:rsidRDefault="00CF05F5" w:rsidP="008549B7">
            <w:pPr>
              <w:widowControl w:val="0"/>
              <w:jc w:val="center"/>
              <w:rPr>
                <w:b/>
              </w:rPr>
            </w:pPr>
            <w:r>
              <w:rPr>
                <w:b/>
              </w:rPr>
              <w:t>Use Case Reference(s):</w:t>
            </w:r>
          </w:p>
        </w:tc>
        <w:tc>
          <w:tcPr>
            <w:tcW w:w="2653" w:type="dxa"/>
            <w:shd w:val="clear" w:color="auto" w:fill="auto"/>
          </w:tcPr>
          <w:p w14:paraId="278E9FFD" w14:textId="318C0BE8" w:rsidR="00CF05F5" w:rsidRDefault="00CF05F5" w:rsidP="008549B7">
            <w:pPr>
              <w:widowControl w:val="0"/>
              <w:rPr>
                <w:i/>
                <w:sz w:val="22"/>
                <w:szCs w:val="22"/>
              </w:rPr>
            </w:pPr>
            <w:r>
              <w:rPr>
                <w:i/>
                <w:sz w:val="22"/>
                <w:szCs w:val="22"/>
              </w:rPr>
              <w:t>UC 3.</w:t>
            </w:r>
            <w:r w:rsidR="008549B7">
              <w:rPr>
                <w:i/>
                <w:sz w:val="22"/>
                <w:szCs w:val="22"/>
              </w:rPr>
              <w:t>6.</w:t>
            </w:r>
            <w:r w:rsidR="00B424D5">
              <w:rPr>
                <w:i/>
                <w:sz w:val="22"/>
                <w:szCs w:val="22"/>
              </w:rPr>
              <w:t>5</w:t>
            </w:r>
          </w:p>
        </w:tc>
      </w:tr>
      <w:tr w:rsidR="00B23C8A" w14:paraId="75A6CDF5" w14:textId="77777777" w:rsidTr="008549B7">
        <w:trPr>
          <w:trHeight w:val="400"/>
          <w:jc w:val="center"/>
        </w:trPr>
        <w:tc>
          <w:tcPr>
            <w:tcW w:w="2547" w:type="dxa"/>
            <w:gridSpan w:val="2"/>
            <w:shd w:val="clear" w:color="auto" w:fill="auto"/>
          </w:tcPr>
          <w:p w14:paraId="00F2E50A" w14:textId="77777777" w:rsidR="00B23C8A" w:rsidRDefault="00B23C8A" w:rsidP="00B23C8A">
            <w:pPr>
              <w:widowControl w:val="0"/>
              <w:jc w:val="center"/>
              <w:rPr>
                <w:b/>
              </w:rPr>
            </w:pPr>
            <w:r>
              <w:rPr>
                <w:b/>
              </w:rPr>
              <w:t>Revision History:</w:t>
            </w:r>
          </w:p>
        </w:tc>
        <w:tc>
          <w:tcPr>
            <w:tcW w:w="6480" w:type="dxa"/>
            <w:gridSpan w:val="4"/>
            <w:shd w:val="clear" w:color="auto" w:fill="auto"/>
          </w:tcPr>
          <w:p w14:paraId="0149574D" w14:textId="77777777" w:rsidR="00B23C8A" w:rsidRDefault="00B23C8A" w:rsidP="00B23C8A">
            <w:pPr>
              <w:rPr>
                <w:i/>
                <w:sz w:val="22"/>
                <w:szCs w:val="22"/>
              </w:rPr>
            </w:pPr>
            <w:r>
              <w:rPr>
                <w:i/>
                <w:sz w:val="22"/>
                <w:szCs w:val="22"/>
              </w:rPr>
              <w:t>This module’s testing was completed in version 2.</w:t>
            </w:r>
          </w:p>
        </w:tc>
      </w:tr>
      <w:tr w:rsidR="00B23C8A" w14:paraId="1460C730" w14:textId="77777777" w:rsidTr="008549B7">
        <w:trPr>
          <w:jc w:val="center"/>
        </w:trPr>
        <w:tc>
          <w:tcPr>
            <w:tcW w:w="2547" w:type="dxa"/>
            <w:gridSpan w:val="2"/>
            <w:shd w:val="clear" w:color="auto" w:fill="auto"/>
          </w:tcPr>
          <w:p w14:paraId="1B38230E" w14:textId="77777777" w:rsidR="00B23C8A" w:rsidRDefault="00B23C8A" w:rsidP="00B23C8A">
            <w:pPr>
              <w:widowControl w:val="0"/>
              <w:jc w:val="center"/>
              <w:rPr>
                <w:b/>
              </w:rPr>
            </w:pPr>
            <w:r>
              <w:rPr>
                <w:b/>
              </w:rPr>
              <w:t>Objective</w:t>
            </w:r>
          </w:p>
        </w:tc>
        <w:tc>
          <w:tcPr>
            <w:tcW w:w="6480" w:type="dxa"/>
            <w:gridSpan w:val="4"/>
            <w:shd w:val="clear" w:color="auto" w:fill="auto"/>
          </w:tcPr>
          <w:p w14:paraId="53A5A2BB" w14:textId="77777777" w:rsidR="00B23C8A" w:rsidRPr="00CF05F5" w:rsidRDefault="00B23C8A" w:rsidP="00B23C8A">
            <w:pPr>
              <w:widowControl w:val="0"/>
              <w:rPr>
                <w:i/>
                <w:iCs/>
                <w:sz w:val="22"/>
                <w:szCs w:val="22"/>
              </w:rPr>
            </w:pPr>
            <w:r w:rsidRPr="00CF05F5">
              <w:rPr>
                <w:i/>
                <w:iCs/>
                <w:sz w:val="22"/>
                <w:szCs w:val="22"/>
              </w:rPr>
              <w:t>The system will detect the obstacles by the images captured by camera</w:t>
            </w:r>
            <w:r>
              <w:rPr>
                <w:i/>
                <w:iCs/>
                <w:sz w:val="22"/>
                <w:szCs w:val="22"/>
              </w:rPr>
              <w:t xml:space="preserve"> and will </w:t>
            </w:r>
            <w:r w:rsidRPr="00CF05F5">
              <w:rPr>
                <w:i/>
                <w:iCs/>
                <w:sz w:val="22"/>
                <w:szCs w:val="22"/>
              </w:rPr>
              <w:t xml:space="preserve">inform the blind person about the </w:t>
            </w:r>
            <w:r>
              <w:rPr>
                <w:i/>
                <w:iCs/>
                <w:sz w:val="22"/>
                <w:szCs w:val="22"/>
              </w:rPr>
              <w:t>position</w:t>
            </w:r>
            <w:r w:rsidRPr="00CF05F5">
              <w:rPr>
                <w:i/>
                <w:iCs/>
                <w:sz w:val="22"/>
                <w:szCs w:val="22"/>
              </w:rPr>
              <w:t xml:space="preserve"> of obstacle detected.</w:t>
            </w:r>
          </w:p>
        </w:tc>
      </w:tr>
      <w:tr w:rsidR="00B23C8A" w14:paraId="01C1A0C4" w14:textId="77777777" w:rsidTr="008549B7">
        <w:trPr>
          <w:jc w:val="center"/>
        </w:trPr>
        <w:tc>
          <w:tcPr>
            <w:tcW w:w="2547" w:type="dxa"/>
            <w:gridSpan w:val="2"/>
            <w:shd w:val="clear" w:color="auto" w:fill="auto"/>
          </w:tcPr>
          <w:p w14:paraId="5FC63B73" w14:textId="77777777" w:rsidR="00B23C8A" w:rsidRDefault="00B23C8A" w:rsidP="00B23C8A">
            <w:pPr>
              <w:widowControl w:val="0"/>
              <w:jc w:val="center"/>
              <w:rPr>
                <w:b/>
              </w:rPr>
            </w:pPr>
            <w:r>
              <w:rPr>
                <w:b/>
              </w:rPr>
              <w:t>Product/Ver/Module:</w:t>
            </w:r>
          </w:p>
        </w:tc>
        <w:tc>
          <w:tcPr>
            <w:tcW w:w="6480" w:type="dxa"/>
            <w:gridSpan w:val="4"/>
            <w:shd w:val="clear" w:color="auto" w:fill="auto"/>
          </w:tcPr>
          <w:p w14:paraId="52E3A1C3" w14:textId="77777777" w:rsidR="00B23C8A" w:rsidRDefault="006715A8" w:rsidP="00B23C8A">
            <w:pPr>
              <w:rPr>
                <w:i/>
                <w:sz w:val="22"/>
                <w:szCs w:val="22"/>
              </w:rPr>
            </w:pPr>
            <w:r>
              <w:rPr>
                <w:i/>
                <w:sz w:val="22"/>
                <w:szCs w:val="22"/>
              </w:rPr>
              <w:t>Obstacle Detection Module</w:t>
            </w:r>
            <w:r w:rsidR="00B23C8A">
              <w:rPr>
                <w:i/>
                <w:sz w:val="22"/>
                <w:szCs w:val="22"/>
              </w:rPr>
              <w:t xml:space="preserve"> </w:t>
            </w:r>
          </w:p>
        </w:tc>
      </w:tr>
      <w:tr w:rsidR="00B23C8A" w14:paraId="32DD3411" w14:textId="77777777" w:rsidTr="008549B7">
        <w:trPr>
          <w:jc w:val="center"/>
        </w:trPr>
        <w:tc>
          <w:tcPr>
            <w:tcW w:w="2547" w:type="dxa"/>
            <w:gridSpan w:val="2"/>
            <w:shd w:val="clear" w:color="auto" w:fill="auto"/>
          </w:tcPr>
          <w:p w14:paraId="7C413A65" w14:textId="77777777" w:rsidR="00B23C8A" w:rsidRDefault="00B23C8A" w:rsidP="00B23C8A">
            <w:pPr>
              <w:widowControl w:val="0"/>
              <w:jc w:val="center"/>
              <w:rPr>
                <w:b/>
              </w:rPr>
            </w:pPr>
            <w:r>
              <w:rPr>
                <w:b/>
              </w:rPr>
              <w:t>Environment:</w:t>
            </w:r>
          </w:p>
        </w:tc>
        <w:tc>
          <w:tcPr>
            <w:tcW w:w="6480" w:type="dxa"/>
            <w:gridSpan w:val="4"/>
            <w:shd w:val="clear" w:color="auto" w:fill="auto"/>
          </w:tcPr>
          <w:p w14:paraId="6D6A2190" w14:textId="77777777" w:rsidR="008C61E3" w:rsidRDefault="008C61E3" w:rsidP="008C61E3">
            <w:pPr>
              <w:rPr>
                <w:i/>
                <w:sz w:val="22"/>
                <w:szCs w:val="22"/>
              </w:rPr>
            </w:pPr>
            <w:r>
              <w:rPr>
                <w:i/>
                <w:sz w:val="22"/>
                <w:szCs w:val="22"/>
              </w:rPr>
              <w:t>Software: Android Studio</w:t>
            </w:r>
          </w:p>
          <w:p w14:paraId="1B967F3C" w14:textId="77777777" w:rsidR="008C61E3" w:rsidRDefault="008C61E3" w:rsidP="008C61E3">
            <w:pPr>
              <w:rPr>
                <w:i/>
                <w:sz w:val="22"/>
                <w:szCs w:val="22"/>
              </w:rPr>
            </w:pPr>
            <w:r>
              <w:rPr>
                <w:i/>
                <w:sz w:val="22"/>
                <w:szCs w:val="22"/>
              </w:rPr>
              <w:t>Language: Java and Python</w:t>
            </w:r>
          </w:p>
          <w:p w14:paraId="779BE641" w14:textId="77777777" w:rsidR="00B23C8A" w:rsidRDefault="008C61E3" w:rsidP="008C61E3">
            <w:pPr>
              <w:rPr>
                <w:i/>
                <w:sz w:val="22"/>
                <w:szCs w:val="22"/>
              </w:rPr>
            </w:pPr>
            <w:r>
              <w:rPr>
                <w:i/>
                <w:sz w:val="22"/>
                <w:szCs w:val="22"/>
              </w:rPr>
              <w:t>OS: Android</w:t>
            </w:r>
          </w:p>
        </w:tc>
      </w:tr>
      <w:tr w:rsidR="00B23C8A" w14:paraId="480B8256" w14:textId="77777777" w:rsidTr="008549B7">
        <w:trPr>
          <w:jc w:val="center"/>
        </w:trPr>
        <w:tc>
          <w:tcPr>
            <w:tcW w:w="2547" w:type="dxa"/>
            <w:gridSpan w:val="2"/>
            <w:shd w:val="clear" w:color="auto" w:fill="auto"/>
          </w:tcPr>
          <w:p w14:paraId="6B232BBE" w14:textId="77777777" w:rsidR="00B23C8A" w:rsidRDefault="00B23C8A" w:rsidP="00B23C8A">
            <w:pPr>
              <w:widowControl w:val="0"/>
              <w:jc w:val="center"/>
              <w:rPr>
                <w:b/>
              </w:rPr>
            </w:pPr>
            <w:r>
              <w:rPr>
                <w:b/>
              </w:rPr>
              <w:t>Assumptions:</w:t>
            </w:r>
          </w:p>
        </w:tc>
        <w:tc>
          <w:tcPr>
            <w:tcW w:w="6480" w:type="dxa"/>
            <w:gridSpan w:val="4"/>
            <w:shd w:val="clear" w:color="auto" w:fill="auto"/>
          </w:tcPr>
          <w:p w14:paraId="3F52015F" w14:textId="77777777" w:rsidR="00B23C8A" w:rsidRDefault="00B23C8A" w:rsidP="00B23C8A">
            <w:pPr>
              <w:rPr>
                <w:i/>
                <w:sz w:val="22"/>
                <w:szCs w:val="22"/>
              </w:rPr>
            </w:pPr>
            <w:r>
              <w:rPr>
                <w:i/>
                <w:sz w:val="22"/>
                <w:szCs w:val="22"/>
              </w:rPr>
              <w:t>User must be logged into the system.</w:t>
            </w:r>
          </w:p>
        </w:tc>
      </w:tr>
      <w:tr w:rsidR="00B23C8A" w14:paraId="0F5174FD" w14:textId="77777777" w:rsidTr="008549B7">
        <w:trPr>
          <w:jc w:val="center"/>
        </w:trPr>
        <w:tc>
          <w:tcPr>
            <w:tcW w:w="2547" w:type="dxa"/>
            <w:gridSpan w:val="2"/>
            <w:shd w:val="clear" w:color="auto" w:fill="auto"/>
          </w:tcPr>
          <w:p w14:paraId="7C93FB80" w14:textId="77777777" w:rsidR="00B23C8A" w:rsidRDefault="00B23C8A" w:rsidP="00B23C8A">
            <w:pPr>
              <w:widowControl w:val="0"/>
              <w:jc w:val="center"/>
              <w:rPr>
                <w:b/>
              </w:rPr>
            </w:pPr>
            <w:r>
              <w:rPr>
                <w:b/>
              </w:rPr>
              <w:t>Pre-Requisite:</w:t>
            </w:r>
          </w:p>
        </w:tc>
        <w:tc>
          <w:tcPr>
            <w:tcW w:w="6480" w:type="dxa"/>
            <w:gridSpan w:val="4"/>
            <w:shd w:val="clear" w:color="auto" w:fill="auto"/>
          </w:tcPr>
          <w:p w14:paraId="54244AAB" w14:textId="77777777" w:rsidR="00B23C8A" w:rsidRDefault="00B23C8A" w:rsidP="00B23C8A">
            <w:pPr>
              <w:widowControl w:val="0"/>
              <w:rPr>
                <w:i/>
                <w:sz w:val="22"/>
                <w:szCs w:val="22"/>
              </w:rPr>
            </w:pPr>
          </w:p>
        </w:tc>
      </w:tr>
      <w:tr w:rsidR="00B23C8A" w14:paraId="0D5959C8" w14:textId="77777777" w:rsidTr="008549B7">
        <w:trPr>
          <w:trHeight w:val="402"/>
          <w:jc w:val="center"/>
        </w:trPr>
        <w:tc>
          <w:tcPr>
            <w:tcW w:w="1271" w:type="dxa"/>
            <w:shd w:val="clear" w:color="auto" w:fill="auto"/>
          </w:tcPr>
          <w:p w14:paraId="4301D2D8" w14:textId="77777777" w:rsidR="00B23C8A" w:rsidRDefault="00B23C8A" w:rsidP="00B23C8A">
            <w:pPr>
              <w:widowControl w:val="0"/>
              <w:jc w:val="center"/>
              <w:rPr>
                <w:b/>
              </w:rPr>
            </w:pPr>
            <w:r>
              <w:rPr>
                <w:b/>
              </w:rPr>
              <w:t>Step No.</w:t>
            </w:r>
          </w:p>
        </w:tc>
        <w:tc>
          <w:tcPr>
            <w:tcW w:w="3544" w:type="dxa"/>
            <w:gridSpan w:val="3"/>
            <w:shd w:val="clear" w:color="auto" w:fill="auto"/>
          </w:tcPr>
          <w:p w14:paraId="38028681" w14:textId="77777777" w:rsidR="00B23C8A" w:rsidRDefault="00B23C8A" w:rsidP="00B23C8A">
            <w:pPr>
              <w:widowControl w:val="0"/>
              <w:jc w:val="center"/>
              <w:rPr>
                <w:b/>
              </w:rPr>
            </w:pPr>
            <w:r>
              <w:rPr>
                <w:b/>
              </w:rPr>
              <w:t>Execution description</w:t>
            </w:r>
          </w:p>
        </w:tc>
        <w:tc>
          <w:tcPr>
            <w:tcW w:w="4212" w:type="dxa"/>
            <w:gridSpan w:val="2"/>
            <w:shd w:val="clear" w:color="auto" w:fill="auto"/>
          </w:tcPr>
          <w:p w14:paraId="53EEDB21" w14:textId="77777777" w:rsidR="00B23C8A" w:rsidRDefault="00B23C8A" w:rsidP="00B23C8A">
            <w:pPr>
              <w:widowControl w:val="0"/>
              <w:jc w:val="center"/>
              <w:rPr>
                <w:b/>
              </w:rPr>
            </w:pPr>
            <w:r>
              <w:rPr>
                <w:b/>
              </w:rPr>
              <w:t>Procedure result</w:t>
            </w:r>
          </w:p>
        </w:tc>
      </w:tr>
      <w:tr w:rsidR="00B23C8A" w14:paraId="4186FA9C" w14:textId="77777777" w:rsidTr="008549B7">
        <w:trPr>
          <w:trHeight w:val="365"/>
          <w:jc w:val="center"/>
        </w:trPr>
        <w:tc>
          <w:tcPr>
            <w:tcW w:w="1271" w:type="dxa"/>
            <w:shd w:val="clear" w:color="auto" w:fill="auto"/>
          </w:tcPr>
          <w:p w14:paraId="37D60A80" w14:textId="77777777" w:rsidR="00B23C8A" w:rsidRDefault="00B23C8A" w:rsidP="00B23C8A">
            <w:pPr>
              <w:widowControl w:val="0"/>
              <w:jc w:val="center"/>
              <w:rPr>
                <w:b/>
              </w:rPr>
            </w:pPr>
            <w:r>
              <w:rPr>
                <w:b/>
              </w:rPr>
              <w:t>1</w:t>
            </w:r>
          </w:p>
        </w:tc>
        <w:tc>
          <w:tcPr>
            <w:tcW w:w="3544" w:type="dxa"/>
            <w:gridSpan w:val="3"/>
            <w:shd w:val="clear" w:color="auto" w:fill="auto"/>
          </w:tcPr>
          <w:p w14:paraId="295D96DC" w14:textId="77777777" w:rsidR="00B23C8A" w:rsidRDefault="00B23C8A" w:rsidP="00B23C8A">
            <w:pPr>
              <w:rPr>
                <w:i/>
                <w:sz w:val="22"/>
                <w:szCs w:val="22"/>
              </w:rPr>
            </w:pPr>
            <w:r>
              <w:rPr>
                <w:i/>
                <w:sz w:val="22"/>
                <w:szCs w:val="22"/>
              </w:rPr>
              <w:t>User taps once to open camera in day mode or twice to open the camera in night mode</w:t>
            </w:r>
          </w:p>
        </w:tc>
        <w:tc>
          <w:tcPr>
            <w:tcW w:w="4212" w:type="dxa"/>
            <w:gridSpan w:val="2"/>
            <w:shd w:val="clear" w:color="auto" w:fill="auto"/>
          </w:tcPr>
          <w:p w14:paraId="06713EE8" w14:textId="77777777" w:rsidR="00B23C8A" w:rsidRDefault="00B23C8A" w:rsidP="00B23C8A">
            <w:pPr>
              <w:widowControl w:val="0"/>
              <w:rPr>
                <w:i/>
                <w:sz w:val="22"/>
                <w:szCs w:val="22"/>
              </w:rPr>
            </w:pPr>
            <w:r>
              <w:rPr>
                <w:i/>
                <w:sz w:val="22"/>
                <w:szCs w:val="22"/>
              </w:rPr>
              <w:t xml:space="preserve">System opens the camera and starts taking photos in burst mode until an obstacle is detected and informs the blind through audio output about the </w:t>
            </w:r>
            <w:r w:rsidR="004345C8">
              <w:rPr>
                <w:i/>
                <w:sz w:val="22"/>
                <w:szCs w:val="22"/>
              </w:rPr>
              <w:t>position</w:t>
            </w:r>
            <w:r>
              <w:rPr>
                <w:i/>
                <w:sz w:val="22"/>
                <w:szCs w:val="22"/>
              </w:rPr>
              <w:t xml:space="preserve"> of obstacle detected.</w:t>
            </w:r>
          </w:p>
        </w:tc>
      </w:tr>
      <w:tr w:rsidR="00B23C8A" w14:paraId="785AA4C8" w14:textId="77777777" w:rsidTr="008549B7">
        <w:trPr>
          <w:trHeight w:val="1012"/>
          <w:jc w:val="center"/>
        </w:trPr>
        <w:tc>
          <w:tcPr>
            <w:tcW w:w="9027" w:type="dxa"/>
            <w:gridSpan w:val="6"/>
            <w:shd w:val="clear" w:color="auto" w:fill="auto"/>
          </w:tcPr>
          <w:p w14:paraId="72491294" w14:textId="77777777" w:rsidR="00B23C8A" w:rsidRDefault="00B23C8A" w:rsidP="00B23C8A">
            <w:pPr>
              <w:widowControl w:val="0"/>
              <w:jc w:val="center"/>
              <w:rPr>
                <w:b/>
              </w:rPr>
            </w:pPr>
            <w:r>
              <w:rPr>
                <w:b/>
              </w:rPr>
              <w:t xml:space="preserve">Comments: </w:t>
            </w:r>
            <w:r>
              <w:rPr>
                <w:i/>
                <w:sz w:val="22"/>
                <w:szCs w:val="22"/>
              </w:rPr>
              <w:t>System is working according to our needs.</w:t>
            </w:r>
          </w:p>
        </w:tc>
      </w:tr>
      <w:tr w:rsidR="00B23C8A" w14:paraId="22821288" w14:textId="77777777" w:rsidTr="008549B7">
        <w:trPr>
          <w:jc w:val="center"/>
        </w:trPr>
        <w:tc>
          <w:tcPr>
            <w:tcW w:w="9027" w:type="dxa"/>
            <w:gridSpan w:val="6"/>
            <w:shd w:val="clear" w:color="auto" w:fill="auto"/>
          </w:tcPr>
          <w:p w14:paraId="487097F3" w14:textId="77777777" w:rsidR="00B23C8A" w:rsidRDefault="00B23C8A" w:rsidP="00B23C8A">
            <w:pPr>
              <w:jc w:val="center"/>
              <w:rPr>
                <w:sz w:val="20"/>
                <w:szCs w:val="20"/>
              </w:rPr>
            </w:pPr>
            <w:r>
              <w:rPr>
                <w:rFonts w:ascii="MS Gothic" w:eastAsia="MS Gothic" w:hAnsi="MS Gothic" w:cs="MS Gothic"/>
                <w:b/>
              </w:rPr>
              <w:t>☒</w:t>
            </w:r>
            <w:r>
              <w:rPr>
                <w:i/>
                <w:sz w:val="22"/>
                <w:szCs w:val="22"/>
              </w:rPr>
              <w:t>Passed ☐Failed ☐Not Executed</w:t>
            </w:r>
          </w:p>
        </w:tc>
      </w:tr>
    </w:tbl>
    <w:p w14:paraId="730DA94B" w14:textId="77777777" w:rsidR="00CF05F5" w:rsidRDefault="00CF05F5" w:rsidP="00751EE1">
      <w:pPr>
        <w:pStyle w:val="BodyText"/>
      </w:pPr>
    </w:p>
    <w:p w14:paraId="6E24A3CB" w14:textId="77777777" w:rsidR="008549B7" w:rsidRDefault="008549B7" w:rsidP="00751EE1">
      <w:pPr>
        <w:pStyle w:val="BodyText"/>
      </w:pPr>
    </w:p>
    <w:p w14:paraId="0EACA533" w14:textId="77777777" w:rsidR="008549B7" w:rsidRDefault="008549B7" w:rsidP="00751EE1">
      <w:pPr>
        <w:pStyle w:val="BodyText"/>
      </w:pPr>
    </w:p>
    <w:p w14:paraId="104A5226" w14:textId="77777777" w:rsidR="008549B7" w:rsidRDefault="008549B7" w:rsidP="00751EE1">
      <w:pPr>
        <w:pStyle w:val="BodyText"/>
      </w:pPr>
    </w:p>
    <w:p w14:paraId="0E3E2D43" w14:textId="77777777" w:rsidR="008549B7" w:rsidRDefault="008549B7" w:rsidP="00751EE1">
      <w:pPr>
        <w:pStyle w:val="BodyText"/>
      </w:pPr>
    </w:p>
    <w:p w14:paraId="025B1253" w14:textId="77777777" w:rsidR="008549B7" w:rsidRDefault="008549B7" w:rsidP="00751EE1">
      <w:pPr>
        <w:pStyle w:val="BodyText"/>
      </w:pPr>
    </w:p>
    <w:p w14:paraId="7ADAA95B" w14:textId="77777777" w:rsidR="008549B7" w:rsidRDefault="008549B7" w:rsidP="00751EE1">
      <w:pPr>
        <w:pStyle w:val="BodyText"/>
      </w:pPr>
    </w:p>
    <w:p w14:paraId="319FF289" w14:textId="77777777" w:rsidR="008549B7" w:rsidRDefault="008549B7" w:rsidP="00751EE1">
      <w:pPr>
        <w:pStyle w:val="BodyText"/>
      </w:pPr>
    </w:p>
    <w:p w14:paraId="60284084" w14:textId="77777777" w:rsidR="008549B7" w:rsidRDefault="008549B7" w:rsidP="00751EE1">
      <w:pPr>
        <w:pStyle w:val="BodyText"/>
      </w:pPr>
    </w:p>
    <w:p w14:paraId="0340047D" w14:textId="77777777" w:rsidR="008549B7" w:rsidRDefault="008549B7" w:rsidP="00751EE1">
      <w:pPr>
        <w:pStyle w:val="BodyText"/>
      </w:pPr>
    </w:p>
    <w:p w14:paraId="49F8DE8A" w14:textId="77777777" w:rsidR="008549B7" w:rsidRDefault="008549B7" w:rsidP="00751EE1">
      <w:pPr>
        <w:pStyle w:val="BodyText"/>
      </w:pPr>
    </w:p>
    <w:p w14:paraId="5868D473" w14:textId="77777777" w:rsidR="006F3F59" w:rsidRPr="006F3F59" w:rsidRDefault="006F3F59" w:rsidP="006F3F59"/>
    <w:p w14:paraId="1A661444" w14:textId="704C75BB" w:rsidR="008549B7" w:rsidRDefault="008549B7" w:rsidP="008549B7">
      <w:pPr>
        <w:pStyle w:val="Heading3"/>
      </w:pPr>
      <w:bookmarkStart w:id="240" w:name="_Toc42076309"/>
      <w:r>
        <w:lastRenderedPageBreak/>
        <w:t>4.2.</w:t>
      </w:r>
      <w:r w:rsidR="00853BF4">
        <w:t>8</w:t>
      </w:r>
      <w:r>
        <w:t xml:space="preserve"> Sign Out</w:t>
      </w:r>
      <w:bookmarkEnd w:id="240"/>
    </w:p>
    <w:p w14:paraId="404D6AF7" w14:textId="45F985F0" w:rsidR="00B424D5" w:rsidRPr="00B424D5" w:rsidRDefault="00B424D5" w:rsidP="00B424D5">
      <w:pPr>
        <w:pStyle w:val="BodyText"/>
      </w:pPr>
      <w:r>
        <w:t>The following test case is about the sign out functionality and the reproduce steps in order to execute it.</w:t>
      </w:r>
    </w:p>
    <w:p w14:paraId="5924222F" w14:textId="77777777" w:rsidR="008549B7" w:rsidRDefault="008549B7" w:rsidP="008549B7"/>
    <w:tbl>
      <w:tblPr>
        <w:tblW w:w="9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1276"/>
        <w:gridCol w:w="1592"/>
        <w:gridCol w:w="676"/>
        <w:gridCol w:w="1559"/>
        <w:gridCol w:w="2653"/>
      </w:tblGrid>
      <w:tr w:rsidR="008549B7" w14:paraId="6F32F7BC" w14:textId="77777777" w:rsidTr="008549B7">
        <w:trPr>
          <w:jc w:val="center"/>
        </w:trPr>
        <w:tc>
          <w:tcPr>
            <w:tcW w:w="9027" w:type="dxa"/>
            <w:gridSpan w:val="6"/>
            <w:shd w:val="clear" w:color="auto" w:fill="auto"/>
          </w:tcPr>
          <w:p w14:paraId="5A4048BA" w14:textId="77777777" w:rsidR="008549B7" w:rsidRDefault="007A595B" w:rsidP="008549B7">
            <w:pPr>
              <w:jc w:val="center"/>
              <w:rPr>
                <w:b/>
              </w:rPr>
            </w:pPr>
            <w:r>
              <w:rPr>
                <w:b/>
              </w:rPr>
              <w:t>Sign Out</w:t>
            </w:r>
          </w:p>
        </w:tc>
      </w:tr>
      <w:tr w:rsidR="008549B7" w14:paraId="4D8050BB" w14:textId="77777777" w:rsidTr="008549B7">
        <w:trPr>
          <w:jc w:val="center"/>
        </w:trPr>
        <w:tc>
          <w:tcPr>
            <w:tcW w:w="9027" w:type="dxa"/>
            <w:gridSpan w:val="6"/>
            <w:shd w:val="clear" w:color="auto" w:fill="auto"/>
          </w:tcPr>
          <w:p w14:paraId="1156E448" w14:textId="77777777" w:rsidR="008549B7" w:rsidRDefault="00A254BD" w:rsidP="008549B7">
            <w:pPr>
              <w:jc w:val="center"/>
              <w:rPr>
                <w:b/>
              </w:rPr>
            </w:pPr>
            <w:r>
              <w:rPr>
                <w:b/>
              </w:rPr>
              <w:t>1</w:t>
            </w:r>
          </w:p>
        </w:tc>
      </w:tr>
      <w:tr w:rsidR="008549B7" w14:paraId="126B5D1B" w14:textId="77777777" w:rsidTr="008549B7">
        <w:trPr>
          <w:jc w:val="center"/>
        </w:trPr>
        <w:tc>
          <w:tcPr>
            <w:tcW w:w="2547" w:type="dxa"/>
            <w:gridSpan w:val="2"/>
            <w:shd w:val="clear" w:color="auto" w:fill="auto"/>
          </w:tcPr>
          <w:p w14:paraId="4EA60713" w14:textId="77777777" w:rsidR="008549B7" w:rsidRDefault="008549B7" w:rsidP="008549B7">
            <w:pPr>
              <w:widowControl w:val="0"/>
              <w:jc w:val="center"/>
              <w:rPr>
                <w:b/>
              </w:rPr>
            </w:pPr>
            <w:r>
              <w:rPr>
                <w:b/>
              </w:rPr>
              <w:t>Test Case ID:</w:t>
            </w:r>
          </w:p>
        </w:tc>
        <w:tc>
          <w:tcPr>
            <w:tcW w:w="1592" w:type="dxa"/>
            <w:shd w:val="clear" w:color="auto" w:fill="auto"/>
          </w:tcPr>
          <w:p w14:paraId="526A4861" w14:textId="27B7BE63" w:rsidR="008549B7" w:rsidRDefault="008549B7" w:rsidP="008549B7">
            <w:pPr>
              <w:widowControl w:val="0"/>
              <w:rPr>
                <w:i/>
                <w:sz w:val="22"/>
                <w:szCs w:val="22"/>
              </w:rPr>
            </w:pPr>
            <w:r>
              <w:rPr>
                <w:i/>
                <w:sz w:val="22"/>
                <w:szCs w:val="22"/>
              </w:rPr>
              <w:t>1.1.</w:t>
            </w:r>
            <w:r w:rsidR="00853BF4">
              <w:rPr>
                <w:i/>
                <w:sz w:val="22"/>
                <w:szCs w:val="22"/>
              </w:rPr>
              <w:t>8</w:t>
            </w:r>
          </w:p>
        </w:tc>
        <w:tc>
          <w:tcPr>
            <w:tcW w:w="2235" w:type="dxa"/>
            <w:gridSpan w:val="2"/>
            <w:shd w:val="clear" w:color="auto" w:fill="auto"/>
          </w:tcPr>
          <w:p w14:paraId="5267A155" w14:textId="77777777" w:rsidR="008549B7" w:rsidRDefault="008549B7" w:rsidP="008549B7">
            <w:pPr>
              <w:widowControl w:val="0"/>
              <w:jc w:val="center"/>
              <w:rPr>
                <w:b/>
              </w:rPr>
            </w:pPr>
            <w:r>
              <w:rPr>
                <w:b/>
              </w:rPr>
              <w:t>QA Test Engineer:</w:t>
            </w:r>
          </w:p>
        </w:tc>
        <w:tc>
          <w:tcPr>
            <w:tcW w:w="2653" w:type="dxa"/>
            <w:shd w:val="clear" w:color="auto" w:fill="auto"/>
          </w:tcPr>
          <w:p w14:paraId="6CA50986" w14:textId="77777777" w:rsidR="008549B7" w:rsidRDefault="008549B7" w:rsidP="008549B7">
            <w:pPr>
              <w:widowControl w:val="0"/>
              <w:rPr>
                <w:i/>
                <w:sz w:val="22"/>
                <w:szCs w:val="22"/>
              </w:rPr>
            </w:pPr>
            <w:r>
              <w:rPr>
                <w:i/>
                <w:sz w:val="22"/>
                <w:szCs w:val="22"/>
              </w:rPr>
              <w:t>Hamna Faisal</w:t>
            </w:r>
          </w:p>
        </w:tc>
      </w:tr>
      <w:tr w:rsidR="008549B7" w14:paraId="70CB0EF2" w14:textId="77777777" w:rsidTr="008549B7">
        <w:trPr>
          <w:jc w:val="center"/>
        </w:trPr>
        <w:tc>
          <w:tcPr>
            <w:tcW w:w="2547" w:type="dxa"/>
            <w:gridSpan w:val="2"/>
            <w:shd w:val="clear" w:color="auto" w:fill="auto"/>
          </w:tcPr>
          <w:p w14:paraId="3BDF9F5D" w14:textId="77777777" w:rsidR="008549B7" w:rsidRDefault="008549B7" w:rsidP="008549B7">
            <w:pPr>
              <w:widowControl w:val="0"/>
              <w:jc w:val="center"/>
              <w:rPr>
                <w:b/>
              </w:rPr>
            </w:pPr>
            <w:r>
              <w:rPr>
                <w:b/>
              </w:rPr>
              <w:t>Test case Version:</w:t>
            </w:r>
          </w:p>
        </w:tc>
        <w:tc>
          <w:tcPr>
            <w:tcW w:w="1592" w:type="dxa"/>
            <w:shd w:val="clear" w:color="auto" w:fill="auto"/>
          </w:tcPr>
          <w:p w14:paraId="0CF1825D" w14:textId="77777777" w:rsidR="008549B7" w:rsidRDefault="00C92237" w:rsidP="008549B7">
            <w:pPr>
              <w:widowControl w:val="0"/>
              <w:rPr>
                <w:i/>
                <w:sz w:val="22"/>
                <w:szCs w:val="22"/>
              </w:rPr>
            </w:pPr>
            <w:r>
              <w:rPr>
                <w:i/>
                <w:sz w:val="22"/>
                <w:szCs w:val="22"/>
              </w:rPr>
              <w:t>2</w:t>
            </w:r>
          </w:p>
        </w:tc>
        <w:tc>
          <w:tcPr>
            <w:tcW w:w="2235" w:type="dxa"/>
            <w:gridSpan w:val="2"/>
            <w:shd w:val="clear" w:color="auto" w:fill="auto"/>
          </w:tcPr>
          <w:p w14:paraId="2822D984" w14:textId="77777777" w:rsidR="008549B7" w:rsidRDefault="008549B7" w:rsidP="008549B7">
            <w:pPr>
              <w:widowControl w:val="0"/>
              <w:jc w:val="center"/>
              <w:rPr>
                <w:b/>
              </w:rPr>
            </w:pPr>
            <w:r>
              <w:rPr>
                <w:b/>
              </w:rPr>
              <w:t>Reviewed By:</w:t>
            </w:r>
          </w:p>
        </w:tc>
        <w:tc>
          <w:tcPr>
            <w:tcW w:w="2653" w:type="dxa"/>
            <w:shd w:val="clear" w:color="auto" w:fill="auto"/>
          </w:tcPr>
          <w:p w14:paraId="5BFF6B7A" w14:textId="77777777" w:rsidR="008549B7" w:rsidRDefault="008549B7" w:rsidP="008549B7">
            <w:pPr>
              <w:widowControl w:val="0"/>
              <w:rPr>
                <w:i/>
                <w:sz w:val="22"/>
                <w:szCs w:val="22"/>
              </w:rPr>
            </w:pPr>
            <w:r>
              <w:rPr>
                <w:i/>
                <w:sz w:val="22"/>
                <w:szCs w:val="22"/>
              </w:rPr>
              <w:t>Roshan Ul Haq</w:t>
            </w:r>
          </w:p>
        </w:tc>
      </w:tr>
      <w:tr w:rsidR="008549B7" w14:paraId="211CDB28" w14:textId="77777777" w:rsidTr="008549B7">
        <w:trPr>
          <w:jc w:val="center"/>
        </w:trPr>
        <w:tc>
          <w:tcPr>
            <w:tcW w:w="2547" w:type="dxa"/>
            <w:gridSpan w:val="2"/>
            <w:shd w:val="clear" w:color="auto" w:fill="auto"/>
          </w:tcPr>
          <w:p w14:paraId="39093BC5" w14:textId="77777777" w:rsidR="008549B7" w:rsidRDefault="008549B7" w:rsidP="008549B7">
            <w:pPr>
              <w:widowControl w:val="0"/>
              <w:jc w:val="center"/>
              <w:rPr>
                <w:b/>
              </w:rPr>
            </w:pPr>
            <w:r>
              <w:rPr>
                <w:b/>
              </w:rPr>
              <w:t>Test Date:</w:t>
            </w:r>
          </w:p>
        </w:tc>
        <w:tc>
          <w:tcPr>
            <w:tcW w:w="1592" w:type="dxa"/>
            <w:shd w:val="clear" w:color="auto" w:fill="auto"/>
          </w:tcPr>
          <w:p w14:paraId="3246D719" w14:textId="77777777" w:rsidR="008549B7" w:rsidRDefault="008549B7" w:rsidP="008549B7">
            <w:pPr>
              <w:widowControl w:val="0"/>
              <w:rPr>
                <w:i/>
                <w:sz w:val="22"/>
                <w:szCs w:val="22"/>
              </w:rPr>
            </w:pPr>
            <w:r>
              <w:rPr>
                <w:i/>
                <w:sz w:val="22"/>
                <w:szCs w:val="22"/>
              </w:rPr>
              <w:t>01/01/2020</w:t>
            </w:r>
          </w:p>
        </w:tc>
        <w:tc>
          <w:tcPr>
            <w:tcW w:w="2235" w:type="dxa"/>
            <w:gridSpan w:val="2"/>
            <w:shd w:val="clear" w:color="auto" w:fill="auto"/>
          </w:tcPr>
          <w:p w14:paraId="62B6AE73" w14:textId="77777777" w:rsidR="008549B7" w:rsidRDefault="008549B7" w:rsidP="008549B7">
            <w:pPr>
              <w:widowControl w:val="0"/>
              <w:jc w:val="center"/>
              <w:rPr>
                <w:b/>
              </w:rPr>
            </w:pPr>
            <w:r>
              <w:rPr>
                <w:b/>
              </w:rPr>
              <w:t>Use Case Reference(s):</w:t>
            </w:r>
          </w:p>
        </w:tc>
        <w:tc>
          <w:tcPr>
            <w:tcW w:w="2653" w:type="dxa"/>
            <w:shd w:val="clear" w:color="auto" w:fill="auto"/>
          </w:tcPr>
          <w:p w14:paraId="154F5FDA" w14:textId="3B7005F1" w:rsidR="008549B7" w:rsidRDefault="008549B7" w:rsidP="008549B7">
            <w:pPr>
              <w:widowControl w:val="0"/>
              <w:rPr>
                <w:i/>
                <w:sz w:val="22"/>
                <w:szCs w:val="22"/>
              </w:rPr>
            </w:pPr>
            <w:r>
              <w:rPr>
                <w:i/>
                <w:sz w:val="22"/>
                <w:szCs w:val="22"/>
              </w:rPr>
              <w:t>UC 3.6.</w:t>
            </w:r>
            <w:r w:rsidR="001857B3">
              <w:rPr>
                <w:i/>
                <w:sz w:val="22"/>
                <w:szCs w:val="22"/>
              </w:rPr>
              <w:t>6</w:t>
            </w:r>
          </w:p>
        </w:tc>
      </w:tr>
      <w:tr w:rsidR="008549B7" w14:paraId="7DE0C277" w14:textId="77777777" w:rsidTr="008549B7">
        <w:trPr>
          <w:trHeight w:val="400"/>
          <w:jc w:val="center"/>
        </w:trPr>
        <w:tc>
          <w:tcPr>
            <w:tcW w:w="2547" w:type="dxa"/>
            <w:gridSpan w:val="2"/>
            <w:shd w:val="clear" w:color="auto" w:fill="auto"/>
          </w:tcPr>
          <w:p w14:paraId="6B104068" w14:textId="77777777" w:rsidR="008549B7" w:rsidRDefault="008549B7" w:rsidP="008549B7">
            <w:pPr>
              <w:widowControl w:val="0"/>
              <w:jc w:val="center"/>
              <w:rPr>
                <w:b/>
              </w:rPr>
            </w:pPr>
            <w:r>
              <w:rPr>
                <w:b/>
              </w:rPr>
              <w:t>Revision History:</w:t>
            </w:r>
          </w:p>
        </w:tc>
        <w:tc>
          <w:tcPr>
            <w:tcW w:w="6480" w:type="dxa"/>
            <w:gridSpan w:val="4"/>
            <w:shd w:val="clear" w:color="auto" w:fill="auto"/>
          </w:tcPr>
          <w:p w14:paraId="6983BC6E" w14:textId="77777777" w:rsidR="008549B7" w:rsidRDefault="00C92237" w:rsidP="008549B7">
            <w:pPr>
              <w:rPr>
                <w:i/>
                <w:sz w:val="22"/>
                <w:szCs w:val="22"/>
              </w:rPr>
            </w:pPr>
            <w:r>
              <w:rPr>
                <w:i/>
                <w:sz w:val="22"/>
                <w:szCs w:val="22"/>
              </w:rPr>
              <w:t>This module’s testing was completed in version 2.</w:t>
            </w:r>
          </w:p>
        </w:tc>
      </w:tr>
      <w:tr w:rsidR="008549B7" w14:paraId="5FEDE4C0" w14:textId="77777777" w:rsidTr="008549B7">
        <w:trPr>
          <w:jc w:val="center"/>
        </w:trPr>
        <w:tc>
          <w:tcPr>
            <w:tcW w:w="2547" w:type="dxa"/>
            <w:gridSpan w:val="2"/>
            <w:shd w:val="clear" w:color="auto" w:fill="auto"/>
          </w:tcPr>
          <w:p w14:paraId="32914EC2" w14:textId="77777777" w:rsidR="008549B7" w:rsidRDefault="008549B7" w:rsidP="008549B7">
            <w:pPr>
              <w:widowControl w:val="0"/>
              <w:jc w:val="center"/>
              <w:rPr>
                <w:b/>
              </w:rPr>
            </w:pPr>
            <w:r>
              <w:rPr>
                <w:b/>
              </w:rPr>
              <w:t>Objective</w:t>
            </w:r>
          </w:p>
        </w:tc>
        <w:tc>
          <w:tcPr>
            <w:tcW w:w="6480" w:type="dxa"/>
            <w:gridSpan w:val="4"/>
            <w:shd w:val="clear" w:color="auto" w:fill="auto"/>
          </w:tcPr>
          <w:p w14:paraId="0B874850" w14:textId="77777777" w:rsidR="008549B7" w:rsidRPr="00C53D1A" w:rsidRDefault="008549B7" w:rsidP="008549B7">
            <w:pPr>
              <w:widowControl w:val="0"/>
              <w:rPr>
                <w:i/>
                <w:iCs/>
                <w:sz w:val="22"/>
                <w:szCs w:val="22"/>
              </w:rPr>
            </w:pPr>
            <w:r w:rsidRPr="00C53D1A">
              <w:rPr>
                <w:i/>
                <w:iCs/>
                <w:sz w:val="22"/>
                <w:szCs w:val="22"/>
              </w:rPr>
              <w:t>When user swipes left, the application is signed out.</w:t>
            </w:r>
          </w:p>
        </w:tc>
      </w:tr>
      <w:tr w:rsidR="008549B7" w14:paraId="12535759" w14:textId="77777777" w:rsidTr="008549B7">
        <w:trPr>
          <w:jc w:val="center"/>
        </w:trPr>
        <w:tc>
          <w:tcPr>
            <w:tcW w:w="2547" w:type="dxa"/>
            <w:gridSpan w:val="2"/>
            <w:shd w:val="clear" w:color="auto" w:fill="auto"/>
          </w:tcPr>
          <w:p w14:paraId="446D82B9" w14:textId="77777777" w:rsidR="008549B7" w:rsidRDefault="008549B7" w:rsidP="008549B7">
            <w:pPr>
              <w:widowControl w:val="0"/>
              <w:jc w:val="center"/>
              <w:rPr>
                <w:b/>
              </w:rPr>
            </w:pPr>
            <w:r>
              <w:rPr>
                <w:b/>
              </w:rPr>
              <w:t>Product/Ver/Module:</w:t>
            </w:r>
          </w:p>
        </w:tc>
        <w:tc>
          <w:tcPr>
            <w:tcW w:w="6480" w:type="dxa"/>
            <w:gridSpan w:val="4"/>
            <w:shd w:val="clear" w:color="auto" w:fill="auto"/>
          </w:tcPr>
          <w:p w14:paraId="383CDF67" w14:textId="77777777" w:rsidR="008549B7" w:rsidRDefault="006715A8" w:rsidP="008549B7">
            <w:pPr>
              <w:rPr>
                <w:i/>
                <w:sz w:val="22"/>
                <w:szCs w:val="22"/>
              </w:rPr>
            </w:pPr>
            <w:r>
              <w:rPr>
                <w:i/>
                <w:sz w:val="22"/>
                <w:szCs w:val="22"/>
              </w:rPr>
              <w:t>Sign Out</w:t>
            </w:r>
            <w:r w:rsidR="008549B7">
              <w:rPr>
                <w:i/>
                <w:sz w:val="22"/>
                <w:szCs w:val="22"/>
              </w:rPr>
              <w:t xml:space="preserve"> Module </w:t>
            </w:r>
          </w:p>
        </w:tc>
      </w:tr>
      <w:tr w:rsidR="008549B7" w14:paraId="7274B442" w14:textId="77777777" w:rsidTr="008549B7">
        <w:trPr>
          <w:jc w:val="center"/>
        </w:trPr>
        <w:tc>
          <w:tcPr>
            <w:tcW w:w="2547" w:type="dxa"/>
            <w:gridSpan w:val="2"/>
            <w:shd w:val="clear" w:color="auto" w:fill="auto"/>
          </w:tcPr>
          <w:p w14:paraId="224ABE83" w14:textId="77777777" w:rsidR="008549B7" w:rsidRDefault="008549B7" w:rsidP="008549B7">
            <w:pPr>
              <w:widowControl w:val="0"/>
              <w:jc w:val="center"/>
              <w:rPr>
                <w:b/>
              </w:rPr>
            </w:pPr>
            <w:r>
              <w:rPr>
                <w:b/>
              </w:rPr>
              <w:t>Environment:</w:t>
            </w:r>
          </w:p>
        </w:tc>
        <w:tc>
          <w:tcPr>
            <w:tcW w:w="6480" w:type="dxa"/>
            <w:gridSpan w:val="4"/>
            <w:shd w:val="clear" w:color="auto" w:fill="auto"/>
          </w:tcPr>
          <w:p w14:paraId="287B5E84" w14:textId="77777777" w:rsidR="008C61E3" w:rsidRDefault="008C61E3" w:rsidP="008C61E3">
            <w:pPr>
              <w:rPr>
                <w:i/>
                <w:sz w:val="22"/>
                <w:szCs w:val="22"/>
              </w:rPr>
            </w:pPr>
            <w:r>
              <w:rPr>
                <w:i/>
                <w:sz w:val="22"/>
                <w:szCs w:val="22"/>
              </w:rPr>
              <w:t>Software: Android Studio</w:t>
            </w:r>
          </w:p>
          <w:p w14:paraId="1FE5A6E7" w14:textId="77777777" w:rsidR="008C61E3" w:rsidRDefault="008C61E3" w:rsidP="008C61E3">
            <w:pPr>
              <w:rPr>
                <w:i/>
                <w:sz w:val="22"/>
                <w:szCs w:val="22"/>
              </w:rPr>
            </w:pPr>
            <w:r>
              <w:rPr>
                <w:i/>
                <w:sz w:val="22"/>
                <w:szCs w:val="22"/>
              </w:rPr>
              <w:t>Language: Java and Python</w:t>
            </w:r>
          </w:p>
          <w:p w14:paraId="4840A131" w14:textId="77777777" w:rsidR="008549B7" w:rsidRDefault="008C61E3" w:rsidP="008C61E3">
            <w:pPr>
              <w:rPr>
                <w:i/>
                <w:sz w:val="22"/>
                <w:szCs w:val="22"/>
              </w:rPr>
            </w:pPr>
            <w:r>
              <w:rPr>
                <w:i/>
                <w:sz w:val="22"/>
                <w:szCs w:val="22"/>
              </w:rPr>
              <w:t>OS: Android</w:t>
            </w:r>
          </w:p>
        </w:tc>
      </w:tr>
      <w:tr w:rsidR="008549B7" w14:paraId="536F23E2" w14:textId="77777777" w:rsidTr="008549B7">
        <w:trPr>
          <w:jc w:val="center"/>
        </w:trPr>
        <w:tc>
          <w:tcPr>
            <w:tcW w:w="2547" w:type="dxa"/>
            <w:gridSpan w:val="2"/>
            <w:shd w:val="clear" w:color="auto" w:fill="auto"/>
          </w:tcPr>
          <w:p w14:paraId="0234318E" w14:textId="77777777" w:rsidR="008549B7" w:rsidRDefault="008549B7" w:rsidP="008549B7">
            <w:pPr>
              <w:widowControl w:val="0"/>
              <w:jc w:val="center"/>
              <w:rPr>
                <w:b/>
              </w:rPr>
            </w:pPr>
            <w:r>
              <w:rPr>
                <w:b/>
              </w:rPr>
              <w:t>Assumptions:</w:t>
            </w:r>
          </w:p>
        </w:tc>
        <w:tc>
          <w:tcPr>
            <w:tcW w:w="6480" w:type="dxa"/>
            <w:gridSpan w:val="4"/>
            <w:shd w:val="clear" w:color="auto" w:fill="auto"/>
          </w:tcPr>
          <w:p w14:paraId="275DC584" w14:textId="77777777" w:rsidR="008549B7" w:rsidRDefault="008549B7" w:rsidP="008549B7">
            <w:pPr>
              <w:rPr>
                <w:i/>
                <w:sz w:val="22"/>
                <w:szCs w:val="22"/>
              </w:rPr>
            </w:pPr>
            <w:r>
              <w:rPr>
                <w:i/>
                <w:sz w:val="22"/>
                <w:szCs w:val="22"/>
              </w:rPr>
              <w:t>User must be logged into the system.</w:t>
            </w:r>
          </w:p>
        </w:tc>
      </w:tr>
      <w:tr w:rsidR="008549B7" w14:paraId="667775A5" w14:textId="77777777" w:rsidTr="008549B7">
        <w:trPr>
          <w:jc w:val="center"/>
        </w:trPr>
        <w:tc>
          <w:tcPr>
            <w:tcW w:w="2547" w:type="dxa"/>
            <w:gridSpan w:val="2"/>
            <w:shd w:val="clear" w:color="auto" w:fill="auto"/>
          </w:tcPr>
          <w:p w14:paraId="69C07828" w14:textId="77777777" w:rsidR="008549B7" w:rsidRDefault="008549B7" w:rsidP="008549B7">
            <w:pPr>
              <w:widowControl w:val="0"/>
              <w:jc w:val="center"/>
              <w:rPr>
                <w:b/>
              </w:rPr>
            </w:pPr>
            <w:r>
              <w:rPr>
                <w:b/>
              </w:rPr>
              <w:t>Pre-Requisite:</w:t>
            </w:r>
          </w:p>
        </w:tc>
        <w:tc>
          <w:tcPr>
            <w:tcW w:w="6480" w:type="dxa"/>
            <w:gridSpan w:val="4"/>
            <w:shd w:val="clear" w:color="auto" w:fill="auto"/>
          </w:tcPr>
          <w:p w14:paraId="17CE7551" w14:textId="77777777" w:rsidR="008549B7" w:rsidRDefault="008549B7" w:rsidP="008549B7">
            <w:pPr>
              <w:widowControl w:val="0"/>
              <w:rPr>
                <w:i/>
                <w:sz w:val="22"/>
                <w:szCs w:val="22"/>
              </w:rPr>
            </w:pPr>
            <w:r>
              <w:rPr>
                <w:i/>
                <w:sz w:val="22"/>
                <w:szCs w:val="22"/>
              </w:rPr>
              <w:t>User must be logged into the system.</w:t>
            </w:r>
          </w:p>
        </w:tc>
      </w:tr>
      <w:tr w:rsidR="008549B7" w14:paraId="2BEF00C8" w14:textId="77777777" w:rsidTr="008549B7">
        <w:trPr>
          <w:trHeight w:val="402"/>
          <w:jc w:val="center"/>
        </w:trPr>
        <w:tc>
          <w:tcPr>
            <w:tcW w:w="1271" w:type="dxa"/>
            <w:shd w:val="clear" w:color="auto" w:fill="auto"/>
          </w:tcPr>
          <w:p w14:paraId="0FE93740" w14:textId="77777777" w:rsidR="008549B7" w:rsidRDefault="008549B7" w:rsidP="008549B7">
            <w:pPr>
              <w:widowControl w:val="0"/>
              <w:jc w:val="center"/>
              <w:rPr>
                <w:b/>
              </w:rPr>
            </w:pPr>
            <w:r>
              <w:rPr>
                <w:b/>
              </w:rPr>
              <w:t>Step No.</w:t>
            </w:r>
          </w:p>
        </w:tc>
        <w:tc>
          <w:tcPr>
            <w:tcW w:w="3544" w:type="dxa"/>
            <w:gridSpan w:val="3"/>
            <w:shd w:val="clear" w:color="auto" w:fill="auto"/>
          </w:tcPr>
          <w:p w14:paraId="00F952D8" w14:textId="77777777" w:rsidR="008549B7" w:rsidRDefault="008549B7" w:rsidP="008549B7">
            <w:pPr>
              <w:widowControl w:val="0"/>
              <w:jc w:val="center"/>
              <w:rPr>
                <w:b/>
              </w:rPr>
            </w:pPr>
            <w:r>
              <w:rPr>
                <w:b/>
              </w:rPr>
              <w:t>Execution description</w:t>
            </w:r>
          </w:p>
        </w:tc>
        <w:tc>
          <w:tcPr>
            <w:tcW w:w="4212" w:type="dxa"/>
            <w:gridSpan w:val="2"/>
            <w:shd w:val="clear" w:color="auto" w:fill="auto"/>
          </w:tcPr>
          <w:p w14:paraId="77EBCB9B" w14:textId="77777777" w:rsidR="008549B7" w:rsidRDefault="008549B7" w:rsidP="008549B7">
            <w:pPr>
              <w:widowControl w:val="0"/>
              <w:jc w:val="center"/>
              <w:rPr>
                <w:b/>
              </w:rPr>
            </w:pPr>
            <w:r>
              <w:rPr>
                <w:b/>
              </w:rPr>
              <w:t>Procedure result</w:t>
            </w:r>
          </w:p>
        </w:tc>
      </w:tr>
      <w:tr w:rsidR="008549B7" w14:paraId="5D8B91AA" w14:textId="77777777" w:rsidTr="008549B7">
        <w:trPr>
          <w:trHeight w:val="365"/>
          <w:jc w:val="center"/>
        </w:trPr>
        <w:tc>
          <w:tcPr>
            <w:tcW w:w="1271" w:type="dxa"/>
            <w:shd w:val="clear" w:color="auto" w:fill="auto"/>
          </w:tcPr>
          <w:p w14:paraId="0AFDC742" w14:textId="77777777" w:rsidR="008549B7" w:rsidRDefault="008549B7" w:rsidP="008549B7">
            <w:pPr>
              <w:widowControl w:val="0"/>
              <w:jc w:val="center"/>
              <w:rPr>
                <w:b/>
              </w:rPr>
            </w:pPr>
            <w:r>
              <w:rPr>
                <w:b/>
              </w:rPr>
              <w:t>1</w:t>
            </w:r>
          </w:p>
        </w:tc>
        <w:tc>
          <w:tcPr>
            <w:tcW w:w="3544" w:type="dxa"/>
            <w:gridSpan w:val="3"/>
            <w:shd w:val="clear" w:color="auto" w:fill="auto"/>
          </w:tcPr>
          <w:p w14:paraId="44D1F735" w14:textId="77777777" w:rsidR="008549B7" w:rsidRDefault="008549B7" w:rsidP="008549B7">
            <w:pPr>
              <w:rPr>
                <w:i/>
                <w:sz w:val="22"/>
                <w:szCs w:val="22"/>
              </w:rPr>
            </w:pPr>
            <w:r>
              <w:rPr>
                <w:i/>
                <w:sz w:val="22"/>
                <w:szCs w:val="22"/>
              </w:rPr>
              <w:t>User wants to logout and swipes left.</w:t>
            </w:r>
          </w:p>
        </w:tc>
        <w:tc>
          <w:tcPr>
            <w:tcW w:w="4212" w:type="dxa"/>
            <w:gridSpan w:val="2"/>
            <w:shd w:val="clear" w:color="auto" w:fill="auto"/>
          </w:tcPr>
          <w:p w14:paraId="460589FD" w14:textId="77777777" w:rsidR="008549B7" w:rsidRDefault="008549B7" w:rsidP="008549B7">
            <w:pPr>
              <w:widowControl w:val="0"/>
              <w:rPr>
                <w:i/>
                <w:sz w:val="22"/>
                <w:szCs w:val="22"/>
              </w:rPr>
            </w:pPr>
            <w:r>
              <w:rPr>
                <w:i/>
                <w:sz w:val="22"/>
                <w:szCs w:val="22"/>
              </w:rPr>
              <w:t>System destroys the session of the user and the user is signed out of the application.</w:t>
            </w:r>
          </w:p>
        </w:tc>
      </w:tr>
      <w:tr w:rsidR="008549B7" w14:paraId="5653E49D" w14:textId="77777777" w:rsidTr="008549B7">
        <w:trPr>
          <w:trHeight w:val="1012"/>
          <w:jc w:val="center"/>
        </w:trPr>
        <w:tc>
          <w:tcPr>
            <w:tcW w:w="9027" w:type="dxa"/>
            <w:gridSpan w:val="6"/>
            <w:shd w:val="clear" w:color="auto" w:fill="auto"/>
          </w:tcPr>
          <w:p w14:paraId="4E601008" w14:textId="77777777" w:rsidR="008549B7" w:rsidRDefault="008549B7" w:rsidP="008549B7">
            <w:pPr>
              <w:widowControl w:val="0"/>
              <w:jc w:val="center"/>
              <w:rPr>
                <w:b/>
              </w:rPr>
            </w:pPr>
            <w:r>
              <w:rPr>
                <w:b/>
              </w:rPr>
              <w:t xml:space="preserve">Comments: </w:t>
            </w:r>
            <w:r>
              <w:rPr>
                <w:i/>
                <w:sz w:val="22"/>
                <w:szCs w:val="22"/>
              </w:rPr>
              <w:t>System is working according to our needs.</w:t>
            </w:r>
          </w:p>
        </w:tc>
      </w:tr>
      <w:tr w:rsidR="008549B7" w14:paraId="3008505C" w14:textId="77777777" w:rsidTr="008549B7">
        <w:trPr>
          <w:jc w:val="center"/>
        </w:trPr>
        <w:tc>
          <w:tcPr>
            <w:tcW w:w="9027" w:type="dxa"/>
            <w:gridSpan w:val="6"/>
            <w:shd w:val="clear" w:color="auto" w:fill="auto"/>
          </w:tcPr>
          <w:p w14:paraId="6B762F7A" w14:textId="77777777" w:rsidR="008549B7" w:rsidRDefault="008549B7" w:rsidP="008549B7">
            <w:pPr>
              <w:jc w:val="center"/>
              <w:rPr>
                <w:sz w:val="20"/>
                <w:szCs w:val="20"/>
              </w:rPr>
            </w:pPr>
            <w:r>
              <w:rPr>
                <w:rFonts w:ascii="MS Gothic" w:eastAsia="MS Gothic" w:hAnsi="MS Gothic" w:cs="MS Gothic"/>
                <w:b/>
              </w:rPr>
              <w:t>☒</w:t>
            </w:r>
            <w:r>
              <w:rPr>
                <w:i/>
                <w:sz w:val="22"/>
                <w:szCs w:val="22"/>
              </w:rPr>
              <w:t>Passed ☐Failed ☐Not Executed</w:t>
            </w:r>
          </w:p>
        </w:tc>
      </w:tr>
    </w:tbl>
    <w:p w14:paraId="49FFA8C5" w14:textId="77777777" w:rsidR="008549B7" w:rsidRDefault="008549B7" w:rsidP="008549B7"/>
    <w:p w14:paraId="6FFA751D" w14:textId="77777777" w:rsidR="007A595B" w:rsidRDefault="007A595B" w:rsidP="008549B7"/>
    <w:p w14:paraId="766BDAC9" w14:textId="77777777" w:rsidR="007A595B" w:rsidRDefault="007A595B" w:rsidP="008549B7"/>
    <w:p w14:paraId="22B53799" w14:textId="77777777" w:rsidR="007A595B" w:rsidRDefault="007A595B" w:rsidP="008549B7"/>
    <w:p w14:paraId="1D22B5B0" w14:textId="77777777" w:rsidR="007A595B" w:rsidRDefault="007A595B" w:rsidP="008549B7"/>
    <w:p w14:paraId="57A0D0E4" w14:textId="77777777" w:rsidR="007A595B" w:rsidRDefault="007A595B" w:rsidP="008549B7"/>
    <w:p w14:paraId="4F7A9E42" w14:textId="77777777" w:rsidR="007A595B" w:rsidRDefault="007A595B" w:rsidP="008549B7"/>
    <w:p w14:paraId="2E16253E" w14:textId="77777777" w:rsidR="007A595B" w:rsidRDefault="007A595B" w:rsidP="008549B7"/>
    <w:p w14:paraId="229F7824" w14:textId="77777777" w:rsidR="007A595B" w:rsidRDefault="007A595B" w:rsidP="008549B7"/>
    <w:p w14:paraId="5AD0D4E5" w14:textId="77777777" w:rsidR="007A595B" w:rsidRDefault="007A595B" w:rsidP="008549B7"/>
    <w:p w14:paraId="18842A8A" w14:textId="77777777" w:rsidR="007A595B" w:rsidRDefault="007A595B" w:rsidP="008549B7"/>
    <w:p w14:paraId="21609F57" w14:textId="77777777" w:rsidR="007A595B" w:rsidRDefault="007A595B" w:rsidP="008549B7"/>
    <w:p w14:paraId="12CD90B8" w14:textId="77777777" w:rsidR="007A595B" w:rsidRDefault="007A595B" w:rsidP="008549B7"/>
    <w:p w14:paraId="73359A96" w14:textId="77777777" w:rsidR="007A595B" w:rsidRDefault="007A595B" w:rsidP="008549B7"/>
    <w:p w14:paraId="6A787216" w14:textId="77777777" w:rsidR="007A595B" w:rsidRDefault="007A595B" w:rsidP="008549B7"/>
    <w:p w14:paraId="29BDB11A" w14:textId="77777777" w:rsidR="007A595B" w:rsidRDefault="007A595B" w:rsidP="008549B7"/>
    <w:p w14:paraId="6D3FF6A1" w14:textId="77777777" w:rsidR="007A595B" w:rsidRDefault="007A595B" w:rsidP="008549B7"/>
    <w:p w14:paraId="49E56391" w14:textId="77777777" w:rsidR="007A595B" w:rsidRDefault="007A595B" w:rsidP="008549B7"/>
    <w:p w14:paraId="00298CDE" w14:textId="77777777" w:rsidR="007A595B" w:rsidRDefault="007A595B" w:rsidP="008549B7"/>
    <w:p w14:paraId="550DD64C" w14:textId="77777777" w:rsidR="007A595B" w:rsidRDefault="007A595B" w:rsidP="008549B7"/>
    <w:p w14:paraId="0EE2FD8D" w14:textId="77777777" w:rsidR="007A595B" w:rsidRDefault="007A595B" w:rsidP="008549B7"/>
    <w:p w14:paraId="29FF2D88" w14:textId="77777777" w:rsidR="007A595B" w:rsidRDefault="007A595B" w:rsidP="008549B7"/>
    <w:p w14:paraId="3D8291D9" w14:textId="57B2455A" w:rsidR="007A595B" w:rsidRDefault="007A595B" w:rsidP="007A595B">
      <w:pPr>
        <w:pStyle w:val="Heading3"/>
      </w:pPr>
      <w:bookmarkStart w:id="241" w:name="_Toc42076310"/>
      <w:r>
        <w:lastRenderedPageBreak/>
        <w:t>4.2.</w:t>
      </w:r>
      <w:r w:rsidR="00853BF4">
        <w:t>9</w:t>
      </w:r>
      <w:r>
        <w:t xml:space="preserve"> Usability Check</w:t>
      </w:r>
      <w:bookmarkEnd w:id="241"/>
    </w:p>
    <w:p w14:paraId="6D1B6A74" w14:textId="78C617A2" w:rsidR="00B424D5" w:rsidRPr="00B424D5" w:rsidRDefault="00B424D5" w:rsidP="00B424D5">
      <w:pPr>
        <w:pStyle w:val="BodyText"/>
      </w:pPr>
      <w:r>
        <w:t>The following test case is about the usability check non functionality and the reproduce steps in order to execute it.</w:t>
      </w:r>
    </w:p>
    <w:p w14:paraId="55220AB2" w14:textId="77777777" w:rsidR="007A595B" w:rsidRDefault="007A595B" w:rsidP="007A595B"/>
    <w:tbl>
      <w:tblPr>
        <w:tblW w:w="9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1276"/>
        <w:gridCol w:w="1592"/>
        <w:gridCol w:w="676"/>
        <w:gridCol w:w="1559"/>
        <w:gridCol w:w="2653"/>
      </w:tblGrid>
      <w:tr w:rsidR="007A595B" w14:paraId="47EE5258" w14:textId="77777777" w:rsidTr="00FF51A2">
        <w:trPr>
          <w:jc w:val="center"/>
        </w:trPr>
        <w:tc>
          <w:tcPr>
            <w:tcW w:w="9027" w:type="dxa"/>
            <w:gridSpan w:val="6"/>
            <w:shd w:val="clear" w:color="auto" w:fill="auto"/>
          </w:tcPr>
          <w:p w14:paraId="160138D7" w14:textId="77777777" w:rsidR="007A595B" w:rsidRDefault="007A595B" w:rsidP="00FF51A2">
            <w:pPr>
              <w:jc w:val="center"/>
              <w:rPr>
                <w:b/>
              </w:rPr>
            </w:pPr>
            <w:r>
              <w:rPr>
                <w:b/>
              </w:rPr>
              <w:t>Usability Non-Functional Requirement</w:t>
            </w:r>
          </w:p>
        </w:tc>
      </w:tr>
      <w:tr w:rsidR="007A595B" w14:paraId="69271A52" w14:textId="77777777" w:rsidTr="00FF51A2">
        <w:trPr>
          <w:jc w:val="center"/>
        </w:trPr>
        <w:tc>
          <w:tcPr>
            <w:tcW w:w="9027" w:type="dxa"/>
            <w:gridSpan w:val="6"/>
            <w:shd w:val="clear" w:color="auto" w:fill="auto"/>
          </w:tcPr>
          <w:p w14:paraId="1CD9C353" w14:textId="77777777" w:rsidR="007A595B" w:rsidRDefault="00C53D1A" w:rsidP="00FF51A2">
            <w:pPr>
              <w:jc w:val="center"/>
              <w:rPr>
                <w:b/>
              </w:rPr>
            </w:pPr>
            <w:r>
              <w:rPr>
                <w:b/>
              </w:rPr>
              <w:t>1</w:t>
            </w:r>
          </w:p>
        </w:tc>
      </w:tr>
      <w:tr w:rsidR="007A595B" w14:paraId="31E6C57B" w14:textId="77777777" w:rsidTr="00FF51A2">
        <w:trPr>
          <w:jc w:val="center"/>
        </w:trPr>
        <w:tc>
          <w:tcPr>
            <w:tcW w:w="2547" w:type="dxa"/>
            <w:gridSpan w:val="2"/>
            <w:shd w:val="clear" w:color="auto" w:fill="auto"/>
          </w:tcPr>
          <w:p w14:paraId="1C29AD75" w14:textId="77777777" w:rsidR="007A595B" w:rsidRDefault="007A595B" w:rsidP="00FF51A2">
            <w:pPr>
              <w:widowControl w:val="0"/>
              <w:jc w:val="center"/>
              <w:rPr>
                <w:b/>
              </w:rPr>
            </w:pPr>
            <w:r>
              <w:rPr>
                <w:b/>
              </w:rPr>
              <w:t>Test Case ID:</w:t>
            </w:r>
          </w:p>
        </w:tc>
        <w:tc>
          <w:tcPr>
            <w:tcW w:w="1592" w:type="dxa"/>
            <w:shd w:val="clear" w:color="auto" w:fill="auto"/>
          </w:tcPr>
          <w:p w14:paraId="05F02A0A" w14:textId="5C8C7CB7" w:rsidR="007A595B" w:rsidRDefault="007A595B" w:rsidP="00FF51A2">
            <w:pPr>
              <w:widowControl w:val="0"/>
              <w:rPr>
                <w:i/>
                <w:sz w:val="22"/>
                <w:szCs w:val="22"/>
              </w:rPr>
            </w:pPr>
            <w:r>
              <w:rPr>
                <w:i/>
                <w:sz w:val="22"/>
                <w:szCs w:val="22"/>
              </w:rPr>
              <w:t>1.1.</w:t>
            </w:r>
            <w:r w:rsidR="00853BF4">
              <w:rPr>
                <w:i/>
                <w:sz w:val="22"/>
                <w:szCs w:val="22"/>
              </w:rPr>
              <w:t>9</w:t>
            </w:r>
          </w:p>
        </w:tc>
        <w:tc>
          <w:tcPr>
            <w:tcW w:w="2235" w:type="dxa"/>
            <w:gridSpan w:val="2"/>
            <w:shd w:val="clear" w:color="auto" w:fill="auto"/>
          </w:tcPr>
          <w:p w14:paraId="69896E83" w14:textId="77777777" w:rsidR="007A595B" w:rsidRDefault="007A595B" w:rsidP="00FF51A2">
            <w:pPr>
              <w:widowControl w:val="0"/>
              <w:jc w:val="center"/>
              <w:rPr>
                <w:b/>
              </w:rPr>
            </w:pPr>
            <w:r>
              <w:rPr>
                <w:b/>
              </w:rPr>
              <w:t>QA Test Engineer:</w:t>
            </w:r>
          </w:p>
        </w:tc>
        <w:tc>
          <w:tcPr>
            <w:tcW w:w="2653" w:type="dxa"/>
            <w:shd w:val="clear" w:color="auto" w:fill="auto"/>
          </w:tcPr>
          <w:p w14:paraId="58619039" w14:textId="77777777" w:rsidR="007A595B" w:rsidRDefault="002103A8" w:rsidP="00FF51A2">
            <w:pPr>
              <w:widowControl w:val="0"/>
              <w:rPr>
                <w:i/>
                <w:sz w:val="22"/>
                <w:szCs w:val="22"/>
              </w:rPr>
            </w:pPr>
            <w:r>
              <w:rPr>
                <w:i/>
                <w:sz w:val="22"/>
                <w:szCs w:val="22"/>
              </w:rPr>
              <w:t>Muneeb Akhtar</w:t>
            </w:r>
            <w:r w:rsidR="007A595B">
              <w:rPr>
                <w:i/>
                <w:sz w:val="22"/>
                <w:szCs w:val="22"/>
              </w:rPr>
              <w:t xml:space="preserve"> </w:t>
            </w:r>
          </w:p>
        </w:tc>
      </w:tr>
      <w:tr w:rsidR="007A595B" w14:paraId="183D655D" w14:textId="77777777" w:rsidTr="00FF51A2">
        <w:trPr>
          <w:jc w:val="center"/>
        </w:trPr>
        <w:tc>
          <w:tcPr>
            <w:tcW w:w="2547" w:type="dxa"/>
            <w:gridSpan w:val="2"/>
            <w:shd w:val="clear" w:color="auto" w:fill="auto"/>
          </w:tcPr>
          <w:p w14:paraId="7D32D34D" w14:textId="77777777" w:rsidR="007A595B" w:rsidRDefault="007A595B" w:rsidP="00FF51A2">
            <w:pPr>
              <w:widowControl w:val="0"/>
              <w:jc w:val="center"/>
              <w:rPr>
                <w:b/>
              </w:rPr>
            </w:pPr>
            <w:r>
              <w:rPr>
                <w:b/>
              </w:rPr>
              <w:t>Test case Version:</w:t>
            </w:r>
          </w:p>
        </w:tc>
        <w:tc>
          <w:tcPr>
            <w:tcW w:w="1592" w:type="dxa"/>
            <w:shd w:val="clear" w:color="auto" w:fill="auto"/>
          </w:tcPr>
          <w:p w14:paraId="21E12616" w14:textId="77777777" w:rsidR="007A595B" w:rsidRDefault="007A595B" w:rsidP="00FF51A2">
            <w:pPr>
              <w:widowControl w:val="0"/>
              <w:rPr>
                <w:i/>
                <w:sz w:val="22"/>
                <w:szCs w:val="22"/>
              </w:rPr>
            </w:pPr>
            <w:r>
              <w:rPr>
                <w:i/>
                <w:sz w:val="22"/>
                <w:szCs w:val="22"/>
              </w:rPr>
              <w:t>1</w:t>
            </w:r>
          </w:p>
        </w:tc>
        <w:tc>
          <w:tcPr>
            <w:tcW w:w="2235" w:type="dxa"/>
            <w:gridSpan w:val="2"/>
            <w:shd w:val="clear" w:color="auto" w:fill="auto"/>
          </w:tcPr>
          <w:p w14:paraId="557EF03C" w14:textId="77777777" w:rsidR="007A595B" w:rsidRDefault="007A595B" w:rsidP="00FF51A2">
            <w:pPr>
              <w:widowControl w:val="0"/>
              <w:jc w:val="center"/>
              <w:rPr>
                <w:b/>
              </w:rPr>
            </w:pPr>
            <w:r>
              <w:rPr>
                <w:b/>
              </w:rPr>
              <w:t>Reviewed By:</w:t>
            </w:r>
          </w:p>
        </w:tc>
        <w:tc>
          <w:tcPr>
            <w:tcW w:w="2653" w:type="dxa"/>
            <w:shd w:val="clear" w:color="auto" w:fill="auto"/>
          </w:tcPr>
          <w:p w14:paraId="01D30A43" w14:textId="77777777" w:rsidR="007A595B" w:rsidRDefault="007A595B" w:rsidP="00FF51A2">
            <w:pPr>
              <w:widowControl w:val="0"/>
              <w:rPr>
                <w:i/>
                <w:sz w:val="22"/>
                <w:szCs w:val="22"/>
              </w:rPr>
            </w:pPr>
            <w:r>
              <w:rPr>
                <w:i/>
                <w:sz w:val="22"/>
                <w:szCs w:val="22"/>
              </w:rPr>
              <w:t>Roshan Ul Haq</w:t>
            </w:r>
          </w:p>
        </w:tc>
      </w:tr>
      <w:tr w:rsidR="007A595B" w14:paraId="73ACAAD1" w14:textId="77777777" w:rsidTr="00FF51A2">
        <w:trPr>
          <w:jc w:val="center"/>
        </w:trPr>
        <w:tc>
          <w:tcPr>
            <w:tcW w:w="2547" w:type="dxa"/>
            <w:gridSpan w:val="2"/>
            <w:shd w:val="clear" w:color="auto" w:fill="auto"/>
          </w:tcPr>
          <w:p w14:paraId="06665D09" w14:textId="77777777" w:rsidR="007A595B" w:rsidRDefault="007A595B" w:rsidP="00FF51A2">
            <w:pPr>
              <w:widowControl w:val="0"/>
              <w:jc w:val="center"/>
              <w:rPr>
                <w:b/>
              </w:rPr>
            </w:pPr>
            <w:r>
              <w:rPr>
                <w:b/>
              </w:rPr>
              <w:t>Test Date:</w:t>
            </w:r>
          </w:p>
        </w:tc>
        <w:tc>
          <w:tcPr>
            <w:tcW w:w="1592" w:type="dxa"/>
            <w:shd w:val="clear" w:color="auto" w:fill="auto"/>
          </w:tcPr>
          <w:p w14:paraId="200BC7E3" w14:textId="77777777" w:rsidR="007A595B" w:rsidRDefault="007A595B" w:rsidP="00FF51A2">
            <w:pPr>
              <w:widowControl w:val="0"/>
              <w:rPr>
                <w:i/>
                <w:sz w:val="22"/>
                <w:szCs w:val="22"/>
              </w:rPr>
            </w:pPr>
            <w:r>
              <w:rPr>
                <w:i/>
                <w:sz w:val="22"/>
                <w:szCs w:val="22"/>
              </w:rPr>
              <w:t>01/01/2020</w:t>
            </w:r>
          </w:p>
        </w:tc>
        <w:tc>
          <w:tcPr>
            <w:tcW w:w="2235" w:type="dxa"/>
            <w:gridSpan w:val="2"/>
            <w:shd w:val="clear" w:color="auto" w:fill="auto"/>
          </w:tcPr>
          <w:p w14:paraId="7F0009FB" w14:textId="77777777" w:rsidR="007A595B" w:rsidRDefault="007A595B" w:rsidP="00FF51A2">
            <w:pPr>
              <w:widowControl w:val="0"/>
              <w:jc w:val="center"/>
              <w:rPr>
                <w:b/>
              </w:rPr>
            </w:pPr>
            <w:r>
              <w:rPr>
                <w:b/>
              </w:rPr>
              <w:t>Use Case Reference(s):</w:t>
            </w:r>
          </w:p>
        </w:tc>
        <w:tc>
          <w:tcPr>
            <w:tcW w:w="2653" w:type="dxa"/>
            <w:shd w:val="clear" w:color="auto" w:fill="auto"/>
          </w:tcPr>
          <w:p w14:paraId="3F8BDD11" w14:textId="77777777" w:rsidR="007A595B" w:rsidRDefault="007A595B" w:rsidP="00FF51A2">
            <w:pPr>
              <w:widowControl w:val="0"/>
              <w:rPr>
                <w:i/>
                <w:sz w:val="22"/>
                <w:szCs w:val="22"/>
              </w:rPr>
            </w:pPr>
          </w:p>
        </w:tc>
      </w:tr>
      <w:tr w:rsidR="007A595B" w14:paraId="38E7FB11" w14:textId="77777777" w:rsidTr="00FF51A2">
        <w:trPr>
          <w:trHeight w:val="400"/>
          <w:jc w:val="center"/>
        </w:trPr>
        <w:tc>
          <w:tcPr>
            <w:tcW w:w="2547" w:type="dxa"/>
            <w:gridSpan w:val="2"/>
            <w:shd w:val="clear" w:color="auto" w:fill="auto"/>
          </w:tcPr>
          <w:p w14:paraId="4222055E" w14:textId="77777777" w:rsidR="007A595B" w:rsidRDefault="007A595B" w:rsidP="00FF51A2">
            <w:pPr>
              <w:widowControl w:val="0"/>
              <w:jc w:val="center"/>
              <w:rPr>
                <w:b/>
              </w:rPr>
            </w:pPr>
            <w:r>
              <w:rPr>
                <w:b/>
              </w:rPr>
              <w:t>Revision History:</w:t>
            </w:r>
          </w:p>
        </w:tc>
        <w:tc>
          <w:tcPr>
            <w:tcW w:w="6480" w:type="dxa"/>
            <w:gridSpan w:val="4"/>
            <w:shd w:val="clear" w:color="auto" w:fill="auto"/>
          </w:tcPr>
          <w:p w14:paraId="2E34C14A" w14:textId="77777777" w:rsidR="007A595B" w:rsidRDefault="007A595B" w:rsidP="00FF51A2">
            <w:pPr>
              <w:rPr>
                <w:i/>
                <w:sz w:val="22"/>
                <w:szCs w:val="22"/>
              </w:rPr>
            </w:pPr>
          </w:p>
        </w:tc>
      </w:tr>
      <w:tr w:rsidR="007A595B" w14:paraId="03AF05BB" w14:textId="77777777" w:rsidTr="00FF51A2">
        <w:trPr>
          <w:jc w:val="center"/>
        </w:trPr>
        <w:tc>
          <w:tcPr>
            <w:tcW w:w="2547" w:type="dxa"/>
            <w:gridSpan w:val="2"/>
            <w:shd w:val="clear" w:color="auto" w:fill="auto"/>
          </w:tcPr>
          <w:p w14:paraId="36978415" w14:textId="77777777" w:rsidR="007A595B" w:rsidRDefault="007A595B" w:rsidP="00FF51A2">
            <w:pPr>
              <w:widowControl w:val="0"/>
              <w:jc w:val="center"/>
              <w:rPr>
                <w:b/>
              </w:rPr>
            </w:pPr>
            <w:r>
              <w:rPr>
                <w:b/>
              </w:rPr>
              <w:t>Objective</w:t>
            </w:r>
          </w:p>
        </w:tc>
        <w:tc>
          <w:tcPr>
            <w:tcW w:w="6480" w:type="dxa"/>
            <w:gridSpan w:val="4"/>
            <w:shd w:val="clear" w:color="auto" w:fill="auto"/>
          </w:tcPr>
          <w:p w14:paraId="6DB2E95A" w14:textId="77777777" w:rsidR="007A595B" w:rsidRPr="007A595B" w:rsidRDefault="007A595B" w:rsidP="00FF51A2">
            <w:pPr>
              <w:widowControl w:val="0"/>
              <w:rPr>
                <w:i/>
                <w:iCs/>
                <w:sz w:val="22"/>
                <w:szCs w:val="22"/>
              </w:rPr>
            </w:pPr>
            <w:r w:rsidRPr="007A595B">
              <w:rPr>
                <w:i/>
                <w:iCs/>
                <w:sz w:val="22"/>
                <w:szCs w:val="22"/>
              </w:rPr>
              <w:t xml:space="preserve">The type of obstacles detected and informed to the user in </w:t>
            </w:r>
            <w:r>
              <w:rPr>
                <w:i/>
                <w:iCs/>
                <w:sz w:val="22"/>
                <w:szCs w:val="22"/>
              </w:rPr>
              <w:t xml:space="preserve">simple </w:t>
            </w:r>
            <w:r w:rsidRPr="007A595B">
              <w:rPr>
                <w:i/>
                <w:iCs/>
                <w:sz w:val="22"/>
                <w:szCs w:val="22"/>
              </w:rPr>
              <w:t>English Language should be easy to comprehend for the blind.</w:t>
            </w:r>
          </w:p>
        </w:tc>
      </w:tr>
      <w:tr w:rsidR="007A595B" w14:paraId="09D732E5" w14:textId="77777777" w:rsidTr="00FF51A2">
        <w:trPr>
          <w:jc w:val="center"/>
        </w:trPr>
        <w:tc>
          <w:tcPr>
            <w:tcW w:w="2547" w:type="dxa"/>
            <w:gridSpan w:val="2"/>
            <w:shd w:val="clear" w:color="auto" w:fill="auto"/>
          </w:tcPr>
          <w:p w14:paraId="6C7B76ED" w14:textId="77777777" w:rsidR="007A595B" w:rsidRDefault="007A595B" w:rsidP="00FF51A2">
            <w:pPr>
              <w:widowControl w:val="0"/>
              <w:jc w:val="center"/>
              <w:rPr>
                <w:b/>
              </w:rPr>
            </w:pPr>
            <w:r>
              <w:rPr>
                <w:b/>
              </w:rPr>
              <w:t>Product/Ver/Module:</w:t>
            </w:r>
          </w:p>
        </w:tc>
        <w:tc>
          <w:tcPr>
            <w:tcW w:w="6480" w:type="dxa"/>
            <w:gridSpan w:val="4"/>
            <w:shd w:val="clear" w:color="auto" w:fill="auto"/>
          </w:tcPr>
          <w:p w14:paraId="578E5171" w14:textId="77777777" w:rsidR="007A595B" w:rsidRDefault="006715A8" w:rsidP="00FF51A2">
            <w:pPr>
              <w:rPr>
                <w:i/>
                <w:sz w:val="22"/>
                <w:szCs w:val="22"/>
              </w:rPr>
            </w:pPr>
            <w:r>
              <w:rPr>
                <w:i/>
                <w:sz w:val="22"/>
                <w:szCs w:val="22"/>
              </w:rPr>
              <w:t>Usability</w:t>
            </w:r>
            <w:r w:rsidR="007A595B">
              <w:rPr>
                <w:i/>
                <w:sz w:val="22"/>
                <w:szCs w:val="22"/>
              </w:rPr>
              <w:t xml:space="preserve"> Module </w:t>
            </w:r>
          </w:p>
        </w:tc>
      </w:tr>
      <w:tr w:rsidR="007A595B" w14:paraId="3A29D4D3" w14:textId="77777777" w:rsidTr="00FF51A2">
        <w:trPr>
          <w:jc w:val="center"/>
        </w:trPr>
        <w:tc>
          <w:tcPr>
            <w:tcW w:w="2547" w:type="dxa"/>
            <w:gridSpan w:val="2"/>
            <w:shd w:val="clear" w:color="auto" w:fill="auto"/>
          </w:tcPr>
          <w:p w14:paraId="1FC842AD" w14:textId="77777777" w:rsidR="007A595B" w:rsidRDefault="007A595B" w:rsidP="00FF51A2">
            <w:pPr>
              <w:widowControl w:val="0"/>
              <w:jc w:val="center"/>
              <w:rPr>
                <w:b/>
              </w:rPr>
            </w:pPr>
            <w:r>
              <w:rPr>
                <w:b/>
              </w:rPr>
              <w:t>Environment:</w:t>
            </w:r>
          </w:p>
        </w:tc>
        <w:tc>
          <w:tcPr>
            <w:tcW w:w="6480" w:type="dxa"/>
            <w:gridSpan w:val="4"/>
            <w:shd w:val="clear" w:color="auto" w:fill="auto"/>
          </w:tcPr>
          <w:p w14:paraId="60B2A543" w14:textId="77777777" w:rsidR="007A595B" w:rsidRDefault="007A595B" w:rsidP="00FF51A2">
            <w:pPr>
              <w:rPr>
                <w:i/>
                <w:sz w:val="22"/>
                <w:szCs w:val="22"/>
              </w:rPr>
            </w:pPr>
            <w:r>
              <w:rPr>
                <w:i/>
                <w:sz w:val="22"/>
                <w:szCs w:val="22"/>
              </w:rPr>
              <w:t>Software: Android Studio</w:t>
            </w:r>
          </w:p>
          <w:p w14:paraId="407AE0F1" w14:textId="77777777" w:rsidR="007A595B" w:rsidRDefault="007A595B" w:rsidP="00FF51A2">
            <w:pPr>
              <w:rPr>
                <w:i/>
                <w:sz w:val="22"/>
                <w:szCs w:val="22"/>
              </w:rPr>
            </w:pPr>
            <w:r>
              <w:rPr>
                <w:i/>
                <w:sz w:val="22"/>
                <w:szCs w:val="22"/>
              </w:rPr>
              <w:t>Language: Java and Python</w:t>
            </w:r>
          </w:p>
          <w:p w14:paraId="45146314" w14:textId="77777777" w:rsidR="007A595B" w:rsidRDefault="007A595B" w:rsidP="00FF51A2">
            <w:pPr>
              <w:rPr>
                <w:i/>
                <w:sz w:val="22"/>
                <w:szCs w:val="22"/>
              </w:rPr>
            </w:pPr>
            <w:r>
              <w:rPr>
                <w:i/>
                <w:sz w:val="22"/>
                <w:szCs w:val="22"/>
              </w:rPr>
              <w:t>OS: Android</w:t>
            </w:r>
          </w:p>
        </w:tc>
      </w:tr>
      <w:tr w:rsidR="007A595B" w14:paraId="3D9C20E7" w14:textId="77777777" w:rsidTr="00FF51A2">
        <w:trPr>
          <w:jc w:val="center"/>
        </w:trPr>
        <w:tc>
          <w:tcPr>
            <w:tcW w:w="2547" w:type="dxa"/>
            <w:gridSpan w:val="2"/>
            <w:shd w:val="clear" w:color="auto" w:fill="auto"/>
          </w:tcPr>
          <w:p w14:paraId="71D68555" w14:textId="77777777" w:rsidR="007A595B" w:rsidRDefault="007A595B" w:rsidP="00FF51A2">
            <w:pPr>
              <w:widowControl w:val="0"/>
              <w:jc w:val="center"/>
              <w:rPr>
                <w:b/>
              </w:rPr>
            </w:pPr>
            <w:r>
              <w:rPr>
                <w:b/>
              </w:rPr>
              <w:t>Assumptions:</w:t>
            </w:r>
          </w:p>
        </w:tc>
        <w:tc>
          <w:tcPr>
            <w:tcW w:w="6480" w:type="dxa"/>
            <w:gridSpan w:val="4"/>
            <w:shd w:val="clear" w:color="auto" w:fill="auto"/>
          </w:tcPr>
          <w:p w14:paraId="4DC5F02F" w14:textId="77777777" w:rsidR="007A595B" w:rsidRDefault="007A595B" w:rsidP="00FF51A2">
            <w:pPr>
              <w:rPr>
                <w:i/>
                <w:sz w:val="22"/>
                <w:szCs w:val="22"/>
              </w:rPr>
            </w:pPr>
            <w:r>
              <w:rPr>
                <w:i/>
                <w:sz w:val="22"/>
                <w:szCs w:val="22"/>
              </w:rPr>
              <w:t>User must be logged into the system.</w:t>
            </w:r>
          </w:p>
        </w:tc>
      </w:tr>
      <w:tr w:rsidR="007A595B" w14:paraId="3F20949D" w14:textId="77777777" w:rsidTr="00FF51A2">
        <w:trPr>
          <w:jc w:val="center"/>
        </w:trPr>
        <w:tc>
          <w:tcPr>
            <w:tcW w:w="2547" w:type="dxa"/>
            <w:gridSpan w:val="2"/>
            <w:shd w:val="clear" w:color="auto" w:fill="auto"/>
          </w:tcPr>
          <w:p w14:paraId="29A711FD" w14:textId="77777777" w:rsidR="007A595B" w:rsidRDefault="007A595B" w:rsidP="00FF51A2">
            <w:pPr>
              <w:widowControl w:val="0"/>
              <w:jc w:val="center"/>
              <w:rPr>
                <w:b/>
              </w:rPr>
            </w:pPr>
            <w:r>
              <w:rPr>
                <w:b/>
              </w:rPr>
              <w:t>Pre-Requisite:</w:t>
            </w:r>
          </w:p>
        </w:tc>
        <w:tc>
          <w:tcPr>
            <w:tcW w:w="6480" w:type="dxa"/>
            <w:gridSpan w:val="4"/>
            <w:shd w:val="clear" w:color="auto" w:fill="auto"/>
          </w:tcPr>
          <w:p w14:paraId="0969E91C" w14:textId="77777777" w:rsidR="007A595B" w:rsidRDefault="007A595B" w:rsidP="00FF51A2">
            <w:pPr>
              <w:widowControl w:val="0"/>
              <w:rPr>
                <w:i/>
                <w:sz w:val="22"/>
                <w:szCs w:val="22"/>
              </w:rPr>
            </w:pPr>
          </w:p>
        </w:tc>
      </w:tr>
      <w:tr w:rsidR="007A595B" w14:paraId="6AFE2E4C" w14:textId="77777777" w:rsidTr="00FF51A2">
        <w:trPr>
          <w:trHeight w:val="402"/>
          <w:jc w:val="center"/>
        </w:trPr>
        <w:tc>
          <w:tcPr>
            <w:tcW w:w="1271" w:type="dxa"/>
            <w:shd w:val="clear" w:color="auto" w:fill="auto"/>
          </w:tcPr>
          <w:p w14:paraId="5FF222C6" w14:textId="77777777" w:rsidR="007A595B" w:rsidRDefault="007A595B" w:rsidP="00FF51A2">
            <w:pPr>
              <w:widowControl w:val="0"/>
              <w:jc w:val="center"/>
              <w:rPr>
                <w:b/>
              </w:rPr>
            </w:pPr>
            <w:r>
              <w:rPr>
                <w:b/>
              </w:rPr>
              <w:t>Step No.</w:t>
            </w:r>
          </w:p>
        </w:tc>
        <w:tc>
          <w:tcPr>
            <w:tcW w:w="3544" w:type="dxa"/>
            <w:gridSpan w:val="3"/>
            <w:shd w:val="clear" w:color="auto" w:fill="auto"/>
          </w:tcPr>
          <w:p w14:paraId="672CFAAA" w14:textId="77777777" w:rsidR="007A595B" w:rsidRDefault="007A595B" w:rsidP="00FF51A2">
            <w:pPr>
              <w:widowControl w:val="0"/>
              <w:jc w:val="center"/>
              <w:rPr>
                <w:b/>
              </w:rPr>
            </w:pPr>
            <w:r>
              <w:rPr>
                <w:b/>
              </w:rPr>
              <w:t>Execution description</w:t>
            </w:r>
          </w:p>
        </w:tc>
        <w:tc>
          <w:tcPr>
            <w:tcW w:w="4212" w:type="dxa"/>
            <w:gridSpan w:val="2"/>
            <w:shd w:val="clear" w:color="auto" w:fill="auto"/>
          </w:tcPr>
          <w:p w14:paraId="43994BCF" w14:textId="77777777" w:rsidR="007A595B" w:rsidRDefault="007A595B" w:rsidP="00FF51A2">
            <w:pPr>
              <w:widowControl w:val="0"/>
              <w:jc w:val="center"/>
              <w:rPr>
                <w:b/>
              </w:rPr>
            </w:pPr>
            <w:r>
              <w:rPr>
                <w:b/>
              </w:rPr>
              <w:t>Procedure result</w:t>
            </w:r>
          </w:p>
        </w:tc>
      </w:tr>
      <w:tr w:rsidR="007A595B" w14:paraId="7ABDD3D2" w14:textId="77777777" w:rsidTr="00FF51A2">
        <w:trPr>
          <w:trHeight w:val="365"/>
          <w:jc w:val="center"/>
        </w:trPr>
        <w:tc>
          <w:tcPr>
            <w:tcW w:w="1271" w:type="dxa"/>
            <w:shd w:val="clear" w:color="auto" w:fill="auto"/>
          </w:tcPr>
          <w:p w14:paraId="3442FB3E" w14:textId="77777777" w:rsidR="007A595B" w:rsidRDefault="007A595B" w:rsidP="00FF51A2">
            <w:pPr>
              <w:widowControl w:val="0"/>
              <w:jc w:val="center"/>
              <w:rPr>
                <w:b/>
              </w:rPr>
            </w:pPr>
            <w:r>
              <w:rPr>
                <w:b/>
              </w:rPr>
              <w:t>1</w:t>
            </w:r>
          </w:p>
        </w:tc>
        <w:tc>
          <w:tcPr>
            <w:tcW w:w="3544" w:type="dxa"/>
            <w:gridSpan w:val="3"/>
            <w:shd w:val="clear" w:color="auto" w:fill="auto"/>
          </w:tcPr>
          <w:p w14:paraId="08AD4714" w14:textId="77777777" w:rsidR="007A595B" w:rsidRDefault="007A595B" w:rsidP="00FF51A2">
            <w:pPr>
              <w:rPr>
                <w:i/>
                <w:sz w:val="22"/>
                <w:szCs w:val="22"/>
              </w:rPr>
            </w:pPr>
            <w:r>
              <w:rPr>
                <w:i/>
                <w:sz w:val="22"/>
                <w:szCs w:val="22"/>
              </w:rPr>
              <w:t>User has single tapped to open the camera in day mode.</w:t>
            </w:r>
          </w:p>
        </w:tc>
        <w:tc>
          <w:tcPr>
            <w:tcW w:w="4212" w:type="dxa"/>
            <w:gridSpan w:val="2"/>
            <w:shd w:val="clear" w:color="auto" w:fill="auto"/>
          </w:tcPr>
          <w:p w14:paraId="7A8C7DAA" w14:textId="77777777" w:rsidR="007A595B" w:rsidRDefault="007A595B" w:rsidP="00FF51A2">
            <w:pPr>
              <w:widowControl w:val="0"/>
              <w:rPr>
                <w:i/>
                <w:sz w:val="22"/>
                <w:szCs w:val="22"/>
              </w:rPr>
            </w:pPr>
            <w:r>
              <w:rPr>
                <w:i/>
                <w:sz w:val="22"/>
                <w:szCs w:val="22"/>
              </w:rPr>
              <w:t>System recognizes the obstacles and in simple English outputs the label of the obstacle detected through audio.</w:t>
            </w:r>
          </w:p>
        </w:tc>
      </w:tr>
      <w:tr w:rsidR="007A595B" w14:paraId="0578B00F" w14:textId="77777777" w:rsidTr="00FF51A2">
        <w:trPr>
          <w:trHeight w:val="1012"/>
          <w:jc w:val="center"/>
        </w:trPr>
        <w:tc>
          <w:tcPr>
            <w:tcW w:w="9027" w:type="dxa"/>
            <w:gridSpan w:val="6"/>
            <w:shd w:val="clear" w:color="auto" w:fill="auto"/>
          </w:tcPr>
          <w:p w14:paraId="5F74233C" w14:textId="77777777" w:rsidR="007A595B" w:rsidRDefault="007A595B" w:rsidP="00FF51A2">
            <w:pPr>
              <w:widowControl w:val="0"/>
              <w:jc w:val="center"/>
              <w:rPr>
                <w:b/>
              </w:rPr>
            </w:pPr>
            <w:r>
              <w:rPr>
                <w:b/>
              </w:rPr>
              <w:t xml:space="preserve">Comments: </w:t>
            </w:r>
            <w:r>
              <w:rPr>
                <w:i/>
                <w:sz w:val="22"/>
                <w:szCs w:val="22"/>
              </w:rPr>
              <w:t>User is able to comprehend the audio output by the system.</w:t>
            </w:r>
          </w:p>
        </w:tc>
      </w:tr>
      <w:tr w:rsidR="007A595B" w14:paraId="5C145D17" w14:textId="77777777" w:rsidTr="00FF51A2">
        <w:trPr>
          <w:jc w:val="center"/>
        </w:trPr>
        <w:tc>
          <w:tcPr>
            <w:tcW w:w="9027" w:type="dxa"/>
            <w:gridSpan w:val="6"/>
            <w:shd w:val="clear" w:color="auto" w:fill="auto"/>
          </w:tcPr>
          <w:p w14:paraId="0206DB36" w14:textId="77777777" w:rsidR="007A595B" w:rsidRDefault="007A595B" w:rsidP="00FF51A2">
            <w:pPr>
              <w:jc w:val="center"/>
              <w:rPr>
                <w:sz w:val="20"/>
                <w:szCs w:val="20"/>
              </w:rPr>
            </w:pPr>
            <w:r>
              <w:rPr>
                <w:rFonts w:ascii="MS Gothic" w:eastAsia="MS Gothic" w:hAnsi="MS Gothic" w:cs="MS Gothic"/>
                <w:b/>
              </w:rPr>
              <w:t>☒</w:t>
            </w:r>
            <w:r>
              <w:rPr>
                <w:i/>
                <w:sz w:val="22"/>
                <w:szCs w:val="22"/>
              </w:rPr>
              <w:t>Passed ☐Failed ☐Not Executed</w:t>
            </w:r>
          </w:p>
        </w:tc>
      </w:tr>
    </w:tbl>
    <w:p w14:paraId="14441739" w14:textId="77777777" w:rsidR="007A595B" w:rsidRDefault="007A595B" w:rsidP="007A595B"/>
    <w:p w14:paraId="133BA45A" w14:textId="77777777" w:rsidR="00B94E15" w:rsidRDefault="00B94E15" w:rsidP="007A595B"/>
    <w:p w14:paraId="721CBE79" w14:textId="77777777" w:rsidR="00B94E15" w:rsidRDefault="00B94E15" w:rsidP="007A595B"/>
    <w:p w14:paraId="53C4277C" w14:textId="77777777" w:rsidR="00B94E15" w:rsidRDefault="00B94E15" w:rsidP="007A595B"/>
    <w:p w14:paraId="272B9FE2" w14:textId="77777777" w:rsidR="00B94E15" w:rsidRDefault="00B94E15" w:rsidP="007A595B"/>
    <w:p w14:paraId="4FA160CA" w14:textId="77777777" w:rsidR="00B94E15" w:rsidRDefault="00B94E15" w:rsidP="007A595B"/>
    <w:p w14:paraId="7D0B0E5B" w14:textId="77777777" w:rsidR="00B94E15" w:rsidRDefault="00B94E15" w:rsidP="007A595B"/>
    <w:p w14:paraId="2C32A542" w14:textId="77777777" w:rsidR="00B94E15" w:rsidRDefault="00B94E15" w:rsidP="007A595B"/>
    <w:p w14:paraId="2DFA938B" w14:textId="77777777" w:rsidR="00B94E15" w:rsidRDefault="00B94E15" w:rsidP="007A595B"/>
    <w:p w14:paraId="00FB08AD" w14:textId="77777777" w:rsidR="00B94E15" w:rsidRDefault="00B94E15" w:rsidP="007A595B"/>
    <w:p w14:paraId="39888BC5" w14:textId="77777777" w:rsidR="00B94E15" w:rsidRDefault="00B94E15" w:rsidP="007A595B"/>
    <w:p w14:paraId="4666E3E0" w14:textId="77777777" w:rsidR="00B94E15" w:rsidRDefault="00B94E15" w:rsidP="007A595B"/>
    <w:p w14:paraId="7440EF79" w14:textId="77777777" w:rsidR="00B94E15" w:rsidRDefault="00B94E15" w:rsidP="007A595B"/>
    <w:p w14:paraId="7A2FF2C2" w14:textId="77777777" w:rsidR="00B94E15" w:rsidRDefault="00B94E15" w:rsidP="007A595B"/>
    <w:p w14:paraId="1C80FBC8" w14:textId="77777777" w:rsidR="00B94E15" w:rsidRDefault="00B94E15" w:rsidP="007A595B"/>
    <w:p w14:paraId="1B47F283" w14:textId="77777777" w:rsidR="00B94E15" w:rsidRDefault="00B94E15" w:rsidP="007A595B"/>
    <w:p w14:paraId="322F50AD" w14:textId="77777777" w:rsidR="00B94E15" w:rsidRDefault="00B94E15" w:rsidP="007A595B"/>
    <w:p w14:paraId="5C36C274" w14:textId="77777777" w:rsidR="00B94E15" w:rsidRDefault="00B94E15" w:rsidP="007A595B"/>
    <w:p w14:paraId="3BCED287" w14:textId="77777777" w:rsidR="00B94E15" w:rsidRDefault="00B94E15" w:rsidP="007A595B"/>
    <w:p w14:paraId="086F5E96" w14:textId="77777777" w:rsidR="00B94E15" w:rsidRDefault="00B94E15" w:rsidP="007A595B"/>
    <w:p w14:paraId="29D73EC2" w14:textId="77777777" w:rsidR="00B94E15" w:rsidRDefault="00B94E15" w:rsidP="007A595B"/>
    <w:p w14:paraId="418F6534" w14:textId="0792D27A" w:rsidR="007A595B" w:rsidRDefault="007A595B" w:rsidP="007A595B">
      <w:pPr>
        <w:pStyle w:val="Heading3"/>
      </w:pPr>
      <w:bookmarkStart w:id="242" w:name="_Toc42076311"/>
      <w:r>
        <w:lastRenderedPageBreak/>
        <w:t>4.2.1</w:t>
      </w:r>
      <w:r w:rsidR="00853BF4">
        <w:t>0</w:t>
      </w:r>
      <w:r>
        <w:t xml:space="preserve"> Performance Check</w:t>
      </w:r>
      <w:bookmarkEnd w:id="242"/>
    </w:p>
    <w:p w14:paraId="26A143C6" w14:textId="3972DA1B" w:rsidR="00B424D5" w:rsidRPr="00B424D5" w:rsidRDefault="00B424D5" w:rsidP="00B424D5">
      <w:pPr>
        <w:pStyle w:val="BodyText"/>
      </w:pPr>
      <w:r>
        <w:t>The following test case is about the performance check non functionality and the reproduce steps in order to execute it.</w:t>
      </w:r>
    </w:p>
    <w:p w14:paraId="352A55BB" w14:textId="77777777" w:rsidR="007A595B" w:rsidRDefault="007A595B" w:rsidP="007A595B"/>
    <w:tbl>
      <w:tblPr>
        <w:tblW w:w="9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1276"/>
        <w:gridCol w:w="1592"/>
        <w:gridCol w:w="676"/>
        <w:gridCol w:w="1559"/>
        <w:gridCol w:w="2653"/>
      </w:tblGrid>
      <w:tr w:rsidR="007A595B" w14:paraId="72E1EBB2" w14:textId="77777777" w:rsidTr="00FF51A2">
        <w:trPr>
          <w:jc w:val="center"/>
        </w:trPr>
        <w:tc>
          <w:tcPr>
            <w:tcW w:w="9027" w:type="dxa"/>
            <w:gridSpan w:val="6"/>
            <w:shd w:val="clear" w:color="auto" w:fill="auto"/>
          </w:tcPr>
          <w:p w14:paraId="3427B89B" w14:textId="77777777" w:rsidR="007A595B" w:rsidRDefault="007A595B" w:rsidP="00FF51A2">
            <w:pPr>
              <w:jc w:val="center"/>
              <w:rPr>
                <w:b/>
              </w:rPr>
            </w:pPr>
            <w:r>
              <w:rPr>
                <w:b/>
              </w:rPr>
              <w:t>Performance Non-Functional Requirement</w:t>
            </w:r>
          </w:p>
        </w:tc>
      </w:tr>
      <w:tr w:rsidR="007A595B" w14:paraId="2D42895E" w14:textId="77777777" w:rsidTr="00FF51A2">
        <w:trPr>
          <w:jc w:val="center"/>
        </w:trPr>
        <w:tc>
          <w:tcPr>
            <w:tcW w:w="9027" w:type="dxa"/>
            <w:gridSpan w:val="6"/>
            <w:shd w:val="clear" w:color="auto" w:fill="auto"/>
          </w:tcPr>
          <w:p w14:paraId="601C0040" w14:textId="77777777" w:rsidR="007A595B" w:rsidRDefault="00C53D1A" w:rsidP="00FF51A2">
            <w:pPr>
              <w:jc w:val="center"/>
              <w:rPr>
                <w:b/>
              </w:rPr>
            </w:pPr>
            <w:r>
              <w:rPr>
                <w:b/>
              </w:rPr>
              <w:t>1</w:t>
            </w:r>
          </w:p>
        </w:tc>
      </w:tr>
      <w:tr w:rsidR="007A595B" w14:paraId="5340A2E0" w14:textId="77777777" w:rsidTr="00FF51A2">
        <w:trPr>
          <w:jc w:val="center"/>
        </w:trPr>
        <w:tc>
          <w:tcPr>
            <w:tcW w:w="2547" w:type="dxa"/>
            <w:gridSpan w:val="2"/>
            <w:shd w:val="clear" w:color="auto" w:fill="auto"/>
          </w:tcPr>
          <w:p w14:paraId="6C9CA720" w14:textId="77777777" w:rsidR="007A595B" w:rsidRDefault="007A595B" w:rsidP="00FF51A2">
            <w:pPr>
              <w:widowControl w:val="0"/>
              <w:jc w:val="center"/>
              <w:rPr>
                <w:b/>
              </w:rPr>
            </w:pPr>
            <w:r>
              <w:rPr>
                <w:b/>
              </w:rPr>
              <w:t>Test Case ID:</w:t>
            </w:r>
          </w:p>
        </w:tc>
        <w:tc>
          <w:tcPr>
            <w:tcW w:w="1592" w:type="dxa"/>
            <w:shd w:val="clear" w:color="auto" w:fill="auto"/>
          </w:tcPr>
          <w:p w14:paraId="50C45782" w14:textId="27FD0156" w:rsidR="007A595B" w:rsidRDefault="007A595B" w:rsidP="00FF51A2">
            <w:pPr>
              <w:widowControl w:val="0"/>
              <w:rPr>
                <w:i/>
                <w:sz w:val="22"/>
                <w:szCs w:val="22"/>
              </w:rPr>
            </w:pPr>
            <w:r>
              <w:rPr>
                <w:i/>
                <w:sz w:val="22"/>
                <w:szCs w:val="22"/>
              </w:rPr>
              <w:t>1.1.</w:t>
            </w:r>
            <w:r w:rsidR="00853BF4">
              <w:rPr>
                <w:i/>
                <w:sz w:val="22"/>
                <w:szCs w:val="22"/>
              </w:rPr>
              <w:t>10</w:t>
            </w:r>
          </w:p>
        </w:tc>
        <w:tc>
          <w:tcPr>
            <w:tcW w:w="2235" w:type="dxa"/>
            <w:gridSpan w:val="2"/>
            <w:shd w:val="clear" w:color="auto" w:fill="auto"/>
          </w:tcPr>
          <w:p w14:paraId="175DEAD3" w14:textId="77777777" w:rsidR="007A595B" w:rsidRDefault="007A595B" w:rsidP="00FF51A2">
            <w:pPr>
              <w:widowControl w:val="0"/>
              <w:jc w:val="center"/>
              <w:rPr>
                <w:b/>
              </w:rPr>
            </w:pPr>
            <w:r>
              <w:rPr>
                <w:b/>
              </w:rPr>
              <w:t>QA Test Engineer:</w:t>
            </w:r>
          </w:p>
        </w:tc>
        <w:tc>
          <w:tcPr>
            <w:tcW w:w="2653" w:type="dxa"/>
            <w:shd w:val="clear" w:color="auto" w:fill="auto"/>
          </w:tcPr>
          <w:p w14:paraId="090656E7" w14:textId="77777777" w:rsidR="007A595B" w:rsidRDefault="002103A8" w:rsidP="00FF51A2">
            <w:pPr>
              <w:widowControl w:val="0"/>
              <w:rPr>
                <w:i/>
                <w:sz w:val="22"/>
                <w:szCs w:val="22"/>
              </w:rPr>
            </w:pPr>
            <w:r>
              <w:rPr>
                <w:i/>
                <w:sz w:val="22"/>
                <w:szCs w:val="22"/>
              </w:rPr>
              <w:t>Muneeb Akhtar</w:t>
            </w:r>
          </w:p>
        </w:tc>
      </w:tr>
      <w:tr w:rsidR="007A595B" w14:paraId="6B373F12" w14:textId="77777777" w:rsidTr="00FF51A2">
        <w:trPr>
          <w:jc w:val="center"/>
        </w:trPr>
        <w:tc>
          <w:tcPr>
            <w:tcW w:w="2547" w:type="dxa"/>
            <w:gridSpan w:val="2"/>
            <w:shd w:val="clear" w:color="auto" w:fill="auto"/>
          </w:tcPr>
          <w:p w14:paraId="71B545BC" w14:textId="77777777" w:rsidR="007A595B" w:rsidRDefault="007A595B" w:rsidP="00FF51A2">
            <w:pPr>
              <w:widowControl w:val="0"/>
              <w:jc w:val="center"/>
              <w:rPr>
                <w:b/>
              </w:rPr>
            </w:pPr>
            <w:r>
              <w:rPr>
                <w:b/>
              </w:rPr>
              <w:t>Test case Version:</w:t>
            </w:r>
          </w:p>
        </w:tc>
        <w:tc>
          <w:tcPr>
            <w:tcW w:w="1592" w:type="dxa"/>
            <w:shd w:val="clear" w:color="auto" w:fill="auto"/>
          </w:tcPr>
          <w:p w14:paraId="52413FBF" w14:textId="77777777" w:rsidR="007A595B" w:rsidRDefault="00C53D1A" w:rsidP="00FF51A2">
            <w:pPr>
              <w:widowControl w:val="0"/>
              <w:rPr>
                <w:i/>
                <w:sz w:val="22"/>
                <w:szCs w:val="22"/>
              </w:rPr>
            </w:pPr>
            <w:r>
              <w:rPr>
                <w:i/>
                <w:sz w:val="22"/>
                <w:szCs w:val="22"/>
              </w:rPr>
              <w:t>2</w:t>
            </w:r>
          </w:p>
        </w:tc>
        <w:tc>
          <w:tcPr>
            <w:tcW w:w="2235" w:type="dxa"/>
            <w:gridSpan w:val="2"/>
            <w:shd w:val="clear" w:color="auto" w:fill="auto"/>
          </w:tcPr>
          <w:p w14:paraId="2C37655E" w14:textId="77777777" w:rsidR="007A595B" w:rsidRDefault="007A595B" w:rsidP="00FF51A2">
            <w:pPr>
              <w:widowControl w:val="0"/>
              <w:jc w:val="center"/>
              <w:rPr>
                <w:b/>
              </w:rPr>
            </w:pPr>
            <w:r>
              <w:rPr>
                <w:b/>
              </w:rPr>
              <w:t>Reviewed By:</w:t>
            </w:r>
          </w:p>
        </w:tc>
        <w:tc>
          <w:tcPr>
            <w:tcW w:w="2653" w:type="dxa"/>
            <w:shd w:val="clear" w:color="auto" w:fill="auto"/>
          </w:tcPr>
          <w:p w14:paraId="64389EF6" w14:textId="77777777" w:rsidR="007A595B" w:rsidRDefault="002103A8" w:rsidP="00FF51A2">
            <w:pPr>
              <w:widowControl w:val="0"/>
              <w:rPr>
                <w:i/>
                <w:sz w:val="22"/>
                <w:szCs w:val="22"/>
              </w:rPr>
            </w:pPr>
            <w:r>
              <w:rPr>
                <w:i/>
                <w:sz w:val="22"/>
                <w:szCs w:val="22"/>
              </w:rPr>
              <w:t>Hamna Faisal</w:t>
            </w:r>
          </w:p>
        </w:tc>
      </w:tr>
      <w:tr w:rsidR="007A595B" w14:paraId="4301AD30" w14:textId="77777777" w:rsidTr="00FF51A2">
        <w:trPr>
          <w:jc w:val="center"/>
        </w:trPr>
        <w:tc>
          <w:tcPr>
            <w:tcW w:w="2547" w:type="dxa"/>
            <w:gridSpan w:val="2"/>
            <w:shd w:val="clear" w:color="auto" w:fill="auto"/>
          </w:tcPr>
          <w:p w14:paraId="417B9179" w14:textId="77777777" w:rsidR="007A595B" w:rsidRDefault="007A595B" w:rsidP="00FF51A2">
            <w:pPr>
              <w:widowControl w:val="0"/>
              <w:jc w:val="center"/>
              <w:rPr>
                <w:b/>
              </w:rPr>
            </w:pPr>
            <w:r>
              <w:rPr>
                <w:b/>
              </w:rPr>
              <w:t>Test Date:</w:t>
            </w:r>
          </w:p>
        </w:tc>
        <w:tc>
          <w:tcPr>
            <w:tcW w:w="1592" w:type="dxa"/>
            <w:shd w:val="clear" w:color="auto" w:fill="auto"/>
          </w:tcPr>
          <w:p w14:paraId="3C889338" w14:textId="77777777" w:rsidR="007A595B" w:rsidRDefault="007A595B" w:rsidP="00FF51A2">
            <w:pPr>
              <w:widowControl w:val="0"/>
              <w:rPr>
                <w:i/>
                <w:sz w:val="22"/>
                <w:szCs w:val="22"/>
              </w:rPr>
            </w:pPr>
            <w:r>
              <w:rPr>
                <w:i/>
                <w:sz w:val="22"/>
                <w:szCs w:val="22"/>
              </w:rPr>
              <w:t>01/01/2020</w:t>
            </w:r>
          </w:p>
        </w:tc>
        <w:tc>
          <w:tcPr>
            <w:tcW w:w="2235" w:type="dxa"/>
            <w:gridSpan w:val="2"/>
            <w:shd w:val="clear" w:color="auto" w:fill="auto"/>
          </w:tcPr>
          <w:p w14:paraId="5E849107" w14:textId="77777777" w:rsidR="007A595B" w:rsidRDefault="007A595B" w:rsidP="00FF51A2">
            <w:pPr>
              <w:widowControl w:val="0"/>
              <w:jc w:val="center"/>
              <w:rPr>
                <w:b/>
              </w:rPr>
            </w:pPr>
            <w:r>
              <w:rPr>
                <w:b/>
              </w:rPr>
              <w:t>Use Case Reference(s):</w:t>
            </w:r>
          </w:p>
        </w:tc>
        <w:tc>
          <w:tcPr>
            <w:tcW w:w="2653" w:type="dxa"/>
            <w:shd w:val="clear" w:color="auto" w:fill="auto"/>
          </w:tcPr>
          <w:p w14:paraId="1EBC9089" w14:textId="77777777" w:rsidR="007A595B" w:rsidRDefault="007A595B" w:rsidP="00FF51A2">
            <w:pPr>
              <w:widowControl w:val="0"/>
              <w:rPr>
                <w:i/>
                <w:sz w:val="22"/>
                <w:szCs w:val="22"/>
              </w:rPr>
            </w:pPr>
          </w:p>
        </w:tc>
      </w:tr>
      <w:tr w:rsidR="007A595B" w14:paraId="68F517AE" w14:textId="77777777" w:rsidTr="00FF51A2">
        <w:trPr>
          <w:trHeight w:val="400"/>
          <w:jc w:val="center"/>
        </w:trPr>
        <w:tc>
          <w:tcPr>
            <w:tcW w:w="2547" w:type="dxa"/>
            <w:gridSpan w:val="2"/>
            <w:shd w:val="clear" w:color="auto" w:fill="auto"/>
          </w:tcPr>
          <w:p w14:paraId="325DE6FA" w14:textId="77777777" w:rsidR="007A595B" w:rsidRDefault="007A595B" w:rsidP="00FF51A2">
            <w:pPr>
              <w:widowControl w:val="0"/>
              <w:jc w:val="center"/>
              <w:rPr>
                <w:b/>
              </w:rPr>
            </w:pPr>
            <w:r>
              <w:rPr>
                <w:b/>
              </w:rPr>
              <w:t>Revision History:</w:t>
            </w:r>
          </w:p>
        </w:tc>
        <w:tc>
          <w:tcPr>
            <w:tcW w:w="6480" w:type="dxa"/>
            <w:gridSpan w:val="4"/>
            <w:shd w:val="clear" w:color="auto" w:fill="auto"/>
          </w:tcPr>
          <w:p w14:paraId="5772C4CF" w14:textId="77777777" w:rsidR="007A595B" w:rsidRDefault="00C53D1A" w:rsidP="00FF51A2">
            <w:pPr>
              <w:rPr>
                <w:i/>
                <w:sz w:val="22"/>
                <w:szCs w:val="22"/>
              </w:rPr>
            </w:pPr>
            <w:r>
              <w:rPr>
                <w:i/>
                <w:sz w:val="22"/>
                <w:szCs w:val="22"/>
              </w:rPr>
              <w:t>Its testing was completed in version 2.</w:t>
            </w:r>
          </w:p>
        </w:tc>
      </w:tr>
      <w:tr w:rsidR="007A595B" w14:paraId="4F8FD75E" w14:textId="77777777" w:rsidTr="00FF51A2">
        <w:trPr>
          <w:jc w:val="center"/>
        </w:trPr>
        <w:tc>
          <w:tcPr>
            <w:tcW w:w="2547" w:type="dxa"/>
            <w:gridSpan w:val="2"/>
            <w:shd w:val="clear" w:color="auto" w:fill="auto"/>
          </w:tcPr>
          <w:p w14:paraId="1D9A704A" w14:textId="77777777" w:rsidR="007A595B" w:rsidRDefault="007A595B" w:rsidP="00FF51A2">
            <w:pPr>
              <w:widowControl w:val="0"/>
              <w:jc w:val="center"/>
              <w:rPr>
                <w:b/>
              </w:rPr>
            </w:pPr>
            <w:r>
              <w:rPr>
                <w:b/>
              </w:rPr>
              <w:t>Objective</w:t>
            </w:r>
          </w:p>
        </w:tc>
        <w:tc>
          <w:tcPr>
            <w:tcW w:w="6480" w:type="dxa"/>
            <w:gridSpan w:val="4"/>
            <w:shd w:val="clear" w:color="auto" w:fill="auto"/>
          </w:tcPr>
          <w:p w14:paraId="48D286F2" w14:textId="77777777" w:rsidR="007A595B" w:rsidRPr="007A595B" w:rsidRDefault="007A595B" w:rsidP="007A595B">
            <w:pPr>
              <w:pStyle w:val="BodyText"/>
              <w:rPr>
                <w:i/>
                <w:iCs/>
                <w:sz w:val="22"/>
                <w:szCs w:val="22"/>
              </w:rPr>
            </w:pPr>
            <w:r w:rsidRPr="007A595B">
              <w:rPr>
                <w:i/>
                <w:iCs/>
                <w:sz w:val="22"/>
                <w:szCs w:val="22"/>
              </w:rPr>
              <w:t xml:space="preserve">The application shall be optimized to reduce the time for obstacle detection and response will get back within </w:t>
            </w:r>
            <w:r w:rsidR="002103A8">
              <w:rPr>
                <w:i/>
                <w:iCs/>
                <w:sz w:val="22"/>
                <w:szCs w:val="22"/>
              </w:rPr>
              <w:t>2</w:t>
            </w:r>
            <w:r w:rsidRPr="007A595B">
              <w:rPr>
                <w:i/>
                <w:iCs/>
                <w:sz w:val="22"/>
                <w:szCs w:val="22"/>
              </w:rPr>
              <w:t>ms</w:t>
            </w:r>
          </w:p>
        </w:tc>
      </w:tr>
      <w:tr w:rsidR="007A595B" w14:paraId="36728DCD" w14:textId="77777777" w:rsidTr="00FF51A2">
        <w:trPr>
          <w:jc w:val="center"/>
        </w:trPr>
        <w:tc>
          <w:tcPr>
            <w:tcW w:w="2547" w:type="dxa"/>
            <w:gridSpan w:val="2"/>
            <w:shd w:val="clear" w:color="auto" w:fill="auto"/>
          </w:tcPr>
          <w:p w14:paraId="5C4608BD" w14:textId="77777777" w:rsidR="007A595B" w:rsidRDefault="007A595B" w:rsidP="00FF51A2">
            <w:pPr>
              <w:widowControl w:val="0"/>
              <w:jc w:val="center"/>
              <w:rPr>
                <w:b/>
              </w:rPr>
            </w:pPr>
            <w:r>
              <w:rPr>
                <w:b/>
              </w:rPr>
              <w:t>Product/Ver/Module:</w:t>
            </w:r>
          </w:p>
        </w:tc>
        <w:tc>
          <w:tcPr>
            <w:tcW w:w="6480" w:type="dxa"/>
            <w:gridSpan w:val="4"/>
            <w:shd w:val="clear" w:color="auto" w:fill="auto"/>
          </w:tcPr>
          <w:p w14:paraId="05CA2177" w14:textId="77777777" w:rsidR="007A595B" w:rsidRDefault="006715A8" w:rsidP="00FF51A2">
            <w:pPr>
              <w:rPr>
                <w:i/>
                <w:sz w:val="22"/>
                <w:szCs w:val="22"/>
              </w:rPr>
            </w:pPr>
            <w:r>
              <w:rPr>
                <w:i/>
                <w:sz w:val="22"/>
                <w:szCs w:val="22"/>
              </w:rPr>
              <w:t>Performance</w:t>
            </w:r>
            <w:r w:rsidR="007A595B">
              <w:rPr>
                <w:i/>
                <w:sz w:val="22"/>
                <w:szCs w:val="22"/>
              </w:rPr>
              <w:t xml:space="preserve"> Module </w:t>
            </w:r>
          </w:p>
        </w:tc>
      </w:tr>
      <w:tr w:rsidR="007A595B" w14:paraId="40BCE38B" w14:textId="77777777" w:rsidTr="00FF51A2">
        <w:trPr>
          <w:jc w:val="center"/>
        </w:trPr>
        <w:tc>
          <w:tcPr>
            <w:tcW w:w="2547" w:type="dxa"/>
            <w:gridSpan w:val="2"/>
            <w:shd w:val="clear" w:color="auto" w:fill="auto"/>
          </w:tcPr>
          <w:p w14:paraId="63B6B475" w14:textId="77777777" w:rsidR="007A595B" w:rsidRDefault="007A595B" w:rsidP="00FF51A2">
            <w:pPr>
              <w:widowControl w:val="0"/>
              <w:jc w:val="center"/>
              <w:rPr>
                <w:b/>
              </w:rPr>
            </w:pPr>
            <w:r>
              <w:rPr>
                <w:b/>
              </w:rPr>
              <w:t>Environment:</w:t>
            </w:r>
          </w:p>
        </w:tc>
        <w:tc>
          <w:tcPr>
            <w:tcW w:w="6480" w:type="dxa"/>
            <w:gridSpan w:val="4"/>
            <w:shd w:val="clear" w:color="auto" w:fill="auto"/>
          </w:tcPr>
          <w:p w14:paraId="7335D52D" w14:textId="77777777" w:rsidR="007A595B" w:rsidRDefault="007A595B" w:rsidP="00FF51A2">
            <w:pPr>
              <w:rPr>
                <w:i/>
                <w:sz w:val="22"/>
                <w:szCs w:val="22"/>
              </w:rPr>
            </w:pPr>
            <w:r>
              <w:rPr>
                <w:i/>
                <w:sz w:val="22"/>
                <w:szCs w:val="22"/>
              </w:rPr>
              <w:t>Software: Android Studio</w:t>
            </w:r>
          </w:p>
          <w:p w14:paraId="73401608" w14:textId="77777777" w:rsidR="007A595B" w:rsidRDefault="007A595B" w:rsidP="00FF51A2">
            <w:pPr>
              <w:rPr>
                <w:i/>
                <w:sz w:val="22"/>
                <w:szCs w:val="22"/>
              </w:rPr>
            </w:pPr>
            <w:r>
              <w:rPr>
                <w:i/>
                <w:sz w:val="22"/>
                <w:szCs w:val="22"/>
              </w:rPr>
              <w:t>Language: Java and Python</w:t>
            </w:r>
          </w:p>
          <w:p w14:paraId="7C9A2651" w14:textId="77777777" w:rsidR="007A595B" w:rsidRDefault="007A595B" w:rsidP="00FF51A2">
            <w:pPr>
              <w:rPr>
                <w:i/>
                <w:sz w:val="22"/>
                <w:szCs w:val="22"/>
              </w:rPr>
            </w:pPr>
            <w:r>
              <w:rPr>
                <w:i/>
                <w:sz w:val="22"/>
                <w:szCs w:val="22"/>
              </w:rPr>
              <w:t>OS: Android</w:t>
            </w:r>
          </w:p>
        </w:tc>
      </w:tr>
      <w:tr w:rsidR="007A595B" w14:paraId="6C923F83" w14:textId="77777777" w:rsidTr="00FF51A2">
        <w:trPr>
          <w:jc w:val="center"/>
        </w:trPr>
        <w:tc>
          <w:tcPr>
            <w:tcW w:w="2547" w:type="dxa"/>
            <w:gridSpan w:val="2"/>
            <w:shd w:val="clear" w:color="auto" w:fill="auto"/>
          </w:tcPr>
          <w:p w14:paraId="2972178D" w14:textId="77777777" w:rsidR="007A595B" w:rsidRDefault="007A595B" w:rsidP="00FF51A2">
            <w:pPr>
              <w:widowControl w:val="0"/>
              <w:jc w:val="center"/>
              <w:rPr>
                <w:b/>
              </w:rPr>
            </w:pPr>
            <w:r>
              <w:rPr>
                <w:b/>
              </w:rPr>
              <w:t>Assumptions:</w:t>
            </w:r>
          </w:p>
        </w:tc>
        <w:tc>
          <w:tcPr>
            <w:tcW w:w="6480" w:type="dxa"/>
            <w:gridSpan w:val="4"/>
            <w:shd w:val="clear" w:color="auto" w:fill="auto"/>
          </w:tcPr>
          <w:p w14:paraId="18FE3DB6" w14:textId="77777777" w:rsidR="007A595B" w:rsidRDefault="007A595B" w:rsidP="00C53D1A">
            <w:pPr>
              <w:jc w:val="both"/>
              <w:rPr>
                <w:i/>
                <w:sz w:val="22"/>
                <w:szCs w:val="22"/>
              </w:rPr>
            </w:pPr>
            <w:r>
              <w:rPr>
                <w:i/>
                <w:sz w:val="22"/>
                <w:szCs w:val="22"/>
              </w:rPr>
              <w:t>User must be logged into the system.</w:t>
            </w:r>
          </w:p>
        </w:tc>
      </w:tr>
      <w:tr w:rsidR="007A595B" w14:paraId="3C6796D6" w14:textId="77777777" w:rsidTr="00FF51A2">
        <w:trPr>
          <w:jc w:val="center"/>
        </w:trPr>
        <w:tc>
          <w:tcPr>
            <w:tcW w:w="2547" w:type="dxa"/>
            <w:gridSpan w:val="2"/>
            <w:shd w:val="clear" w:color="auto" w:fill="auto"/>
          </w:tcPr>
          <w:p w14:paraId="419B80F9" w14:textId="77777777" w:rsidR="007A595B" w:rsidRDefault="007A595B" w:rsidP="00FF51A2">
            <w:pPr>
              <w:widowControl w:val="0"/>
              <w:jc w:val="center"/>
              <w:rPr>
                <w:b/>
              </w:rPr>
            </w:pPr>
            <w:r>
              <w:rPr>
                <w:b/>
              </w:rPr>
              <w:t>Pre-Requisite:</w:t>
            </w:r>
          </w:p>
        </w:tc>
        <w:tc>
          <w:tcPr>
            <w:tcW w:w="6480" w:type="dxa"/>
            <w:gridSpan w:val="4"/>
            <w:shd w:val="clear" w:color="auto" w:fill="auto"/>
          </w:tcPr>
          <w:p w14:paraId="05AF9804" w14:textId="77777777" w:rsidR="007A595B" w:rsidRDefault="007A595B" w:rsidP="00FF51A2">
            <w:pPr>
              <w:widowControl w:val="0"/>
              <w:rPr>
                <w:i/>
                <w:sz w:val="22"/>
                <w:szCs w:val="22"/>
              </w:rPr>
            </w:pPr>
          </w:p>
        </w:tc>
      </w:tr>
      <w:tr w:rsidR="007A595B" w14:paraId="2C3CA845" w14:textId="77777777" w:rsidTr="00FF51A2">
        <w:trPr>
          <w:trHeight w:val="402"/>
          <w:jc w:val="center"/>
        </w:trPr>
        <w:tc>
          <w:tcPr>
            <w:tcW w:w="1271" w:type="dxa"/>
            <w:shd w:val="clear" w:color="auto" w:fill="auto"/>
          </w:tcPr>
          <w:p w14:paraId="6D127139" w14:textId="77777777" w:rsidR="007A595B" w:rsidRDefault="007A595B" w:rsidP="00FF51A2">
            <w:pPr>
              <w:widowControl w:val="0"/>
              <w:jc w:val="center"/>
              <w:rPr>
                <w:b/>
              </w:rPr>
            </w:pPr>
            <w:r>
              <w:rPr>
                <w:b/>
              </w:rPr>
              <w:t>Step No.</w:t>
            </w:r>
          </w:p>
        </w:tc>
        <w:tc>
          <w:tcPr>
            <w:tcW w:w="3544" w:type="dxa"/>
            <w:gridSpan w:val="3"/>
            <w:shd w:val="clear" w:color="auto" w:fill="auto"/>
          </w:tcPr>
          <w:p w14:paraId="778E7D9B" w14:textId="77777777" w:rsidR="007A595B" w:rsidRDefault="007A595B" w:rsidP="00FF51A2">
            <w:pPr>
              <w:widowControl w:val="0"/>
              <w:jc w:val="center"/>
              <w:rPr>
                <w:b/>
              </w:rPr>
            </w:pPr>
            <w:r>
              <w:rPr>
                <w:b/>
              </w:rPr>
              <w:t>Execution description</w:t>
            </w:r>
          </w:p>
        </w:tc>
        <w:tc>
          <w:tcPr>
            <w:tcW w:w="4212" w:type="dxa"/>
            <w:gridSpan w:val="2"/>
            <w:shd w:val="clear" w:color="auto" w:fill="auto"/>
          </w:tcPr>
          <w:p w14:paraId="3075A4B6" w14:textId="77777777" w:rsidR="007A595B" w:rsidRDefault="007A595B" w:rsidP="00FF51A2">
            <w:pPr>
              <w:widowControl w:val="0"/>
              <w:jc w:val="center"/>
              <w:rPr>
                <w:b/>
              </w:rPr>
            </w:pPr>
            <w:r>
              <w:rPr>
                <w:b/>
              </w:rPr>
              <w:t>Procedure result</w:t>
            </w:r>
          </w:p>
        </w:tc>
      </w:tr>
      <w:tr w:rsidR="007A595B" w14:paraId="11678F28" w14:textId="77777777" w:rsidTr="00FF51A2">
        <w:trPr>
          <w:trHeight w:val="365"/>
          <w:jc w:val="center"/>
        </w:trPr>
        <w:tc>
          <w:tcPr>
            <w:tcW w:w="1271" w:type="dxa"/>
            <w:shd w:val="clear" w:color="auto" w:fill="auto"/>
          </w:tcPr>
          <w:p w14:paraId="2E1023DA" w14:textId="77777777" w:rsidR="007A595B" w:rsidRDefault="007A595B" w:rsidP="00FF51A2">
            <w:pPr>
              <w:widowControl w:val="0"/>
              <w:jc w:val="center"/>
              <w:rPr>
                <w:b/>
              </w:rPr>
            </w:pPr>
            <w:r>
              <w:rPr>
                <w:b/>
              </w:rPr>
              <w:t>1</w:t>
            </w:r>
          </w:p>
        </w:tc>
        <w:tc>
          <w:tcPr>
            <w:tcW w:w="3544" w:type="dxa"/>
            <w:gridSpan w:val="3"/>
            <w:shd w:val="clear" w:color="auto" w:fill="auto"/>
          </w:tcPr>
          <w:p w14:paraId="3C3C324B" w14:textId="77777777" w:rsidR="007A595B" w:rsidRDefault="007A595B" w:rsidP="00FF51A2">
            <w:pPr>
              <w:rPr>
                <w:i/>
                <w:sz w:val="22"/>
                <w:szCs w:val="22"/>
              </w:rPr>
            </w:pPr>
            <w:r>
              <w:rPr>
                <w:i/>
                <w:sz w:val="22"/>
                <w:szCs w:val="22"/>
              </w:rPr>
              <w:t>User has single tapped to open the camera in day mode.</w:t>
            </w:r>
          </w:p>
        </w:tc>
        <w:tc>
          <w:tcPr>
            <w:tcW w:w="4212" w:type="dxa"/>
            <w:gridSpan w:val="2"/>
            <w:shd w:val="clear" w:color="auto" w:fill="auto"/>
          </w:tcPr>
          <w:p w14:paraId="6C6247C0" w14:textId="77777777" w:rsidR="007A595B" w:rsidRDefault="007A595B" w:rsidP="00FF51A2">
            <w:pPr>
              <w:widowControl w:val="0"/>
              <w:rPr>
                <w:i/>
                <w:sz w:val="22"/>
                <w:szCs w:val="22"/>
              </w:rPr>
            </w:pPr>
            <w:r>
              <w:rPr>
                <w:i/>
                <w:sz w:val="22"/>
                <w:szCs w:val="22"/>
              </w:rPr>
              <w:t xml:space="preserve">System recognizes the obstacles and informs the blind </w:t>
            </w:r>
            <w:r w:rsidR="00B94E15">
              <w:rPr>
                <w:i/>
                <w:sz w:val="22"/>
                <w:szCs w:val="22"/>
              </w:rPr>
              <w:t>within 5ms</w:t>
            </w:r>
            <w:r>
              <w:rPr>
                <w:i/>
                <w:sz w:val="22"/>
                <w:szCs w:val="22"/>
              </w:rPr>
              <w:t xml:space="preserve"> about the obstacle detected.</w:t>
            </w:r>
          </w:p>
        </w:tc>
      </w:tr>
      <w:tr w:rsidR="007A595B" w14:paraId="099E72F3" w14:textId="77777777" w:rsidTr="00FF51A2">
        <w:trPr>
          <w:trHeight w:val="1012"/>
          <w:jc w:val="center"/>
        </w:trPr>
        <w:tc>
          <w:tcPr>
            <w:tcW w:w="9027" w:type="dxa"/>
            <w:gridSpan w:val="6"/>
            <w:shd w:val="clear" w:color="auto" w:fill="auto"/>
          </w:tcPr>
          <w:p w14:paraId="4CEBB57E" w14:textId="77777777" w:rsidR="007A595B" w:rsidRDefault="007A595B" w:rsidP="00FF51A2">
            <w:pPr>
              <w:widowControl w:val="0"/>
              <w:jc w:val="center"/>
              <w:rPr>
                <w:b/>
              </w:rPr>
            </w:pPr>
            <w:r>
              <w:rPr>
                <w:b/>
              </w:rPr>
              <w:t xml:space="preserve">Comments: </w:t>
            </w:r>
            <w:r w:rsidR="00B94E15">
              <w:rPr>
                <w:i/>
                <w:sz w:val="22"/>
                <w:szCs w:val="22"/>
              </w:rPr>
              <w:t>System is working according to our needs.</w:t>
            </w:r>
          </w:p>
        </w:tc>
      </w:tr>
      <w:tr w:rsidR="007A595B" w14:paraId="5DEBF13F" w14:textId="77777777" w:rsidTr="00FF51A2">
        <w:trPr>
          <w:jc w:val="center"/>
        </w:trPr>
        <w:tc>
          <w:tcPr>
            <w:tcW w:w="9027" w:type="dxa"/>
            <w:gridSpan w:val="6"/>
            <w:shd w:val="clear" w:color="auto" w:fill="auto"/>
          </w:tcPr>
          <w:p w14:paraId="1EAC9564" w14:textId="77777777" w:rsidR="007A595B" w:rsidRDefault="007A595B" w:rsidP="00FF51A2">
            <w:pPr>
              <w:jc w:val="center"/>
              <w:rPr>
                <w:sz w:val="20"/>
                <w:szCs w:val="20"/>
              </w:rPr>
            </w:pPr>
            <w:r>
              <w:rPr>
                <w:rFonts w:ascii="MS Gothic" w:eastAsia="MS Gothic" w:hAnsi="MS Gothic" w:cs="MS Gothic"/>
                <w:b/>
              </w:rPr>
              <w:t>☒</w:t>
            </w:r>
            <w:r>
              <w:rPr>
                <w:i/>
                <w:sz w:val="22"/>
                <w:szCs w:val="22"/>
              </w:rPr>
              <w:t xml:space="preserve">Passed </w:t>
            </w:r>
            <w:r>
              <w:rPr>
                <w:rFonts w:ascii="Segoe UI Symbol" w:hAnsi="Segoe UI Symbol" w:cs="Segoe UI Symbol"/>
                <w:i/>
                <w:sz w:val="22"/>
                <w:szCs w:val="22"/>
              </w:rPr>
              <w:t>☐</w:t>
            </w:r>
            <w:r>
              <w:rPr>
                <w:i/>
                <w:sz w:val="22"/>
                <w:szCs w:val="22"/>
              </w:rPr>
              <w:t xml:space="preserve">Failed </w:t>
            </w:r>
            <w:r>
              <w:rPr>
                <w:rFonts w:ascii="Segoe UI Symbol" w:hAnsi="Segoe UI Symbol" w:cs="Segoe UI Symbol"/>
                <w:i/>
                <w:sz w:val="22"/>
                <w:szCs w:val="22"/>
              </w:rPr>
              <w:t>☐</w:t>
            </w:r>
            <w:r>
              <w:rPr>
                <w:i/>
                <w:sz w:val="22"/>
                <w:szCs w:val="22"/>
              </w:rPr>
              <w:t>Not Executed</w:t>
            </w:r>
          </w:p>
        </w:tc>
      </w:tr>
    </w:tbl>
    <w:p w14:paraId="3F92E883" w14:textId="77777777" w:rsidR="007A595B" w:rsidRDefault="007A595B" w:rsidP="007A595B"/>
    <w:p w14:paraId="01EEAF47" w14:textId="77777777" w:rsidR="00B94E15" w:rsidRDefault="00B94E15" w:rsidP="007A595B"/>
    <w:p w14:paraId="3CC6E76C" w14:textId="77777777" w:rsidR="00B94E15" w:rsidRDefault="00B94E15" w:rsidP="007A595B"/>
    <w:p w14:paraId="35A8EFA8" w14:textId="77777777" w:rsidR="00B94E15" w:rsidRDefault="00B94E15" w:rsidP="007A595B"/>
    <w:p w14:paraId="2CFECD35" w14:textId="77777777" w:rsidR="00B94E15" w:rsidRDefault="00B94E15" w:rsidP="007A595B"/>
    <w:p w14:paraId="4613478A" w14:textId="77777777" w:rsidR="00B94E15" w:rsidRDefault="00B94E15" w:rsidP="007A595B"/>
    <w:p w14:paraId="6CAC5870" w14:textId="77777777" w:rsidR="00B94E15" w:rsidRDefault="00B94E15" w:rsidP="007A595B"/>
    <w:p w14:paraId="2AC9C2B1" w14:textId="77777777" w:rsidR="00B94E15" w:rsidRDefault="00B94E15" w:rsidP="007A595B"/>
    <w:p w14:paraId="193EB979" w14:textId="77777777" w:rsidR="00B94E15" w:rsidRDefault="00B94E15" w:rsidP="007A595B"/>
    <w:p w14:paraId="165E2124" w14:textId="77777777" w:rsidR="00B94E15" w:rsidRDefault="00B94E15" w:rsidP="007A595B"/>
    <w:p w14:paraId="342A0ED0" w14:textId="77777777" w:rsidR="00B94E15" w:rsidRDefault="00B94E15" w:rsidP="007A595B"/>
    <w:p w14:paraId="4C8705E6" w14:textId="77777777" w:rsidR="00B94E15" w:rsidRDefault="00B94E15" w:rsidP="007A595B"/>
    <w:p w14:paraId="72FA1534" w14:textId="77777777" w:rsidR="00B94E15" w:rsidRDefault="00B94E15" w:rsidP="007A595B"/>
    <w:p w14:paraId="7F0C651F" w14:textId="77777777" w:rsidR="00B94E15" w:rsidRDefault="00B94E15" w:rsidP="007A595B"/>
    <w:p w14:paraId="19905292" w14:textId="77777777" w:rsidR="00B94E15" w:rsidRDefault="00B94E15" w:rsidP="007A595B"/>
    <w:p w14:paraId="50BC6BB4" w14:textId="77777777" w:rsidR="00B94E15" w:rsidRDefault="00B94E15" w:rsidP="007A595B"/>
    <w:p w14:paraId="677CA8DD" w14:textId="77777777" w:rsidR="00B94E15" w:rsidRDefault="00B94E15" w:rsidP="007A595B"/>
    <w:p w14:paraId="34670346" w14:textId="77777777" w:rsidR="00B94E15" w:rsidRDefault="00B94E15" w:rsidP="007A595B"/>
    <w:p w14:paraId="6EF557DD" w14:textId="77777777" w:rsidR="00B94E15" w:rsidRDefault="00B94E15" w:rsidP="007A595B"/>
    <w:p w14:paraId="792E64D0" w14:textId="77777777" w:rsidR="00B94E15" w:rsidRDefault="00B94E15" w:rsidP="007A595B"/>
    <w:p w14:paraId="03DE7E32" w14:textId="2E6C6AC3" w:rsidR="00B94E15" w:rsidRDefault="00B94E15" w:rsidP="00B94E15">
      <w:pPr>
        <w:pStyle w:val="Heading3"/>
      </w:pPr>
      <w:bookmarkStart w:id="243" w:name="_Toc42076312"/>
      <w:r>
        <w:lastRenderedPageBreak/>
        <w:t>4.2.1</w:t>
      </w:r>
      <w:r w:rsidR="00853BF4">
        <w:t>1</w:t>
      </w:r>
      <w:r>
        <w:t xml:space="preserve"> Security Check</w:t>
      </w:r>
      <w:bookmarkEnd w:id="243"/>
    </w:p>
    <w:p w14:paraId="104887DF" w14:textId="2466A569" w:rsidR="00B424D5" w:rsidRPr="00B424D5" w:rsidRDefault="00B424D5" w:rsidP="00B424D5">
      <w:pPr>
        <w:pStyle w:val="BodyText"/>
      </w:pPr>
      <w:r>
        <w:t>The following test case is about the security check non functionality and the reproduce steps in order to execute it.</w:t>
      </w:r>
    </w:p>
    <w:p w14:paraId="099BF6BF" w14:textId="77777777" w:rsidR="00B94E15" w:rsidRDefault="00B94E15" w:rsidP="00B94E15"/>
    <w:tbl>
      <w:tblPr>
        <w:tblW w:w="9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1276"/>
        <w:gridCol w:w="1592"/>
        <w:gridCol w:w="676"/>
        <w:gridCol w:w="1559"/>
        <w:gridCol w:w="2653"/>
      </w:tblGrid>
      <w:tr w:rsidR="00B94E15" w14:paraId="532D19F3" w14:textId="77777777" w:rsidTr="00FF51A2">
        <w:trPr>
          <w:jc w:val="center"/>
        </w:trPr>
        <w:tc>
          <w:tcPr>
            <w:tcW w:w="9027" w:type="dxa"/>
            <w:gridSpan w:val="6"/>
            <w:shd w:val="clear" w:color="auto" w:fill="auto"/>
          </w:tcPr>
          <w:p w14:paraId="3F55A1CD" w14:textId="77777777" w:rsidR="00B94E15" w:rsidRDefault="00B94E15" w:rsidP="00FF51A2">
            <w:pPr>
              <w:jc w:val="center"/>
              <w:rPr>
                <w:b/>
              </w:rPr>
            </w:pPr>
            <w:r>
              <w:rPr>
                <w:b/>
              </w:rPr>
              <w:t>Security Non-Functional Requirement</w:t>
            </w:r>
          </w:p>
        </w:tc>
      </w:tr>
      <w:tr w:rsidR="00B94E15" w14:paraId="10425F2A" w14:textId="77777777" w:rsidTr="00FF51A2">
        <w:trPr>
          <w:jc w:val="center"/>
        </w:trPr>
        <w:tc>
          <w:tcPr>
            <w:tcW w:w="9027" w:type="dxa"/>
            <w:gridSpan w:val="6"/>
            <w:shd w:val="clear" w:color="auto" w:fill="auto"/>
          </w:tcPr>
          <w:p w14:paraId="04496F60" w14:textId="77777777" w:rsidR="00B94E15" w:rsidRDefault="00C53D1A" w:rsidP="00FF51A2">
            <w:pPr>
              <w:jc w:val="center"/>
              <w:rPr>
                <w:b/>
              </w:rPr>
            </w:pPr>
            <w:r>
              <w:rPr>
                <w:b/>
              </w:rPr>
              <w:t>1</w:t>
            </w:r>
          </w:p>
        </w:tc>
      </w:tr>
      <w:tr w:rsidR="00B94E15" w14:paraId="2F0E0A0D" w14:textId="77777777" w:rsidTr="00FF51A2">
        <w:trPr>
          <w:jc w:val="center"/>
        </w:trPr>
        <w:tc>
          <w:tcPr>
            <w:tcW w:w="2547" w:type="dxa"/>
            <w:gridSpan w:val="2"/>
            <w:shd w:val="clear" w:color="auto" w:fill="auto"/>
          </w:tcPr>
          <w:p w14:paraId="5D4984F4" w14:textId="77777777" w:rsidR="00B94E15" w:rsidRDefault="00B94E15" w:rsidP="00FF51A2">
            <w:pPr>
              <w:widowControl w:val="0"/>
              <w:jc w:val="center"/>
              <w:rPr>
                <w:b/>
              </w:rPr>
            </w:pPr>
            <w:r>
              <w:rPr>
                <w:b/>
              </w:rPr>
              <w:t>Test Case ID:</w:t>
            </w:r>
          </w:p>
        </w:tc>
        <w:tc>
          <w:tcPr>
            <w:tcW w:w="1592" w:type="dxa"/>
            <w:shd w:val="clear" w:color="auto" w:fill="auto"/>
          </w:tcPr>
          <w:p w14:paraId="687E7568" w14:textId="07EA80BB" w:rsidR="00B94E15" w:rsidRDefault="00B94E15" w:rsidP="00FF51A2">
            <w:pPr>
              <w:widowControl w:val="0"/>
              <w:rPr>
                <w:i/>
                <w:sz w:val="22"/>
                <w:szCs w:val="22"/>
              </w:rPr>
            </w:pPr>
            <w:r>
              <w:rPr>
                <w:i/>
                <w:sz w:val="22"/>
                <w:szCs w:val="22"/>
              </w:rPr>
              <w:t>1.1.1</w:t>
            </w:r>
            <w:r w:rsidR="00853BF4">
              <w:rPr>
                <w:i/>
                <w:sz w:val="22"/>
                <w:szCs w:val="22"/>
              </w:rPr>
              <w:t>1</w:t>
            </w:r>
          </w:p>
        </w:tc>
        <w:tc>
          <w:tcPr>
            <w:tcW w:w="2235" w:type="dxa"/>
            <w:gridSpan w:val="2"/>
            <w:shd w:val="clear" w:color="auto" w:fill="auto"/>
          </w:tcPr>
          <w:p w14:paraId="566AFEC8" w14:textId="77777777" w:rsidR="00B94E15" w:rsidRDefault="00B94E15" w:rsidP="00FF51A2">
            <w:pPr>
              <w:widowControl w:val="0"/>
              <w:jc w:val="center"/>
              <w:rPr>
                <w:b/>
              </w:rPr>
            </w:pPr>
            <w:r>
              <w:rPr>
                <w:b/>
              </w:rPr>
              <w:t>QA Test Engineer:</w:t>
            </w:r>
          </w:p>
        </w:tc>
        <w:tc>
          <w:tcPr>
            <w:tcW w:w="2653" w:type="dxa"/>
            <w:shd w:val="clear" w:color="auto" w:fill="auto"/>
          </w:tcPr>
          <w:p w14:paraId="61BD1CFD" w14:textId="77777777" w:rsidR="00B94E15" w:rsidRDefault="002103A8" w:rsidP="00FF51A2">
            <w:pPr>
              <w:widowControl w:val="0"/>
              <w:rPr>
                <w:i/>
                <w:sz w:val="22"/>
                <w:szCs w:val="22"/>
              </w:rPr>
            </w:pPr>
            <w:r>
              <w:rPr>
                <w:i/>
                <w:sz w:val="22"/>
                <w:szCs w:val="22"/>
              </w:rPr>
              <w:t>Zain Ghazanfar</w:t>
            </w:r>
          </w:p>
        </w:tc>
      </w:tr>
      <w:tr w:rsidR="00B94E15" w14:paraId="2209A5EB" w14:textId="77777777" w:rsidTr="00FF51A2">
        <w:trPr>
          <w:jc w:val="center"/>
        </w:trPr>
        <w:tc>
          <w:tcPr>
            <w:tcW w:w="2547" w:type="dxa"/>
            <w:gridSpan w:val="2"/>
            <w:shd w:val="clear" w:color="auto" w:fill="auto"/>
          </w:tcPr>
          <w:p w14:paraId="48A45D07" w14:textId="77777777" w:rsidR="00B94E15" w:rsidRDefault="00B94E15" w:rsidP="00FF51A2">
            <w:pPr>
              <w:widowControl w:val="0"/>
              <w:jc w:val="center"/>
              <w:rPr>
                <w:b/>
              </w:rPr>
            </w:pPr>
            <w:r>
              <w:rPr>
                <w:b/>
              </w:rPr>
              <w:t>Test case Version:</w:t>
            </w:r>
          </w:p>
        </w:tc>
        <w:tc>
          <w:tcPr>
            <w:tcW w:w="1592" w:type="dxa"/>
            <w:shd w:val="clear" w:color="auto" w:fill="auto"/>
          </w:tcPr>
          <w:p w14:paraId="6491BA3F" w14:textId="77777777" w:rsidR="00B94E15" w:rsidRDefault="00C53D1A" w:rsidP="00FF51A2">
            <w:pPr>
              <w:widowControl w:val="0"/>
              <w:rPr>
                <w:i/>
                <w:sz w:val="22"/>
                <w:szCs w:val="22"/>
              </w:rPr>
            </w:pPr>
            <w:r>
              <w:rPr>
                <w:i/>
                <w:sz w:val="22"/>
                <w:szCs w:val="22"/>
              </w:rPr>
              <w:t>3</w:t>
            </w:r>
          </w:p>
        </w:tc>
        <w:tc>
          <w:tcPr>
            <w:tcW w:w="2235" w:type="dxa"/>
            <w:gridSpan w:val="2"/>
            <w:shd w:val="clear" w:color="auto" w:fill="auto"/>
          </w:tcPr>
          <w:p w14:paraId="45A2E185" w14:textId="77777777" w:rsidR="00B94E15" w:rsidRDefault="00B94E15" w:rsidP="00FF51A2">
            <w:pPr>
              <w:widowControl w:val="0"/>
              <w:jc w:val="center"/>
              <w:rPr>
                <w:b/>
              </w:rPr>
            </w:pPr>
            <w:r>
              <w:rPr>
                <w:b/>
              </w:rPr>
              <w:t>Reviewed By:</w:t>
            </w:r>
          </w:p>
        </w:tc>
        <w:tc>
          <w:tcPr>
            <w:tcW w:w="2653" w:type="dxa"/>
            <w:shd w:val="clear" w:color="auto" w:fill="auto"/>
          </w:tcPr>
          <w:p w14:paraId="14B294F8" w14:textId="77777777" w:rsidR="00B94E15" w:rsidRDefault="00B94E15" w:rsidP="00FF51A2">
            <w:pPr>
              <w:widowControl w:val="0"/>
              <w:rPr>
                <w:i/>
                <w:sz w:val="22"/>
                <w:szCs w:val="22"/>
              </w:rPr>
            </w:pPr>
            <w:r>
              <w:rPr>
                <w:i/>
                <w:sz w:val="22"/>
                <w:szCs w:val="22"/>
              </w:rPr>
              <w:t>Roshan Ul Haq</w:t>
            </w:r>
          </w:p>
        </w:tc>
      </w:tr>
      <w:tr w:rsidR="00B94E15" w14:paraId="3D54E9BE" w14:textId="77777777" w:rsidTr="00FF51A2">
        <w:trPr>
          <w:jc w:val="center"/>
        </w:trPr>
        <w:tc>
          <w:tcPr>
            <w:tcW w:w="2547" w:type="dxa"/>
            <w:gridSpan w:val="2"/>
            <w:shd w:val="clear" w:color="auto" w:fill="auto"/>
          </w:tcPr>
          <w:p w14:paraId="672EE835" w14:textId="77777777" w:rsidR="00B94E15" w:rsidRDefault="00B94E15" w:rsidP="00FF51A2">
            <w:pPr>
              <w:widowControl w:val="0"/>
              <w:jc w:val="center"/>
              <w:rPr>
                <w:b/>
              </w:rPr>
            </w:pPr>
            <w:r>
              <w:rPr>
                <w:b/>
              </w:rPr>
              <w:t>Test Date:</w:t>
            </w:r>
          </w:p>
        </w:tc>
        <w:tc>
          <w:tcPr>
            <w:tcW w:w="1592" w:type="dxa"/>
            <w:shd w:val="clear" w:color="auto" w:fill="auto"/>
          </w:tcPr>
          <w:p w14:paraId="0D8F302B" w14:textId="77777777" w:rsidR="00B94E15" w:rsidRDefault="00B94E15" w:rsidP="00FF51A2">
            <w:pPr>
              <w:widowControl w:val="0"/>
              <w:rPr>
                <w:i/>
                <w:sz w:val="22"/>
                <w:szCs w:val="22"/>
              </w:rPr>
            </w:pPr>
            <w:r>
              <w:rPr>
                <w:i/>
                <w:sz w:val="22"/>
                <w:szCs w:val="22"/>
              </w:rPr>
              <w:t>01/01/2020</w:t>
            </w:r>
          </w:p>
        </w:tc>
        <w:tc>
          <w:tcPr>
            <w:tcW w:w="2235" w:type="dxa"/>
            <w:gridSpan w:val="2"/>
            <w:shd w:val="clear" w:color="auto" w:fill="auto"/>
          </w:tcPr>
          <w:p w14:paraId="49379F36" w14:textId="77777777" w:rsidR="00B94E15" w:rsidRDefault="00B94E15" w:rsidP="00FF51A2">
            <w:pPr>
              <w:widowControl w:val="0"/>
              <w:jc w:val="center"/>
              <w:rPr>
                <w:b/>
              </w:rPr>
            </w:pPr>
            <w:r>
              <w:rPr>
                <w:b/>
              </w:rPr>
              <w:t>Use Case Reference(s):</w:t>
            </w:r>
          </w:p>
        </w:tc>
        <w:tc>
          <w:tcPr>
            <w:tcW w:w="2653" w:type="dxa"/>
            <w:shd w:val="clear" w:color="auto" w:fill="auto"/>
          </w:tcPr>
          <w:p w14:paraId="75E3C04B" w14:textId="77777777" w:rsidR="00B94E15" w:rsidRDefault="00B94E15" w:rsidP="00FF51A2">
            <w:pPr>
              <w:widowControl w:val="0"/>
              <w:rPr>
                <w:i/>
                <w:sz w:val="22"/>
                <w:szCs w:val="22"/>
              </w:rPr>
            </w:pPr>
          </w:p>
        </w:tc>
      </w:tr>
      <w:tr w:rsidR="00B94E15" w14:paraId="553AA1AB" w14:textId="77777777" w:rsidTr="00FF51A2">
        <w:trPr>
          <w:trHeight w:val="400"/>
          <w:jc w:val="center"/>
        </w:trPr>
        <w:tc>
          <w:tcPr>
            <w:tcW w:w="2547" w:type="dxa"/>
            <w:gridSpan w:val="2"/>
            <w:shd w:val="clear" w:color="auto" w:fill="auto"/>
          </w:tcPr>
          <w:p w14:paraId="7D97F875" w14:textId="77777777" w:rsidR="00B94E15" w:rsidRDefault="00B94E15" w:rsidP="00FF51A2">
            <w:pPr>
              <w:widowControl w:val="0"/>
              <w:jc w:val="center"/>
              <w:rPr>
                <w:b/>
              </w:rPr>
            </w:pPr>
            <w:r>
              <w:rPr>
                <w:b/>
              </w:rPr>
              <w:t>Revision History:</w:t>
            </w:r>
          </w:p>
        </w:tc>
        <w:tc>
          <w:tcPr>
            <w:tcW w:w="6480" w:type="dxa"/>
            <w:gridSpan w:val="4"/>
            <w:shd w:val="clear" w:color="auto" w:fill="auto"/>
          </w:tcPr>
          <w:p w14:paraId="4A23A9EC" w14:textId="77777777" w:rsidR="00B94E15" w:rsidRDefault="00C53D1A" w:rsidP="00FF51A2">
            <w:pPr>
              <w:rPr>
                <w:i/>
                <w:sz w:val="22"/>
                <w:szCs w:val="22"/>
              </w:rPr>
            </w:pPr>
            <w:r>
              <w:rPr>
                <w:i/>
                <w:sz w:val="22"/>
                <w:szCs w:val="22"/>
              </w:rPr>
              <w:t>This module’s testing was completed in version 3.</w:t>
            </w:r>
          </w:p>
        </w:tc>
      </w:tr>
      <w:tr w:rsidR="00B94E15" w14:paraId="1C137043" w14:textId="77777777" w:rsidTr="00FF51A2">
        <w:trPr>
          <w:jc w:val="center"/>
        </w:trPr>
        <w:tc>
          <w:tcPr>
            <w:tcW w:w="2547" w:type="dxa"/>
            <w:gridSpan w:val="2"/>
            <w:shd w:val="clear" w:color="auto" w:fill="auto"/>
          </w:tcPr>
          <w:p w14:paraId="4558FC48" w14:textId="77777777" w:rsidR="00B94E15" w:rsidRDefault="00B94E15" w:rsidP="00FF51A2">
            <w:pPr>
              <w:widowControl w:val="0"/>
              <w:jc w:val="center"/>
              <w:rPr>
                <w:b/>
              </w:rPr>
            </w:pPr>
            <w:r>
              <w:rPr>
                <w:b/>
              </w:rPr>
              <w:t>Objective</w:t>
            </w:r>
          </w:p>
        </w:tc>
        <w:tc>
          <w:tcPr>
            <w:tcW w:w="6480" w:type="dxa"/>
            <w:gridSpan w:val="4"/>
            <w:shd w:val="clear" w:color="auto" w:fill="auto"/>
          </w:tcPr>
          <w:p w14:paraId="01D323DC" w14:textId="77777777" w:rsidR="00B94E15" w:rsidRPr="00B94E15" w:rsidRDefault="00B94E15" w:rsidP="00FF51A2">
            <w:pPr>
              <w:pStyle w:val="BodyText"/>
              <w:rPr>
                <w:i/>
                <w:iCs/>
                <w:sz w:val="22"/>
                <w:szCs w:val="22"/>
              </w:rPr>
            </w:pPr>
            <w:r w:rsidRPr="00B94E15">
              <w:rPr>
                <w:i/>
                <w:iCs/>
                <w:sz w:val="22"/>
                <w:szCs w:val="22"/>
              </w:rPr>
              <w:t>The application shall provide security about the belongings of a blind person which will be only accessible to them and not to any other user.</w:t>
            </w:r>
          </w:p>
        </w:tc>
      </w:tr>
      <w:tr w:rsidR="00B94E15" w14:paraId="4F184567" w14:textId="77777777" w:rsidTr="00FF51A2">
        <w:trPr>
          <w:jc w:val="center"/>
        </w:trPr>
        <w:tc>
          <w:tcPr>
            <w:tcW w:w="2547" w:type="dxa"/>
            <w:gridSpan w:val="2"/>
            <w:shd w:val="clear" w:color="auto" w:fill="auto"/>
          </w:tcPr>
          <w:p w14:paraId="30C67CCE" w14:textId="77777777" w:rsidR="00B94E15" w:rsidRDefault="00B94E15" w:rsidP="00FF51A2">
            <w:pPr>
              <w:widowControl w:val="0"/>
              <w:jc w:val="center"/>
              <w:rPr>
                <w:b/>
              </w:rPr>
            </w:pPr>
            <w:r>
              <w:rPr>
                <w:b/>
              </w:rPr>
              <w:t>Product/Ver/Module:</w:t>
            </w:r>
          </w:p>
        </w:tc>
        <w:tc>
          <w:tcPr>
            <w:tcW w:w="6480" w:type="dxa"/>
            <w:gridSpan w:val="4"/>
            <w:shd w:val="clear" w:color="auto" w:fill="auto"/>
          </w:tcPr>
          <w:p w14:paraId="49AEB9BC" w14:textId="77777777" w:rsidR="00B94E15" w:rsidRDefault="006715A8" w:rsidP="00FF51A2">
            <w:pPr>
              <w:rPr>
                <w:i/>
                <w:sz w:val="22"/>
                <w:szCs w:val="22"/>
              </w:rPr>
            </w:pPr>
            <w:r>
              <w:rPr>
                <w:i/>
                <w:sz w:val="22"/>
                <w:szCs w:val="22"/>
              </w:rPr>
              <w:t>Security</w:t>
            </w:r>
            <w:r w:rsidR="00B94E15">
              <w:rPr>
                <w:i/>
                <w:sz w:val="22"/>
                <w:szCs w:val="22"/>
              </w:rPr>
              <w:t xml:space="preserve"> Module </w:t>
            </w:r>
          </w:p>
        </w:tc>
      </w:tr>
      <w:tr w:rsidR="00B94E15" w14:paraId="12490A86" w14:textId="77777777" w:rsidTr="00FF51A2">
        <w:trPr>
          <w:jc w:val="center"/>
        </w:trPr>
        <w:tc>
          <w:tcPr>
            <w:tcW w:w="2547" w:type="dxa"/>
            <w:gridSpan w:val="2"/>
            <w:shd w:val="clear" w:color="auto" w:fill="auto"/>
          </w:tcPr>
          <w:p w14:paraId="712B4DAB" w14:textId="77777777" w:rsidR="00B94E15" w:rsidRDefault="00B94E15" w:rsidP="00FF51A2">
            <w:pPr>
              <w:widowControl w:val="0"/>
              <w:jc w:val="center"/>
              <w:rPr>
                <w:b/>
              </w:rPr>
            </w:pPr>
            <w:r>
              <w:rPr>
                <w:b/>
              </w:rPr>
              <w:t>Environment:</w:t>
            </w:r>
          </w:p>
        </w:tc>
        <w:tc>
          <w:tcPr>
            <w:tcW w:w="6480" w:type="dxa"/>
            <w:gridSpan w:val="4"/>
            <w:shd w:val="clear" w:color="auto" w:fill="auto"/>
          </w:tcPr>
          <w:p w14:paraId="254F7D61" w14:textId="77777777" w:rsidR="00B94E15" w:rsidRDefault="00B94E15" w:rsidP="00FF51A2">
            <w:pPr>
              <w:rPr>
                <w:i/>
                <w:sz w:val="22"/>
                <w:szCs w:val="22"/>
              </w:rPr>
            </w:pPr>
            <w:r>
              <w:rPr>
                <w:i/>
                <w:sz w:val="22"/>
                <w:szCs w:val="22"/>
              </w:rPr>
              <w:t>Software: Android Studio</w:t>
            </w:r>
          </w:p>
          <w:p w14:paraId="7589A736" w14:textId="77777777" w:rsidR="00B94E15" w:rsidRDefault="00B94E15" w:rsidP="00FF51A2">
            <w:pPr>
              <w:rPr>
                <w:i/>
                <w:sz w:val="22"/>
                <w:szCs w:val="22"/>
              </w:rPr>
            </w:pPr>
            <w:r>
              <w:rPr>
                <w:i/>
                <w:sz w:val="22"/>
                <w:szCs w:val="22"/>
              </w:rPr>
              <w:t>Language: Java and Python</w:t>
            </w:r>
          </w:p>
          <w:p w14:paraId="3CE0AC91" w14:textId="77777777" w:rsidR="00B94E15" w:rsidRDefault="00B94E15" w:rsidP="00FF51A2">
            <w:pPr>
              <w:rPr>
                <w:i/>
                <w:sz w:val="22"/>
                <w:szCs w:val="22"/>
              </w:rPr>
            </w:pPr>
            <w:r>
              <w:rPr>
                <w:i/>
                <w:sz w:val="22"/>
                <w:szCs w:val="22"/>
              </w:rPr>
              <w:t>OS: Android</w:t>
            </w:r>
          </w:p>
        </w:tc>
      </w:tr>
      <w:tr w:rsidR="00B94E15" w14:paraId="0B749DF6" w14:textId="77777777" w:rsidTr="00FF51A2">
        <w:trPr>
          <w:jc w:val="center"/>
        </w:trPr>
        <w:tc>
          <w:tcPr>
            <w:tcW w:w="2547" w:type="dxa"/>
            <w:gridSpan w:val="2"/>
            <w:shd w:val="clear" w:color="auto" w:fill="auto"/>
          </w:tcPr>
          <w:p w14:paraId="172573F9" w14:textId="77777777" w:rsidR="00B94E15" w:rsidRDefault="00B94E15" w:rsidP="00FF51A2">
            <w:pPr>
              <w:widowControl w:val="0"/>
              <w:jc w:val="center"/>
              <w:rPr>
                <w:b/>
              </w:rPr>
            </w:pPr>
            <w:r>
              <w:rPr>
                <w:b/>
              </w:rPr>
              <w:t>Assumptions:</w:t>
            </w:r>
          </w:p>
        </w:tc>
        <w:tc>
          <w:tcPr>
            <w:tcW w:w="6480" w:type="dxa"/>
            <w:gridSpan w:val="4"/>
            <w:shd w:val="clear" w:color="auto" w:fill="auto"/>
          </w:tcPr>
          <w:p w14:paraId="12DEE144" w14:textId="77777777" w:rsidR="00B94E15" w:rsidRDefault="00B94E15" w:rsidP="00FF51A2">
            <w:pPr>
              <w:rPr>
                <w:i/>
                <w:sz w:val="22"/>
                <w:szCs w:val="22"/>
              </w:rPr>
            </w:pPr>
            <w:r>
              <w:rPr>
                <w:i/>
                <w:sz w:val="22"/>
                <w:szCs w:val="22"/>
              </w:rPr>
              <w:t>User must be logged into the system.</w:t>
            </w:r>
          </w:p>
        </w:tc>
      </w:tr>
      <w:tr w:rsidR="00B94E15" w14:paraId="2078D8C8" w14:textId="77777777" w:rsidTr="00FF51A2">
        <w:trPr>
          <w:jc w:val="center"/>
        </w:trPr>
        <w:tc>
          <w:tcPr>
            <w:tcW w:w="2547" w:type="dxa"/>
            <w:gridSpan w:val="2"/>
            <w:shd w:val="clear" w:color="auto" w:fill="auto"/>
          </w:tcPr>
          <w:p w14:paraId="13DC98F2" w14:textId="77777777" w:rsidR="00B94E15" w:rsidRDefault="00B94E15" w:rsidP="00FF51A2">
            <w:pPr>
              <w:widowControl w:val="0"/>
              <w:jc w:val="center"/>
              <w:rPr>
                <w:b/>
              </w:rPr>
            </w:pPr>
            <w:r>
              <w:rPr>
                <w:b/>
              </w:rPr>
              <w:t>Pre-Requisite:</w:t>
            </w:r>
          </w:p>
        </w:tc>
        <w:tc>
          <w:tcPr>
            <w:tcW w:w="6480" w:type="dxa"/>
            <w:gridSpan w:val="4"/>
            <w:shd w:val="clear" w:color="auto" w:fill="auto"/>
          </w:tcPr>
          <w:p w14:paraId="10E446B2" w14:textId="77777777" w:rsidR="00B94E15" w:rsidRDefault="00B94E15" w:rsidP="00FF51A2">
            <w:pPr>
              <w:widowControl w:val="0"/>
              <w:rPr>
                <w:i/>
                <w:sz w:val="22"/>
                <w:szCs w:val="22"/>
              </w:rPr>
            </w:pPr>
          </w:p>
        </w:tc>
      </w:tr>
      <w:tr w:rsidR="00B94E15" w14:paraId="219C8C7D" w14:textId="77777777" w:rsidTr="00FF51A2">
        <w:trPr>
          <w:trHeight w:val="402"/>
          <w:jc w:val="center"/>
        </w:trPr>
        <w:tc>
          <w:tcPr>
            <w:tcW w:w="1271" w:type="dxa"/>
            <w:shd w:val="clear" w:color="auto" w:fill="auto"/>
          </w:tcPr>
          <w:p w14:paraId="57213A62" w14:textId="77777777" w:rsidR="00B94E15" w:rsidRDefault="00B94E15" w:rsidP="00FF51A2">
            <w:pPr>
              <w:widowControl w:val="0"/>
              <w:jc w:val="center"/>
              <w:rPr>
                <w:b/>
              </w:rPr>
            </w:pPr>
            <w:r>
              <w:rPr>
                <w:b/>
              </w:rPr>
              <w:t>Step No.</w:t>
            </w:r>
          </w:p>
        </w:tc>
        <w:tc>
          <w:tcPr>
            <w:tcW w:w="3544" w:type="dxa"/>
            <w:gridSpan w:val="3"/>
            <w:shd w:val="clear" w:color="auto" w:fill="auto"/>
          </w:tcPr>
          <w:p w14:paraId="30C9B79D" w14:textId="77777777" w:rsidR="00B94E15" w:rsidRDefault="00B94E15" w:rsidP="00FF51A2">
            <w:pPr>
              <w:widowControl w:val="0"/>
              <w:jc w:val="center"/>
              <w:rPr>
                <w:b/>
              </w:rPr>
            </w:pPr>
            <w:r>
              <w:rPr>
                <w:b/>
              </w:rPr>
              <w:t>Execution description</w:t>
            </w:r>
          </w:p>
        </w:tc>
        <w:tc>
          <w:tcPr>
            <w:tcW w:w="4212" w:type="dxa"/>
            <w:gridSpan w:val="2"/>
            <w:shd w:val="clear" w:color="auto" w:fill="auto"/>
          </w:tcPr>
          <w:p w14:paraId="4595DF19" w14:textId="77777777" w:rsidR="00B94E15" w:rsidRDefault="00B94E15" w:rsidP="00FF51A2">
            <w:pPr>
              <w:widowControl w:val="0"/>
              <w:jc w:val="center"/>
              <w:rPr>
                <w:b/>
              </w:rPr>
            </w:pPr>
            <w:r>
              <w:rPr>
                <w:b/>
              </w:rPr>
              <w:t>Procedure result</w:t>
            </w:r>
          </w:p>
        </w:tc>
      </w:tr>
      <w:tr w:rsidR="00B94E15" w14:paraId="51FE405B" w14:textId="77777777" w:rsidTr="00FF51A2">
        <w:trPr>
          <w:trHeight w:val="365"/>
          <w:jc w:val="center"/>
        </w:trPr>
        <w:tc>
          <w:tcPr>
            <w:tcW w:w="1271" w:type="dxa"/>
            <w:shd w:val="clear" w:color="auto" w:fill="auto"/>
          </w:tcPr>
          <w:p w14:paraId="0DC6590D" w14:textId="77777777" w:rsidR="00B94E15" w:rsidRDefault="00B94E15" w:rsidP="00FF51A2">
            <w:pPr>
              <w:widowControl w:val="0"/>
              <w:jc w:val="center"/>
              <w:rPr>
                <w:b/>
              </w:rPr>
            </w:pPr>
            <w:r>
              <w:rPr>
                <w:b/>
              </w:rPr>
              <w:t>1</w:t>
            </w:r>
          </w:p>
        </w:tc>
        <w:tc>
          <w:tcPr>
            <w:tcW w:w="3544" w:type="dxa"/>
            <w:gridSpan w:val="3"/>
            <w:shd w:val="clear" w:color="auto" w:fill="auto"/>
          </w:tcPr>
          <w:p w14:paraId="0D52FFB3" w14:textId="77777777" w:rsidR="00B94E15" w:rsidRDefault="00B94E15" w:rsidP="00FF51A2">
            <w:pPr>
              <w:rPr>
                <w:i/>
                <w:sz w:val="22"/>
                <w:szCs w:val="22"/>
              </w:rPr>
            </w:pPr>
            <w:r>
              <w:rPr>
                <w:i/>
                <w:sz w:val="22"/>
                <w:szCs w:val="22"/>
              </w:rPr>
              <w:t>User has single tapped to open the camera in day mode.</w:t>
            </w:r>
          </w:p>
        </w:tc>
        <w:tc>
          <w:tcPr>
            <w:tcW w:w="4212" w:type="dxa"/>
            <w:gridSpan w:val="2"/>
            <w:shd w:val="clear" w:color="auto" w:fill="auto"/>
          </w:tcPr>
          <w:p w14:paraId="44281D71" w14:textId="77777777" w:rsidR="00B94E15" w:rsidRDefault="00B94E15" w:rsidP="00FF51A2">
            <w:pPr>
              <w:widowControl w:val="0"/>
              <w:rPr>
                <w:i/>
                <w:sz w:val="22"/>
                <w:szCs w:val="22"/>
              </w:rPr>
            </w:pPr>
            <w:r>
              <w:rPr>
                <w:i/>
                <w:sz w:val="22"/>
                <w:szCs w:val="22"/>
              </w:rPr>
              <w:t>System recognizes the obstacles and informs the blind about his belongings only that are stored in their database.</w:t>
            </w:r>
          </w:p>
        </w:tc>
      </w:tr>
      <w:tr w:rsidR="00B94E15" w14:paraId="39B7627A" w14:textId="77777777" w:rsidTr="00FF51A2">
        <w:trPr>
          <w:trHeight w:val="1012"/>
          <w:jc w:val="center"/>
        </w:trPr>
        <w:tc>
          <w:tcPr>
            <w:tcW w:w="9027" w:type="dxa"/>
            <w:gridSpan w:val="6"/>
            <w:shd w:val="clear" w:color="auto" w:fill="auto"/>
          </w:tcPr>
          <w:p w14:paraId="21F7C7C4" w14:textId="77777777" w:rsidR="00B94E15" w:rsidRDefault="00B94E15" w:rsidP="00FF51A2">
            <w:pPr>
              <w:widowControl w:val="0"/>
              <w:jc w:val="center"/>
              <w:rPr>
                <w:b/>
              </w:rPr>
            </w:pPr>
            <w:r>
              <w:rPr>
                <w:b/>
              </w:rPr>
              <w:t xml:space="preserve">Comments: </w:t>
            </w:r>
            <w:r>
              <w:rPr>
                <w:i/>
                <w:sz w:val="22"/>
                <w:szCs w:val="22"/>
              </w:rPr>
              <w:t>System is working according to our needs.</w:t>
            </w:r>
          </w:p>
        </w:tc>
      </w:tr>
      <w:tr w:rsidR="00B94E15" w14:paraId="6363097E" w14:textId="77777777" w:rsidTr="00FF51A2">
        <w:trPr>
          <w:jc w:val="center"/>
        </w:trPr>
        <w:tc>
          <w:tcPr>
            <w:tcW w:w="9027" w:type="dxa"/>
            <w:gridSpan w:val="6"/>
            <w:shd w:val="clear" w:color="auto" w:fill="auto"/>
          </w:tcPr>
          <w:p w14:paraId="4B49A59B" w14:textId="77777777" w:rsidR="00B94E15" w:rsidRDefault="00B94E15" w:rsidP="00FF51A2">
            <w:pPr>
              <w:jc w:val="center"/>
              <w:rPr>
                <w:sz w:val="20"/>
                <w:szCs w:val="20"/>
              </w:rPr>
            </w:pPr>
            <w:r>
              <w:rPr>
                <w:rFonts w:ascii="Segoe UI Symbol" w:hAnsi="Segoe UI Symbol" w:cs="Segoe UI Symbol"/>
                <w:i/>
                <w:sz w:val="22"/>
                <w:szCs w:val="22"/>
              </w:rPr>
              <w:t>☐</w:t>
            </w:r>
            <w:r>
              <w:rPr>
                <w:i/>
                <w:sz w:val="22"/>
                <w:szCs w:val="22"/>
              </w:rPr>
              <w:t xml:space="preserve">Passed </w:t>
            </w:r>
            <w:r>
              <w:rPr>
                <w:rFonts w:ascii="Segoe UI Symbol" w:hAnsi="Segoe UI Symbol" w:cs="Segoe UI Symbol"/>
                <w:i/>
                <w:sz w:val="22"/>
                <w:szCs w:val="22"/>
              </w:rPr>
              <w:t>☐</w:t>
            </w:r>
            <w:r>
              <w:rPr>
                <w:i/>
                <w:sz w:val="22"/>
                <w:szCs w:val="22"/>
              </w:rPr>
              <w:t xml:space="preserve">Failed </w:t>
            </w:r>
            <w:r>
              <w:rPr>
                <w:rFonts w:ascii="MS Gothic" w:eastAsia="MS Gothic" w:hAnsi="MS Gothic" w:cs="MS Gothic"/>
                <w:b/>
              </w:rPr>
              <w:t>☒</w:t>
            </w:r>
            <w:r>
              <w:rPr>
                <w:i/>
                <w:sz w:val="22"/>
                <w:szCs w:val="22"/>
              </w:rPr>
              <w:t>Not Executed</w:t>
            </w:r>
          </w:p>
        </w:tc>
      </w:tr>
    </w:tbl>
    <w:p w14:paraId="69700CF9" w14:textId="77777777" w:rsidR="00B94E15" w:rsidRDefault="00B94E15" w:rsidP="00B94E15">
      <w:pPr>
        <w:pStyle w:val="Heading3"/>
      </w:pPr>
    </w:p>
    <w:p w14:paraId="0AAEA35F" w14:textId="77777777" w:rsidR="00B94E15" w:rsidRDefault="00B94E15" w:rsidP="00B94E15"/>
    <w:p w14:paraId="68BE311A" w14:textId="77777777" w:rsidR="00B94E15" w:rsidRDefault="00B94E15" w:rsidP="00B94E15"/>
    <w:p w14:paraId="636E981F" w14:textId="77777777" w:rsidR="00B94E15" w:rsidRDefault="00B94E15" w:rsidP="00B94E15"/>
    <w:p w14:paraId="24CEC9C3" w14:textId="77777777" w:rsidR="00B94E15" w:rsidRDefault="00B94E15" w:rsidP="00B94E15"/>
    <w:p w14:paraId="2C1EF1EB" w14:textId="77777777" w:rsidR="00B94E15" w:rsidRDefault="00B94E15" w:rsidP="00B94E15"/>
    <w:p w14:paraId="3A338110" w14:textId="77777777" w:rsidR="00B94E15" w:rsidRDefault="00B94E15" w:rsidP="00B94E15"/>
    <w:p w14:paraId="64EB2198" w14:textId="77777777" w:rsidR="00B94E15" w:rsidRDefault="00B94E15" w:rsidP="00B94E15"/>
    <w:p w14:paraId="2B74BBCE" w14:textId="77777777" w:rsidR="00B94E15" w:rsidRDefault="00B94E15" w:rsidP="00B94E15"/>
    <w:p w14:paraId="3855A3C8" w14:textId="77777777" w:rsidR="00B94E15" w:rsidRDefault="00B94E15" w:rsidP="00B94E15"/>
    <w:p w14:paraId="4878F03F" w14:textId="77777777" w:rsidR="00B94E15" w:rsidRDefault="00B94E15" w:rsidP="00B94E15"/>
    <w:p w14:paraId="62A56A64" w14:textId="77777777" w:rsidR="00B94E15" w:rsidRDefault="00B94E15" w:rsidP="00B94E15"/>
    <w:p w14:paraId="7EEF5F6F" w14:textId="77777777" w:rsidR="00B94E15" w:rsidRDefault="00B94E15" w:rsidP="00B94E15"/>
    <w:p w14:paraId="402D0EC0" w14:textId="77777777" w:rsidR="00B94E15" w:rsidRDefault="00B94E15" w:rsidP="00B94E15"/>
    <w:p w14:paraId="1B9BA51B" w14:textId="77777777" w:rsidR="00B94E15" w:rsidRDefault="00B94E15" w:rsidP="00B94E15"/>
    <w:p w14:paraId="3D19CFFB" w14:textId="77777777" w:rsidR="00B94E15" w:rsidRDefault="00B94E15" w:rsidP="00B94E15"/>
    <w:p w14:paraId="224C9B7D" w14:textId="77777777" w:rsidR="00B94E15" w:rsidRDefault="00B94E15" w:rsidP="00B94E15"/>
    <w:p w14:paraId="6FF5D2F0" w14:textId="77777777" w:rsidR="00B94E15" w:rsidRDefault="00B94E15" w:rsidP="00B94E15"/>
    <w:p w14:paraId="44AA3ACC" w14:textId="77777777" w:rsidR="00B94E15" w:rsidRPr="00B94E15" w:rsidRDefault="00B94E15" w:rsidP="00B94E15"/>
    <w:p w14:paraId="519E7674" w14:textId="10329CDA" w:rsidR="00B94E15" w:rsidRDefault="00B94E15" w:rsidP="00B94E15">
      <w:pPr>
        <w:pStyle w:val="Heading3"/>
      </w:pPr>
      <w:bookmarkStart w:id="244" w:name="_Toc42076313"/>
      <w:r>
        <w:lastRenderedPageBreak/>
        <w:t>4.2.1</w:t>
      </w:r>
      <w:r w:rsidR="00853BF4">
        <w:t>2</w:t>
      </w:r>
      <w:r>
        <w:t xml:space="preserve"> Compatibility Check</w:t>
      </w:r>
      <w:bookmarkEnd w:id="244"/>
    </w:p>
    <w:p w14:paraId="00B81996" w14:textId="55D241A0" w:rsidR="00B424D5" w:rsidRPr="00B424D5" w:rsidRDefault="00B424D5" w:rsidP="00B424D5">
      <w:pPr>
        <w:pStyle w:val="BodyText"/>
      </w:pPr>
      <w:r>
        <w:t>The following test case is about the compatibility check non functionality and the reproduce steps in order to execute it.</w:t>
      </w:r>
    </w:p>
    <w:p w14:paraId="473331E2" w14:textId="77777777" w:rsidR="00B94E15" w:rsidRDefault="00B94E15" w:rsidP="00B94E15"/>
    <w:tbl>
      <w:tblPr>
        <w:tblW w:w="9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1276"/>
        <w:gridCol w:w="1592"/>
        <w:gridCol w:w="676"/>
        <w:gridCol w:w="1559"/>
        <w:gridCol w:w="2653"/>
      </w:tblGrid>
      <w:tr w:rsidR="00B94E15" w14:paraId="2A253512" w14:textId="77777777" w:rsidTr="00FF51A2">
        <w:trPr>
          <w:jc w:val="center"/>
        </w:trPr>
        <w:tc>
          <w:tcPr>
            <w:tcW w:w="9027" w:type="dxa"/>
            <w:gridSpan w:val="6"/>
            <w:shd w:val="clear" w:color="auto" w:fill="auto"/>
          </w:tcPr>
          <w:p w14:paraId="120D7A9B" w14:textId="77777777" w:rsidR="00B94E15" w:rsidRDefault="00FF51A2" w:rsidP="00FF51A2">
            <w:pPr>
              <w:jc w:val="center"/>
              <w:rPr>
                <w:b/>
              </w:rPr>
            </w:pPr>
            <w:r>
              <w:rPr>
                <w:b/>
              </w:rPr>
              <w:t>Compatibility</w:t>
            </w:r>
            <w:r w:rsidR="00B94E15">
              <w:rPr>
                <w:b/>
              </w:rPr>
              <w:t xml:space="preserve"> Non-Functional Requirement</w:t>
            </w:r>
          </w:p>
        </w:tc>
      </w:tr>
      <w:tr w:rsidR="00B94E15" w14:paraId="57CCE053" w14:textId="77777777" w:rsidTr="00FF51A2">
        <w:trPr>
          <w:jc w:val="center"/>
        </w:trPr>
        <w:tc>
          <w:tcPr>
            <w:tcW w:w="9027" w:type="dxa"/>
            <w:gridSpan w:val="6"/>
            <w:shd w:val="clear" w:color="auto" w:fill="auto"/>
          </w:tcPr>
          <w:p w14:paraId="7071C62F" w14:textId="77777777" w:rsidR="00B94E15" w:rsidRDefault="00C53D1A" w:rsidP="00FF51A2">
            <w:pPr>
              <w:jc w:val="center"/>
              <w:rPr>
                <w:b/>
              </w:rPr>
            </w:pPr>
            <w:r>
              <w:rPr>
                <w:b/>
              </w:rPr>
              <w:t>1</w:t>
            </w:r>
          </w:p>
        </w:tc>
      </w:tr>
      <w:tr w:rsidR="00B94E15" w14:paraId="02AD86A2" w14:textId="77777777" w:rsidTr="00FF51A2">
        <w:trPr>
          <w:jc w:val="center"/>
        </w:trPr>
        <w:tc>
          <w:tcPr>
            <w:tcW w:w="2547" w:type="dxa"/>
            <w:gridSpan w:val="2"/>
            <w:shd w:val="clear" w:color="auto" w:fill="auto"/>
          </w:tcPr>
          <w:p w14:paraId="69C6B5AE" w14:textId="77777777" w:rsidR="00B94E15" w:rsidRDefault="00B94E15" w:rsidP="00FF51A2">
            <w:pPr>
              <w:widowControl w:val="0"/>
              <w:jc w:val="center"/>
              <w:rPr>
                <w:b/>
              </w:rPr>
            </w:pPr>
            <w:r>
              <w:rPr>
                <w:b/>
              </w:rPr>
              <w:t>Test Case ID:</w:t>
            </w:r>
          </w:p>
        </w:tc>
        <w:tc>
          <w:tcPr>
            <w:tcW w:w="1592" w:type="dxa"/>
            <w:shd w:val="clear" w:color="auto" w:fill="auto"/>
          </w:tcPr>
          <w:p w14:paraId="0734B2C6" w14:textId="7AC597C1" w:rsidR="00B94E15" w:rsidRDefault="00B94E15" w:rsidP="00FF51A2">
            <w:pPr>
              <w:widowControl w:val="0"/>
              <w:rPr>
                <w:i/>
                <w:sz w:val="22"/>
                <w:szCs w:val="22"/>
              </w:rPr>
            </w:pPr>
            <w:r>
              <w:rPr>
                <w:i/>
                <w:sz w:val="22"/>
                <w:szCs w:val="22"/>
              </w:rPr>
              <w:t>1.1.1</w:t>
            </w:r>
            <w:r w:rsidR="00853BF4">
              <w:rPr>
                <w:i/>
                <w:sz w:val="22"/>
                <w:szCs w:val="22"/>
              </w:rPr>
              <w:t>2</w:t>
            </w:r>
          </w:p>
        </w:tc>
        <w:tc>
          <w:tcPr>
            <w:tcW w:w="2235" w:type="dxa"/>
            <w:gridSpan w:val="2"/>
            <w:shd w:val="clear" w:color="auto" w:fill="auto"/>
          </w:tcPr>
          <w:p w14:paraId="0BBB1240" w14:textId="77777777" w:rsidR="00B94E15" w:rsidRDefault="00B94E15" w:rsidP="00FF51A2">
            <w:pPr>
              <w:widowControl w:val="0"/>
              <w:jc w:val="center"/>
              <w:rPr>
                <w:b/>
              </w:rPr>
            </w:pPr>
            <w:r>
              <w:rPr>
                <w:b/>
              </w:rPr>
              <w:t>QA Test Engineer:</w:t>
            </w:r>
          </w:p>
        </w:tc>
        <w:tc>
          <w:tcPr>
            <w:tcW w:w="2653" w:type="dxa"/>
            <w:shd w:val="clear" w:color="auto" w:fill="auto"/>
          </w:tcPr>
          <w:p w14:paraId="22B7DD32" w14:textId="77777777" w:rsidR="00B94E15" w:rsidRDefault="002103A8" w:rsidP="00FF51A2">
            <w:pPr>
              <w:widowControl w:val="0"/>
              <w:rPr>
                <w:i/>
                <w:sz w:val="22"/>
                <w:szCs w:val="22"/>
              </w:rPr>
            </w:pPr>
            <w:r>
              <w:rPr>
                <w:i/>
                <w:sz w:val="22"/>
                <w:szCs w:val="22"/>
              </w:rPr>
              <w:t>Muneeb Akhtar</w:t>
            </w:r>
          </w:p>
        </w:tc>
      </w:tr>
      <w:tr w:rsidR="00B94E15" w14:paraId="3BD9BC4C" w14:textId="77777777" w:rsidTr="00FF51A2">
        <w:trPr>
          <w:jc w:val="center"/>
        </w:trPr>
        <w:tc>
          <w:tcPr>
            <w:tcW w:w="2547" w:type="dxa"/>
            <w:gridSpan w:val="2"/>
            <w:shd w:val="clear" w:color="auto" w:fill="auto"/>
          </w:tcPr>
          <w:p w14:paraId="5612A28F" w14:textId="77777777" w:rsidR="00B94E15" w:rsidRDefault="00B94E15" w:rsidP="00FF51A2">
            <w:pPr>
              <w:widowControl w:val="0"/>
              <w:jc w:val="center"/>
              <w:rPr>
                <w:b/>
              </w:rPr>
            </w:pPr>
            <w:r>
              <w:rPr>
                <w:b/>
              </w:rPr>
              <w:t>Test case Version:</w:t>
            </w:r>
          </w:p>
        </w:tc>
        <w:tc>
          <w:tcPr>
            <w:tcW w:w="1592" w:type="dxa"/>
            <w:shd w:val="clear" w:color="auto" w:fill="auto"/>
          </w:tcPr>
          <w:p w14:paraId="23F31A26" w14:textId="77777777" w:rsidR="00B94E15" w:rsidRDefault="00B94E15" w:rsidP="00FF51A2">
            <w:pPr>
              <w:widowControl w:val="0"/>
              <w:rPr>
                <w:i/>
                <w:sz w:val="22"/>
                <w:szCs w:val="22"/>
              </w:rPr>
            </w:pPr>
            <w:r>
              <w:rPr>
                <w:i/>
                <w:sz w:val="22"/>
                <w:szCs w:val="22"/>
              </w:rPr>
              <w:t>1</w:t>
            </w:r>
          </w:p>
        </w:tc>
        <w:tc>
          <w:tcPr>
            <w:tcW w:w="2235" w:type="dxa"/>
            <w:gridSpan w:val="2"/>
            <w:shd w:val="clear" w:color="auto" w:fill="auto"/>
          </w:tcPr>
          <w:p w14:paraId="403EF840" w14:textId="77777777" w:rsidR="00B94E15" w:rsidRDefault="00B94E15" w:rsidP="00FF51A2">
            <w:pPr>
              <w:widowControl w:val="0"/>
              <w:jc w:val="center"/>
              <w:rPr>
                <w:b/>
              </w:rPr>
            </w:pPr>
            <w:r>
              <w:rPr>
                <w:b/>
              </w:rPr>
              <w:t>Reviewed By:</w:t>
            </w:r>
          </w:p>
        </w:tc>
        <w:tc>
          <w:tcPr>
            <w:tcW w:w="2653" w:type="dxa"/>
            <w:shd w:val="clear" w:color="auto" w:fill="auto"/>
          </w:tcPr>
          <w:p w14:paraId="4AC67DED" w14:textId="77777777" w:rsidR="00B94E15" w:rsidRDefault="002103A8" w:rsidP="00FF51A2">
            <w:pPr>
              <w:widowControl w:val="0"/>
              <w:rPr>
                <w:i/>
                <w:sz w:val="22"/>
                <w:szCs w:val="22"/>
              </w:rPr>
            </w:pPr>
            <w:r>
              <w:rPr>
                <w:i/>
                <w:sz w:val="22"/>
                <w:szCs w:val="22"/>
              </w:rPr>
              <w:t>Hamna Faisal</w:t>
            </w:r>
          </w:p>
        </w:tc>
      </w:tr>
      <w:tr w:rsidR="00B94E15" w14:paraId="3278447B" w14:textId="77777777" w:rsidTr="00FF51A2">
        <w:trPr>
          <w:jc w:val="center"/>
        </w:trPr>
        <w:tc>
          <w:tcPr>
            <w:tcW w:w="2547" w:type="dxa"/>
            <w:gridSpan w:val="2"/>
            <w:shd w:val="clear" w:color="auto" w:fill="auto"/>
          </w:tcPr>
          <w:p w14:paraId="2B19893A" w14:textId="77777777" w:rsidR="00B94E15" w:rsidRDefault="00B94E15" w:rsidP="00FF51A2">
            <w:pPr>
              <w:widowControl w:val="0"/>
              <w:jc w:val="center"/>
              <w:rPr>
                <w:b/>
              </w:rPr>
            </w:pPr>
            <w:r>
              <w:rPr>
                <w:b/>
              </w:rPr>
              <w:t>Test Date:</w:t>
            </w:r>
          </w:p>
        </w:tc>
        <w:tc>
          <w:tcPr>
            <w:tcW w:w="1592" w:type="dxa"/>
            <w:shd w:val="clear" w:color="auto" w:fill="auto"/>
          </w:tcPr>
          <w:p w14:paraId="0DB232D7" w14:textId="77777777" w:rsidR="00B94E15" w:rsidRDefault="00B94E15" w:rsidP="00FF51A2">
            <w:pPr>
              <w:widowControl w:val="0"/>
              <w:rPr>
                <w:i/>
                <w:sz w:val="22"/>
                <w:szCs w:val="22"/>
              </w:rPr>
            </w:pPr>
            <w:r>
              <w:rPr>
                <w:i/>
                <w:sz w:val="22"/>
                <w:szCs w:val="22"/>
              </w:rPr>
              <w:t>01/01/2020</w:t>
            </w:r>
          </w:p>
        </w:tc>
        <w:tc>
          <w:tcPr>
            <w:tcW w:w="2235" w:type="dxa"/>
            <w:gridSpan w:val="2"/>
            <w:shd w:val="clear" w:color="auto" w:fill="auto"/>
          </w:tcPr>
          <w:p w14:paraId="08552180" w14:textId="77777777" w:rsidR="00B94E15" w:rsidRDefault="00B94E15" w:rsidP="00FF51A2">
            <w:pPr>
              <w:widowControl w:val="0"/>
              <w:jc w:val="center"/>
              <w:rPr>
                <w:b/>
              </w:rPr>
            </w:pPr>
            <w:r>
              <w:rPr>
                <w:b/>
              </w:rPr>
              <w:t>Use Case Reference(s):</w:t>
            </w:r>
          </w:p>
        </w:tc>
        <w:tc>
          <w:tcPr>
            <w:tcW w:w="2653" w:type="dxa"/>
            <w:shd w:val="clear" w:color="auto" w:fill="auto"/>
          </w:tcPr>
          <w:p w14:paraId="44F2D23D" w14:textId="77777777" w:rsidR="00B94E15" w:rsidRDefault="00B94E15" w:rsidP="00FF51A2">
            <w:pPr>
              <w:widowControl w:val="0"/>
              <w:rPr>
                <w:i/>
                <w:sz w:val="22"/>
                <w:szCs w:val="22"/>
              </w:rPr>
            </w:pPr>
          </w:p>
        </w:tc>
      </w:tr>
      <w:tr w:rsidR="00B94E15" w14:paraId="07C3EA13" w14:textId="77777777" w:rsidTr="00FF51A2">
        <w:trPr>
          <w:trHeight w:val="400"/>
          <w:jc w:val="center"/>
        </w:trPr>
        <w:tc>
          <w:tcPr>
            <w:tcW w:w="2547" w:type="dxa"/>
            <w:gridSpan w:val="2"/>
            <w:shd w:val="clear" w:color="auto" w:fill="auto"/>
          </w:tcPr>
          <w:p w14:paraId="4AE7DFC0" w14:textId="77777777" w:rsidR="00B94E15" w:rsidRDefault="00B94E15" w:rsidP="00FF51A2">
            <w:pPr>
              <w:widowControl w:val="0"/>
              <w:jc w:val="center"/>
              <w:rPr>
                <w:b/>
              </w:rPr>
            </w:pPr>
            <w:r>
              <w:rPr>
                <w:b/>
              </w:rPr>
              <w:t>Revision History:</w:t>
            </w:r>
          </w:p>
        </w:tc>
        <w:tc>
          <w:tcPr>
            <w:tcW w:w="6480" w:type="dxa"/>
            <w:gridSpan w:val="4"/>
            <w:shd w:val="clear" w:color="auto" w:fill="auto"/>
          </w:tcPr>
          <w:p w14:paraId="3C7FA403" w14:textId="77777777" w:rsidR="00B94E15" w:rsidRDefault="00B94E15" w:rsidP="00FF51A2">
            <w:pPr>
              <w:rPr>
                <w:i/>
                <w:sz w:val="22"/>
                <w:szCs w:val="22"/>
              </w:rPr>
            </w:pPr>
          </w:p>
        </w:tc>
      </w:tr>
      <w:tr w:rsidR="00B94E15" w14:paraId="2342C8FE" w14:textId="77777777" w:rsidTr="00FF51A2">
        <w:trPr>
          <w:jc w:val="center"/>
        </w:trPr>
        <w:tc>
          <w:tcPr>
            <w:tcW w:w="2547" w:type="dxa"/>
            <w:gridSpan w:val="2"/>
            <w:shd w:val="clear" w:color="auto" w:fill="auto"/>
          </w:tcPr>
          <w:p w14:paraId="01F78C5C" w14:textId="77777777" w:rsidR="00B94E15" w:rsidRDefault="00B94E15" w:rsidP="00FF51A2">
            <w:pPr>
              <w:widowControl w:val="0"/>
              <w:jc w:val="center"/>
              <w:rPr>
                <w:b/>
              </w:rPr>
            </w:pPr>
            <w:r>
              <w:rPr>
                <w:b/>
              </w:rPr>
              <w:t>Objective</w:t>
            </w:r>
          </w:p>
        </w:tc>
        <w:tc>
          <w:tcPr>
            <w:tcW w:w="6480" w:type="dxa"/>
            <w:gridSpan w:val="4"/>
            <w:shd w:val="clear" w:color="auto" w:fill="auto"/>
          </w:tcPr>
          <w:p w14:paraId="10D05468" w14:textId="77777777" w:rsidR="00B94E15" w:rsidRPr="00B94E15" w:rsidRDefault="00B94E15" w:rsidP="00FF51A2">
            <w:pPr>
              <w:pStyle w:val="BodyText"/>
              <w:rPr>
                <w:i/>
                <w:iCs/>
                <w:sz w:val="22"/>
                <w:szCs w:val="22"/>
              </w:rPr>
            </w:pPr>
            <w:r w:rsidRPr="00B94E15">
              <w:rPr>
                <w:i/>
                <w:iCs/>
                <w:sz w:val="22"/>
                <w:szCs w:val="22"/>
              </w:rPr>
              <w:t xml:space="preserve">The application </w:t>
            </w:r>
            <w:r>
              <w:rPr>
                <w:i/>
                <w:iCs/>
                <w:sz w:val="22"/>
                <w:szCs w:val="22"/>
              </w:rPr>
              <w:t>is Android based so it will be compatible with minimum Android version 6.0 and API Level 23</w:t>
            </w:r>
          </w:p>
        </w:tc>
      </w:tr>
      <w:tr w:rsidR="00B94E15" w14:paraId="7EAFEEC3" w14:textId="77777777" w:rsidTr="00FF51A2">
        <w:trPr>
          <w:jc w:val="center"/>
        </w:trPr>
        <w:tc>
          <w:tcPr>
            <w:tcW w:w="2547" w:type="dxa"/>
            <w:gridSpan w:val="2"/>
            <w:shd w:val="clear" w:color="auto" w:fill="auto"/>
          </w:tcPr>
          <w:p w14:paraId="54256D06" w14:textId="77777777" w:rsidR="00B94E15" w:rsidRDefault="00B94E15" w:rsidP="00FF51A2">
            <w:pPr>
              <w:widowControl w:val="0"/>
              <w:jc w:val="center"/>
              <w:rPr>
                <w:b/>
              </w:rPr>
            </w:pPr>
            <w:r>
              <w:rPr>
                <w:b/>
              </w:rPr>
              <w:t>Product/Ver/Module:</w:t>
            </w:r>
          </w:p>
        </w:tc>
        <w:tc>
          <w:tcPr>
            <w:tcW w:w="6480" w:type="dxa"/>
            <w:gridSpan w:val="4"/>
            <w:shd w:val="clear" w:color="auto" w:fill="auto"/>
          </w:tcPr>
          <w:p w14:paraId="3AD45439" w14:textId="77777777" w:rsidR="00B94E15" w:rsidRDefault="006715A8" w:rsidP="00FF51A2">
            <w:pPr>
              <w:rPr>
                <w:i/>
                <w:sz w:val="22"/>
                <w:szCs w:val="22"/>
              </w:rPr>
            </w:pPr>
            <w:r>
              <w:rPr>
                <w:i/>
                <w:sz w:val="22"/>
                <w:szCs w:val="22"/>
              </w:rPr>
              <w:t>Compatibility</w:t>
            </w:r>
            <w:r w:rsidR="00B94E15">
              <w:rPr>
                <w:i/>
                <w:sz w:val="22"/>
                <w:szCs w:val="22"/>
              </w:rPr>
              <w:t xml:space="preserve"> Module </w:t>
            </w:r>
          </w:p>
        </w:tc>
      </w:tr>
      <w:tr w:rsidR="00B94E15" w14:paraId="6C99100D" w14:textId="77777777" w:rsidTr="00FF51A2">
        <w:trPr>
          <w:jc w:val="center"/>
        </w:trPr>
        <w:tc>
          <w:tcPr>
            <w:tcW w:w="2547" w:type="dxa"/>
            <w:gridSpan w:val="2"/>
            <w:shd w:val="clear" w:color="auto" w:fill="auto"/>
          </w:tcPr>
          <w:p w14:paraId="3E67A9CC" w14:textId="77777777" w:rsidR="00B94E15" w:rsidRDefault="00B94E15" w:rsidP="00FF51A2">
            <w:pPr>
              <w:widowControl w:val="0"/>
              <w:jc w:val="center"/>
              <w:rPr>
                <w:b/>
              </w:rPr>
            </w:pPr>
            <w:r>
              <w:rPr>
                <w:b/>
              </w:rPr>
              <w:t>Environment:</w:t>
            </w:r>
          </w:p>
        </w:tc>
        <w:tc>
          <w:tcPr>
            <w:tcW w:w="6480" w:type="dxa"/>
            <w:gridSpan w:val="4"/>
            <w:shd w:val="clear" w:color="auto" w:fill="auto"/>
          </w:tcPr>
          <w:p w14:paraId="29E9D3CC" w14:textId="77777777" w:rsidR="00B94E15" w:rsidRDefault="00B94E15" w:rsidP="00FF51A2">
            <w:pPr>
              <w:rPr>
                <w:i/>
                <w:sz w:val="22"/>
                <w:szCs w:val="22"/>
              </w:rPr>
            </w:pPr>
            <w:r>
              <w:rPr>
                <w:i/>
                <w:sz w:val="22"/>
                <w:szCs w:val="22"/>
              </w:rPr>
              <w:t>Software: Android Studio</w:t>
            </w:r>
          </w:p>
          <w:p w14:paraId="0A6F070A" w14:textId="77777777" w:rsidR="00B94E15" w:rsidRDefault="00B94E15" w:rsidP="00FF51A2">
            <w:pPr>
              <w:rPr>
                <w:i/>
                <w:sz w:val="22"/>
                <w:szCs w:val="22"/>
              </w:rPr>
            </w:pPr>
            <w:r>
              <w:rPr>
                <w:i/>
                <w:sz w:val="22"/>
                <w:szCs w:val="22"/>
              </w:rPr>
              <w:t>Language: Java and Python</w:t>
            </w:r>
          </w:p>
          <w:p w14:paraId="606DBA83" w14:textId="77777777" w:rsidR="00B94E15" w:rsidRDefault="00B94E15" w:rsidP="00FF51A2">
            <w:pPr>
              <w:rPr>
                <w:i/>
                <w:sz w:val="22"/>
                <w:szCs w:val="22"/>
              </w:rPr>
            </w:pPr>
            <w:r>
              <w:rPr>
                <w:i/>
                <w:sz w:val="22"/>
                <w:szCs w:val="22"/>
              </w:rPr>
              <w:t>OS: Android</w:t>
            </w:r>
          </w:p>
        </w:tc>
      </w:tr>
      <w:tr w:rsidR="00B94E15" w14:paraId="34C445B8" w14:textId="77777777" w:rsidTr="00FF51A2">
        <w:trPr>
          <w:jc w:val="center"/>
        </w:trPr>
        <w:tc>
          <w:tcPr>
            <w:tcW w:w="2547" w:type="dxa"/>
            <w:gridSpan w:val="2"/>
            <w:shd w:val="clear" w:color="auto" w:fill="auto"/>
          </w:tcPr>
          <w:p w14:paraId="4709A21B" w14:textId="77777777" w:rsidR="00B94E15" w:rsidRDefault="00B94E15" w:rsidP="00FF51A2">
            <w:pPr>
              <w:widowControl w:val="0"/>
              <w:jc w:val="center"/>
              <w:rPr>
                <w:b/>
              </w:rPr>
            </w:pPr>
            <w:r>
              <w:rPr>
                <w:b/>
              </w:rPr>
              <w:t>Assumptions:</w:t>
            </w:r>
          </w:p>
        </w:tc>
        <w:tc>
          <w:tcPr>
            <w:tcW w:w="6480" w:type="dxa"/>
            <w:gridSpan w:val="4"/>
            <w:shd w:val="clear" w:color="auto" w:fill="auto"/>
          </w:tcPr>
          <w:p w14:paraId="579CC87D" w14:textId="77777777" w:rsidR="00B94E15" w:rsidRDefault="00B94E15" w:rsidP="00FF51A2">
            <w:pPr>
              <w:rPr>
                <w:i/>
                <w:sz w:val="22"/>
                <w:szCs w:val="22"/>
              </w:rPr>
            </w:pPr>
          </w:p>
        </w:tc>
      </w:tr>
      <w:tr w:rsidR="00B94E15" w14:paraId="1E4BD4C4" w14:textId="77777777" w:rsidTr="00FF51A2">
        <w:trPr>
          <w:jc w:val="center"/>
        </w:trPr>
        <w:tc>
          <w:tcPr>
            <w:tcW w:w="2547" w:type="dxa"/>
            <w:gridSpan w:val="2"/>
            <w:shd w:val="clear" w:color="auto" w:fill="auto"/>
          </w:tcPr>
          <w:p w14:paraId="68B3634E" w14:textId="77777777" w:rsidR="00B94E15" w:rsidRDefault="00B94E15" w:rsidP="00FF51A2">
            <w:pPr>
              <w:widowControl w:val="0"/>
              <w:jc w:val="center"/>
              <w:rPr>
                <w:b/>
              </w:rPr>
            </w:pPr>
            <w:r>
              <w:rPr>
                <w:b/>
              </w:rPr>
              <w:t>Pre-Requisite:</w:t>
            </w:r>
          </w:p>
        </w:tc>
        <w:tc>
          <w:tcPr>
            <w:tcW w:w="6480" w:type="dxa"/>
            <w:gridSpan w:val="4"/>
            <w:shd w:val="clear" w:color="auto" w:fill="auto"/>
          </w:tcPr>
          <w:p w14:paraId="44F5A1C5" w14:textId="77777777" w:rsidR="00B94E15" w:rsidRDefault="00B94E15" w:rsidP="00FF51A2">
            <w:pPr>
              <w:widowControl w:val="0"/>
              <w:rPr>
                <w:i/>
                <w:sz w:val="22"/>
                <w:szCs w:val="22"/>
              </w:rPr>
            </w:pPr>
          </w:p>
        </w:tc>
      </w:tr>
      <w:tr w:rsidR="00B94E15" w14:paraId="3EDB47F8" w14:textId="77777777" w:rsidTr="00FF51A2">
        <w:trPr>
          <w:trHeight w:val="402"/>
          <w:jc w:val="center"/>
        </w:trPr>
        <w:tc>
          <w:tcPr>
            <w:tcW w:w="1271" w:type="dxa"/>
            <w:shd w:val="clear" w:color="auto" w:fill="auto"/>
          </w:tcPr>
          <w:p w14:paraId="5E2E20A5" w14:textId="77777777" w:rsidR="00B94E15" w:rsidRDefault="00B94E15" w:rsidP="00FF51A2">
            <w:pPr>
              <w:widowControl w:val="0"/>
              <w:jc w:val="center"/>
              <w:rPr>
                <w:b/>
              </w:rPr>
            </w:pPr>
            <w:r>
              <w:rPr>
                <w:b/>
              </w:rPr>
              <w:t>Step No.</w:t>
            </w:r>
          </w:p>
        </w:tc>
        <w:tc>
          <w:tcPr>
            <w:tcW w:w="3544" w:type="dxa"/>
            <w:gridSpan w:val="3"/>
            <w:shd w:val="clear" w:color="auto" w:fill="auto"/>
          </w:tcPr>
          <w:p w14:paraId="2AA731AF" w14:textId="77777777" w:rsidR="00B94E15" w:rsidRDefault="00B94E15" w:rsidP="00FF51A2">
            <w:pPr>
              <w:widowControl w:val="0"/>
              <w:jc w:val="center"/>
              <w:rPr>
                <w:b/>
              </w:rPr>
            </w:pPr>
            <w:r>
              <w:rPr>
                <w:b/>
              </w:rPr>
              <w:t>Execution description</w:t>
            </w:r>
          </w:p>
        </w:tc>
        <w:tc>
          <w:tcPr>
            <w:tcW w:w="4212" w:type="dxa"/>
            <w:gridSpan w:val="2"/>
            <w:shd w:val="clear" w:color="auto" w:fill="auto"/>
          </w:tcPr>
          <w:p w14:paraId="6B29D4F2" w14:textId="77777777" w:rsidR="00B94E15" w:rsidRDefault="00B94E15" w:rsidP="00FF51A2">
            <w:pPr>
              <w:widowControl w:val="0"/>
              <w:jc w:val="center"/>
              <w:rPr>
                <w:b/>
              </w:rPr>
            </w:pPr>
            <w:r>
              <w:rPr>
                <w:b/>
              </w:rPr>
              <w:t>Procedure result</w:t>
            </w:r>
          </w:p>
        </w:tc>
      </w:tr>
      <w:tr w:rsidR="00B94E15" w14:paraId="0428E2A9" w14:textId="77777777" w:rsidTr="00FF51A2">
        <w:trPr>
          <w:trHeight w:val="365"/>
          <w:jc w:val="center"/>
        </w:trPr>
        <w:tc>
          <w:tcPr>
            <w:tcW w:w="1271" w:type="dxa"/>
            <w:shd w:val="clear" w:color="auto" w:fill="auto"/>
          </w:tcPr>
          <w:p w14:paraId="7D64B8E7" w14:textId="77777777" w:rsidR="00B94E15" w:rsidRDefault="00B94E15" w:rsidP="00FF51A2">
            <w:pPr>
              <w:widowControl w:val="0"/>
              <w:jc w:val="center"/>
              <w:rPr>
                <w:b/>
              </w:rPr>
            </w:pPr>
            <w:r>
              <w:rPr>
                <w:b/>
              </w:rPr>
              <w:t>1</w:t>
            </w:r>
          </w:p>
        </w:tc>
        <w:tc>
          <w:tcPr>
            <w:tcW w:w="3544" w:type="dxa"/>
            <w:gridSpan w:val="3"/>
            <w:shd w:val="clear" w:color="auto" w:fill="auto"/>
          </w:tcPr>
          <w:p w14:paraId="1C165E85" w14:textId="77777777" w:rsidR="00B94E15" w:rsidRDefault="00B94E15" w:rsidP="00FF51A2">
            <w:pPr>
              <w:rPr>
                <w:i/>
                <w:sz w:val="22"/>
                <w:szCs w:val="22"/>
              </w:rPr>
            </w:pPr>
            <w:r>
              <w:rPr>
                <w:i/>
                <w:sz w:val="22"/>
                <w:szCs w:val="22"/>
              </w:rPr>
              <w:t>The application was installed in Android version 5.</w:t>
            </w:r>
          </w:p>
        </w:tc>
        <w:tc>
          <w:tcPr>
            <w:tcW w:w="4212" w:type="dxa"/>
            <w:gridSpan w:val="2"/>
            <w:shd w:val="clear" w:color="auto" w:fill="auto"/>
          </w:tcPr>
          <w:p w14:paraId="2134DDAC" w14:textId="77777777" w:rsidR="00B94E15" w:rsidRDefault="00B94E15" w:rsidP="00FF51A2">
            <w:pPr>
              <w:widowControl w:val="0"/>
              <w:rPr>
                <w:i/>
                <w:sz w:val="22"/>
                <w:szCs w:val="22"/>
              </w:rPr>
            </w:pPr>
            <w:r>
              <w:rPr>
                <w:i/>
                <w:sz w:val="22"/>
                <w:szCs w:val="22"/>
              </w:rPr>
              <w:t>The application did not launch in that version.</w:t>
            </w:r>
          </w:p>
        </w:tc>
      </w:tr>
      <w:tr w:rsidR="00B94E15" w14:paraId="2BA835C6" w14:textId="77777777" w:rsidTr="00FF51A2">
        <w:trPr>
          <w:trHeight w:val="1012"/>
          <w:jc w:val="center"/>
        </w:trPr>
        <w:tc>
          <w:tcPr>
            <w:tcW w:w="9027" w:type="dxa"/>
            <w:gridSpan w:val="6"/>
            <w:shd w:val="clear" w:color="auto" w:fill="auto"/>
          </w:tcPr>
          <w:p w14:paraId="2F8C1256" w14:textId="77777777" w:rsidR="00B94E15" w:rsidRDefault="00B94E15" w:rsidP="00FF51A2">
            <w:pPr>
              <w:widowControl w:val="0"/>
              <w:jc w:val="center"/>
              <w:rPr>
                <w:b/>
              </w:rPr>
            </w:pPr>
            <w:r>
              <w:rPr>
                <w:b/>
              </w:rPr>
              <w:t xml:space="preserve">Comments: </w:t>
            </w:r>
            <w:r>
              <w:rPr>
                <w:i/>
                <w:sz w:val="22"/>
                <w:szCs w:val="22"/>
              </w:rPr>
              <w:t>System is working according to our needs.</w:t>
            </w:r>
          </w:p>
        </w:tc>
      </w:tr>
      <w:tr w:rsidR="00B94E15" w14:paraId="4990509E" w14:textId="77777777" w:rsidTr="00FF51A2">
        <w:trPr>
          <w:jc w:val="center"/>
        </w:trPr>
        <w:tc>
          <w:tcPr>
            <w:tcW w:w="9027" w:type="dxa"/>
            <w:gridSpan w:val="6"/>
            <w:shd w:val="clear" w:color="auto" w:fill="auto"/>
          </w:tcPr>
          <w:p w14:paraId="6F23C02C" w14:textId="77777777" w:rsidR="00B94E15" w:rsidRDefault="00B94E15" w:rsidP="00FF51A2">
            <w:pPr>
              <w:jc w:val="center"/>
              <w:rPr>
                <w:sz w:val="20"/>
                <w:szCs w:val="20"/>
              </w:rPr>
            </w:pPr>
            <w:r>
              <w:rPr>
                <w:rFonts w:ascii="MS Gothic" w:eastAsia="MS Gothic" w:hAnsi="MS Gothic" w:cs="MS Gothic"/>
                <w:b/>
              </w:rPr>
              <w:t>☒</w:t>
            </w:r>
            <w:r>
              <w:rPr>
                <w:i/>
                <w:sz w:val="22"/>
                <w:szCs w:val="22"/>
              </w:rPr>
              <w:t xml:space="preserve">Passed </w:t>
            </w:r>
            <w:r>
              <w:rPr>
                <w:rFonts w:ascii="Segoe UI Symbol" w:hAnsi="Segoe UI Symbol" w:cs="Segoe UI Symbol"/>
                <w:i/>
                <w:sz w:val="22"/>
                <w:szCs w:val="22"/>
              </w:rPr>
              <w:t>☐</w:t>
            </w:r>
            <w:r>
              <w:rPr>
                <w:i/>
                <w:sz w:val="22"/>
                <w:szCs w:val="22"/>
              </w:rPr>
              <w:t xml:space="preserve">Failed </w:t>
            </w:r>
            <w:r>
              <w:rPr>
                <w:rFonts w:ascii="Segoe UI Symbol" w:hAnsi="Segoe UI Symbol" w:cs="Segoe UI Symbol"/>
                <w:i/>
                <w:sz w:val="22"/>
                <w:szCs w:val="22"/>
              </w:rPr>
              <w:t>☐</w:t>
            </w:r>
            <w:r>
              <w:rPr>
                <w:i/>
                <w:sz w:val="22"/>
                <w:szCs w:val="22"/>
              </w:rPr>
              <w:t>Not Executed</w:t>
            </w:r>
          </w:p>
        </w:tc>
      </w:tr>
    </w:tbl>
    <w:p w14:paraId="4071A852" w14:textId="77777777" w:rsidR="000521CA" w:rsidRDefault="000521CA" w:rsidP="00FF51A2">
      <w:pPr>
        <w:pStyle w:val="Heading3"/>
      </w:pPr>
    </w:p>
    <w:p w14:paraId="63533358" w14:textId="77777777" w:rsidR="000521CA" w:rsidRDefault="000521CA" w:rsidP="000521CA"/>
    <w:p w14:paraId="09E5A3D8" w14:textId="77777777" w:rsidR="000521CA" w:rsidRDefault="000521CA" w:rsidP="000521CA"/>
    <w:p w14:paraId="49CB4606" w14:textId="77777777" w:rsidR="000521CA" w:rsidRDefault="000521CA" w:rsidP="000521CA"/>
    <w:p w14:paraId="164A22A2" w14:textId="77777777" w:rsidR="000521CA" w:rsidRDefault="000521CA" w:rsidP="000521CA"/>
    <w:p w14:paraId="351F5B26" w14:textId="77777777" w:rsidR="000521CA" w:rsidRDefault="000521CA" w:rsidP="000521CA"/>
    <w:p w14:paraId="0EF8806C" w14:textId="77777777" w:rsidR="000521CA" w:rsidRDefault="000521CA" w:rsidP="000521CA"/>
    <w:p w14:paraId="6E636AE0" w14:textId="77777777" w:rsidR="000521CA" w:rsidRDefault="000521CA" w:rsidP="000521CA"/>
    <w:p w14:paraId="770803B1" w14:textId="77777777" w:rsidR="000521CA" w:rsidRDefault="000521CA" w:rsidP="000521CA"/>
    <w:p w14:paraId="098281EF" w14:textId="77777777" w:rsidR="000521CA" w:rsidRDefault="000521CA" w:rsidP="000521CA"/>
    <w:p w14:paraId="6EBF5F33" w14:textId="77777777" w:rsidR="000521CA" w:rsidRDefault="000521CA" w:rsidP="000521CA"/>
    <w:p w14:paraId="3EB41C44" w14:textId="77777777" w:rsidR="000521CA" w:rsidRDefault="000521CA" w:rsidP="000521CA"/>
    <w:p w14:paraId="1EAD368B" w14:textId="77777777" w:rsidR="000521CA" w:rsidRDefault="000521CA" w:rsidP="000521CA"/>
    <w:p w14:paraId="7612442A" w14:textId="77777777" w:rsidR="000521CA" w:rsidRDefault="000521CA" w:rsidP="000521CA"/>
    <w:p w14:paraId="35CDFF03" w14:textId="77777777" w:rsidR="000521CA" w:rsidRDefault="000521CA" w:rsidP="000521CA"/>
    <w:p w14:paraId="3ABCE464" w14:textId="77777777" w:rsidR="000521CA" w:rsidRDefault="000521CA" w:rsidP="000521CA"/>
    <w:p w14:paraId="7B92A30C" w14:textId="77777777" w:rsidR="000521CA" w:rsidRDefault="000521CA" w:rsidP="000521CA"/>
    <w:p w14:paraId="4385F194" w14:textId="77777777" w:rsidR="000521CA" w:rsidRDefault="000521CA" w:rsidP="000521CA"/>
    <w:p w14:paraId="04919C1A" w14:textId="77777777" w:rsidR="000521CA" w:rsidRDefault="000521CA" w:rsidP="000521CA"/>
    <w:p w14:paraId="60FF06A3" w14:textId="77777777" w:rsidR="000521CA" w:rsidRPr="000521CA" w:rsidRDefault="000521CA" w:rsidP="000521CA"/>
    <w:p w14:paraId="32AE8EE8" w14:textId="5B0550E2" w:rsidR="00FF51A2" w:rsidRDefault="00FF51A2" w:rsidP="00FF51A2">
      <w:pPr>
        <w:pStyle w:val="Heading3"/>
      </w:pPr>
      <w:bookmarkStart w:id="245" w:name="_Toc42076314"/>
      <w:r>
        <w:lastRenderedPageBreak/>
        <w:t>4.2.1</w:t>
      </w:r>
      <w:r w:rsidR="00853BF4">
        <w:t>3</w:t>
      </w:r>
      <w:r>
        <w:t xml:space="preserve"> Reliability Check</w:t>
      </w:r>
      <w:bookmarkEnd w:id="245"/>
    </w:p>
    <w:p w14:paraId="75FCDA5F" w14:textId="764C1944" w:rsidR="00B424D5" w:rsidRPr="00B424D5" w:rsidRDefault="00B424D5" w:rsidP="00B424D5">
      <w:pPr>
        <w:pStyle w:val="BodyText"/>
      </w:pPr>
      <w:r>
        <w:t>The following test case is about the reliability check non functionality and the reproduce steps in order to execute it.</w:t>
      </w:r>
    </w:p>
    <w:p w14:paraId="6DAD1F23" w14:textId="77777777" w:rsidR="00FF51A2" w:rsidRDefault="00FF51A2" w:rsidP="00FF51A2"/>
    <w:tbl>
      <w:tblPr>
        <w:tblW w:w="9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1276"/>
        <w:gridCol w:w="1592"/>
        <w:gridCol w:w="676"/>
        <w:gridCol w:w="1559"/>
        <w:gridCol w:w="2653"/>
      </w:tblGrid>
      <w:tr w:rsidR="00FF51A2" w14:paraId="336A8AFB" w14:textId="77777777" w:rsidTr="00FF51A2">
        <w:trPr>
          <w:jc w:val="center"/>
        </w:trPr>
        <w:tc>
          <w:tcPr>
            <w:tcW w:w="9027" w:type="dxa"/>
            <w:gridSpan w:val="6"/>
            <w:shd w:val="clear" w:color="auto" w:fill="auto"/>
          </w:tcPr>
          <w:p w14:paraId="25907F26" w14:textId="77777777" w:rsidR="00FF51A2" w:rsidRDefault="00FF51A2" w:rsidP="00FF51A2">
            <w:pPr>
              <w:jc w:val="center"/>
              <w:rPr>
                <w:b/>
              </w:rPr>
            </w:pPr>
            <w:r>
              <w:rPr>
                <w:b/>
              </w:rPr>
              <w:t>Reliability Non-Functional Requirement</w:t>
            </w:r>
          </w:p>
        </w:tc>
      </w:tr>
      <w:tr w:rsidR="00FF51A2" w14:paraId="72B59977" w14:textId="77777777" w:rsidTr="00FF51A2">
        <w:trPr>
          <w:jc w:val="center"/>
        </w:trPr>
        <w:tc>
          <w:tcPr>
            <w:tcW w:w="9027" w:type="dxa"/>
            <w:gridSpan w:val="6"/>
            <w:shd w:val="clear" w:color="auto" w:fill="auto"/>
          </w:tcPr>
          <w:p w14:paraId="19627F2D" w14:textId="77777777" w:rsidR="00FF51A2" w:rsidRDefault="00C53D1A" w:rsidP="00FF51A2">
            <w:pPr>
              <w:jc w:val="center"/>
              <w:rPr>
                <w:b/>
              </w:rPr>
            </w:pPr>
            <w:r>
              <w:rPr>
                <w:b/>
              </w:rPr>
              <w:t>1</w:t>
            </w:r>
          </w:p>
        </w:tc>
      </w:tr>
      <w:tr w:rsidR="00FF51A2" w14:paraId="2BEFE48C" w14:textId="77777777" w:rsidTr="00FF51A2">
        <w:trPr>
          <w:jc w:val="center"/>
        </w:trPr>
        <w:tc>
          <w:tcPr>
            <w:tcW w:w="2547" w:type="dxa"/>
            <w:gridSpan w:val="2"/>
            <w:shd w:val="clear" w:color="auto" w:fill="auto"/>
          </w:tcPr>
          <w:p w14:paraId="3BCD6C4E" w14:textId="77777777" w:rsidR="00FF51A2" w:rsidRDefault="00FF51A2" w:rsidP="00FF51A2">
            <w:pPr>
              <w:widowControl w:val="0"/>
              <w:jc w:val="center"/>
              <w:rPr>
                <w:b/>
              </w:rPr>
            </w:pPr>
            <w:r>
              <w:rPr>
                <w:b/>
              </w:rPr>
              <w:t>Test Case ID:</w:t>
            </w:r>
          </w:p>
        </w:tc>
        <w:tc>
          <w:tcPr>
            <w:tcW w:w="1592" w:type="dxa"/>
            <w:shd w:val="clear" w:color="auto" w:fill="auto"/>
          </w:tcPr>
          <w:p w14:paraId="52C0D2C3" w14:textId="73D67D47" w:rsidR="00FF51A2" w:rsidRDefault="00FF51A2" w:rsidP="00FF51A2">
            <w:pPr>
              <w:widowControl w:val="0"/>
              <w:rPr>
                <w:i/>
                <w:sz w:val="22"/>
                <w:szCs w:val="22"/>
              </w:rPr>
            </w:pPr>
            <w:r>
              <w:rPr>
                <w:i/>
                <w:sz w:val="22"/>
                <w:szCs w:val="22"/>
              </w:rPr>
              <w:t>1.1.1</w:t>
            </w:r>
            <w:r w:rsidR="00853BF4">
              <w:rPr>
                <w:i/>
                <w:sz w:val="22"/>
                <w:szCs w:val="22"/>
              </w:rPr>
              <w:t>3</w:t>
            </w:r>
          </w:p>
        </w:tc>
        <w:tc>
          <w:tcPr>
            <w:tcW w:w="2235" w:type="dxa"/>
            <w:gridSpan w:val="2"/>
            <w:shd w:val="clear" w:color="auto" w:fill="auto"/>
          </w:tcPr>
          <w:p w14:paraId="4A62684B" w14:textId="77777777" w:rsidR="00FF51A2" w:rsidRDefault="00FF51A2" w:rsidP="00FF51A2">
            <w:pPr>
              <w:widowControl w:val="0"/>
              <w:jc w:val="center"/>
              <w:rPr>
                <w:b/>
              </w:rPr>
            </w:pPr>
            <w:r>
              <w:rPr>
                <w:b/>
              </w:rPr>
              <w:t>QA Test Engineer:</w:t>
            </w:r>
          </w:p>
        </w:tc>
        <w:tc>
          <w:tcPr>
            <w:tcW w:w="2653" w:type="dxa"/>
            <w:shd w:val="clear" w:color="auto" w:fill="auto"/>
          </w:tcPr>
          <w:p w14:paraId="3C47DCD6" w14:textId="77777777" w:rsidR="00FF51A2" w:rsidRDefault="002103A8" w:rsidP="00FF51A2">
            <w:pPr>
              <w:widowControl w:val="0"/>
              <w:rPr>
                <w:i/>
                <w:sz w:val="22"/>
                <w:szCs w:val="22"/>
              </w:rPr>
            </w:pPr>
            <w:r>
              <w:rPr>
                <w:i/>
                <w:sz w:val="22"/>
                <w:szCs w:val="22"/>
              </w:rPr>
              <w:t>Zain Ghazanfar</w:t>
            </w:r>
          </w:p>
        </w:tc>
      </w:tr>
      <w:tr w:rsidR="00FF51A2" w14:paraId="76192CC2" w14:textId="77777777" w:rsidTr="00FF51A2">
        <w:trPr>
          <w:jc w:val="center"/>
        </w:trPr>
        <w:tc>
          <w:tcPr>
            <w:tcW w:w="2547" w:type="dxa"/>
            <w:gridSpan w:val="2"/>
            <w:shd w:val="clear" w:color="auto" w:fill="auto"/>
          </w:tcPr>
          <w:p w14:paraId="2D1F8A6E" w14:textId="77777777" w:rsidR="00FF51A2" w:rsidRDefault="00FF51A2" w:rsidP="00FF51A2">
            <w:pPr>
              <w:widowControl w:val="0"/>
              <w:jc w:val="center"/>
              <w:rPr>
                <w:b/>
              </w:rPr>
            </w:pPr>
            <w:r>
              <w:rPr>
                <w:b/>
              </w:rPr>
              <w:t>Test case Version:</w:t>
            </w:r>
          </w:p>
        </w:tc>
        <w:tc>
          <w:tcPr>
            <w:tcW w:w="1592" w:type="dxa"/>
            <w:shd w:val="clear" w:color="auto" w:fill="auto"/>
          </w:tcPr>
          <w:p w14:paraId="2E0E60F3" w14:textId="77777777" w:rsidR="00FF51A2" w:rsidRDefault="00C53D1A" w:rsidP="00FF51A2">
            <w:pPr>
              <w:widowControl w:val="0"/>
              <w:rPr>
                <w:i/>
                <w:sz w:val="22"/>
                <w:szCs w:val="22"/>
              </w:rPr>
            </w:pPr>
            <w:r>
              <w:rPr>
                <w:i/>
                <w:sz w:val="22"/>
                <w:szCs w:val="22"/>
              </w:rPr>
              <w:t>3</w:t>
            </w:r>
          </w:p>
        </w:tc>
        <w:tc>
          <w:tcPr>
            <w:tcW w:w="2235" w:type="dxa"/>
            <w:gridSpan w:val="2"/>
            <w:shd w:val="clear" w:color="auto" w:fill="auto"/>
          </w:tcPr>
          <w:p w14:paraId="78AA0C96" w14:textId="77777777" w:rsidR="00FF51A2" w:rsidRDefault="00FF51A2" w:rsidP="00FF51A2">
            <w:pPr>
              <w:widowControl w:val="0"/>
              <w:jc w:val="center"/>
              <w:rPr>
                <w:b/>
              </w:rPr>
            </w:pPr>
            <w:r>
              <w:rPr>
                <w:b/>
              </w:rPr>
              <w:t>Reviewed By:</w:t>
            </w:r>
          </w:p>
        </w:tc>
        <w:tc>
          <w:tcPr>
            <w:tcW w:w="2653" w:type="dxa"/>
            <w:shd w:val="clear" w:color="auto" w:fill="auto"/>
          </w:tcPr>
          <w:p w14:paraId="2EB1CD2E" w14:textId="77777777" w:rsidR="00FF51A2" w:rsidRDefault="00FF51A2" w:rsidP="00FF51A2">
            <w:pPr>
              <w:widowControl w:val="0"/>
              <w:rPr>
                <w:i/>
                <w:sz w:val="22"/>
                <w:szCs w:val="22"/>
              </w:rPr>
            </w:pPr>
            <w:r>
              <w:rPr>
                <w:i/>
                <w:sz w:val="22"/>
                <w:szCs w:val="22"/>
              </w:rPr>
              <w:t>Roshan Ul Haq</w:t>
            </w:r>
          </w:p>
        </w:tc>
      </w:tr>
      <w:tr w:rsidR="00FF51A2" w14:paraId="1368EC6C" w14:textId="77777777" w:rsidTr="00FF51A2">
        <w:trPr>
          <w:jc w:val="center"/>
        </w:trPr>
        <w:tc>
          <w:tcPr>
            <w:tcW w:w="2547" w:type="dxa"/>
            <w:gridSpan w:val="2"/>
            <w:shd w:val="clear" w:color="auto" w:fill="auto"/>
          </w:tcPr>
          <w:p w14:paraId="3ED70085" w14:textId="77777777" w:rsidR="00FF51A2" w:rsidRDefault="00FF51A2" w:rsidP="00FF51A2">
            <w:pPr>
              <w:widowControl w:val="0"/>
              <w:jc w:val="center"/>
              <w:rPr>
                <w:b/>
              </w:rPr>
            </w:pPr>
            <w:r>
              <w:rPr>
                <w:b/>
              </w:rPr>
              <w:t>Test Date:</w:t>
            </w:r>
          </w:p>
        </w:tc>
        <w:tc>
          <w:tcPr>
            <w:tcW w:w="1592" w:type="dxa"/>
            <w:shd w:val="clear" w:color="auto" w:fill="auto"/>
          </w:tcPr>
          <w:p w14:paraId="593BB379" w14:textId="77777777" w:rsidR="00FF51A2" w:rsidRDefault="00FF51A2" w:rsidP="00FF51A2">
            <w:pPr>
              <w:widowControl w:val="0"/>
              <w:rPr>
                <w:i/>
                <w:sz w:val="22"/>
                <w:szCs w:val="22"/>
              </w:rPr>
            </w:pPr>
            <w:r>
              <w:rPr>
                <w:i/>
                <w:sz w:val="22"/>
                <w:szCs w:val="22"/>
              </w:rPr>
              <w:t>01/01/2020</w:t>
            </w:r>
          </w:p>
        </w:tc>
        <w:tc>
          <w:tcPr>
            <w:tcW w:w="2235" w:type="dxa"/>
            <w:gridSpan w:val="2"/>
            <w:shd w:val="clear" w:color="auto" w:fill="auto"/>
          </w:tcPr>
          <w:p w14:paraId="62611BE5" w14:textId="77777777" w:rsidR="00FF51A2" w:rsidRDefault="00FF51A2" w:rsidP="00FF51A2">
            <w:pPr>
              <w:widowControl w:val="0"/>
              <w:jc w:val="center"/>
              <w:rPr>
                <w:b/>
              </w:rPr>
            </w:pPr>
            <w:r>
              <w:rPr>
                <w:b/>
              </w:rPr>
              <w:t>Use Case Reference(s):</w:t>
            </w:r>
          </w:p>
        </w:tc>
        <w:tc>
          <w:tcPr>
            <w:tcW w:w="2653" w:type="dxa"/>
            <w:shd w:val="clear" w:color="auto" w:fill="auto"/>
          </w:tcPr>
          <w:p w14:paraId="42781275" w14:textId="77777777" w:rsidR="00FF51A2" w:rsidRDefault="00FF51A2" w:rsidP="00FF51A2">
            <w:pPr>
              <w:widowControl w:val="0"/>
              <w:rPr>
                <w:i/>
                <w:sz w:val="22"/>
                <w:szCs w:val="22"/>
              </w:rPr>
            </w:pPr>
          </w:p>
        </w:tc>
      </w:tr>
      <w:tr w:rsidR="00FF51A2" w14:paraId="1FB2E986" w14:textId="77777777" w:rsidTr="00FF51A2">
        <w:trPr>
          <w:trHeight w:val="400"/>
          <w:jc w:val="center"/>
        </w:trPr>
        <w:tc>
          <w:tcPr>
            <w:tcW w:w="2547" w:type="dxa"/>
            <w:gridSpan w:val="2"/>
            <w:shd w:val="clear" w:color="auto" w:fill="auto"/>
          </w:tcPr>
          <w:p w14:paraId="3B429D83" w14:textId="77777777" w:rsidR="00FF51A2" w:rsidRDefault="00FF51A2" w:rsidP="00FF51A2">
            <w:pPr>
              <w:widowControl w:val="0"/>
              <w:jc w:val="center"/>
              <w:rPr>
                <w:b/>
              </w:rPr>
            </w:pPr>
            <w:r>
              <w:rPr>
                <w:b/>
              </w:rPr>
              <w:t>Revision History:</w:t>
            </w:r>
          </w:p>
        </w:tc>
        <w:tc>
          <w:tcPr>
            <w:tcW w:w="6480" w:type="dxa"/>
            <w:gridSpan w:val="4"/>
            <w:shd w:val="clear" w:color="auto" w:fill="auto"/>
          </w:tcPr>
          <w:p w14:paraId="05A17FDD" w14:textId="77777777" w:rsidR="00FF51A2" w:rsidRDefault="00C53D1A" w:rsidP="00FF51A2">
            <w:pPr>
              <w:rPr>
                <w:i/>
                <w:sz w:val="22"/>
                <w:szCs w:val="22"/>
              </w:rPr>
            </w:pPr>
            <w:r>
              <w:rPr>
                <w:i/>
                <w:sz w:val="22"/>
                <w:szCs w:val="22"/>
              </w:rPr>
              <w:t>This module’s testing was completed in version 3.</w:t>
            </w:r>
          </w:p>
        </w:tc>
      </w:tr>
      <w:tr w:rsidR="00FF51A2" w14:paraId="35E65CFF" w14:textId="77777777" w:rsidTr="00FF51A2">
        <w:trPr>
          <w:jc w:val="center"/>
        </w:trPr>
        <w:tc>
          <w:tcPr>
            <w:tcW w:w="2547" w:type="dxa"/>
            <w:gridSpan w:val="2"/>
            <w:shd w:val="clear" w:color="auto" w:fill="auto"/>
          </w:tcPr>
          <w:p w14:paraId="2DB581E9" w14:textId="77777777" w:rsidR="00FF51A2" w:rsidRDefault="00FF51A2" w:rsidP="00FF51A2">
            <w:pPr>
              <w:widowControl w:val="0"/>
              <w:jc w:val="center"/>
              <w:rPr>
                <w:b/>
              </w:rPr>
            </w:pPr>
            <w:r>
              <w:rPr>
                <w:b/>
              </w:rPr>
              <w:t>Objective</w:t>
            </w:r>
          </w:p>
        </w:tc>
        <w:tc>
          <w:tcPr>
            <w:tcW w:w="6480" w:type="dxa"/>
            <w:gridSpan w:val="4"/>
            <w:shd w:val="clear" w:color="auto" w:fill="auto"/>
          </w:tcPr>
          <w:p w14:paraId="2745A562" w14:textId="77777777" w:rsidR="00FF51A2" w:rsidRPr="00B94E15" w:rsidRDefault="00FF51A2" w:rsidP="00FF51A2">
            <w:pPr>
              <w:pStyle w:val="BodyText"/>
              <w:rPr>
                <w:i/>
                <w:iCs/>
                <w:sz w:val="22"/>
                <w:szCs w:val="22"/>
              </w:rPr>
            </w:pPr>
            <w:r>
              <w:rPr>
                <w:i/>
                <w:iCs/>
                <w:sz w:val="22"/>
                <w:szCs w:val="22"/>
              </w:rPr>
              <w:t>The accuracy of the obstacle detection by the application is 80%.</w:t>
            </w:r>
          </w:p>
        </w:tc>
      </w:tr>
      <w:tr w:rsidR="00FF51A2" w14:paraId="1A51C81F" w14:textId="77777777" w:rsidTr="00FF51A2">
        <w:trPr>
          <w:jc w:val="center"/>
        </w:trPr>
        <w:tc>
          <w:tcPr>
            <w:tcW w:w="2547" w:type="dxa"/>
            <w:gridSpan w:val="2"/>
            <w:shd w:val="clear" w:color="auto" w:fill="auto"/>
          </w:tcPr>
          <w:p w14:paraId="618A658C" w14:textId="77777777" w:rsidR="00FF51A2" w:rsidRDefault="00FF51A2" w:rsidP="00FF51A2">
            <w:pPr>
              <w:widowControl w:val="0"/>
              <w:jc w:val="center"/>
              <w:rPr>
                <w:b/>
              </w:rPr>
            </w:pPr>
            <w:r>
              <w:rPr>
                <w:b/>
              </w:rPr>
              <w:t>Product/Ver/Module:</w:t>
            </w:r>
          </w:p>
        </w:tc>
        <w:tc>
          <w:tcPr>
            <w:tcW w:w="6480" w:type="dxa"/>
            <w:gridSpan w:val="4"/>
            <w:shd w:val="clear" w:color="auto" w:fill="auto"/>
          </w:tcPr>
          <w:p w14:paraId="15668D92" w14:textId="77777777" w:rsidR="00FF51A2" w:rsidRDefault="006715A8" w:rsidP="00FF51A2">
            <w:pPr>
              <w:rPr>
                <w:i/>
                <w:sz w:val="22"/>
                <w:szCs w:val="22"/>
              </w:rPr>
            </w:pPr>
            <w:r>
              <w:rPr>
                <w:i/>
                <w:sz w:val="22"/>
                <w:szCs w:val="22"/>
              </w:rPr>
              <w:t>Reliability</w:t>
            </w:r>
            <w:r w:rsidR="00FF51A2">
              <w:rPr>
                <w:i/>
                <w:sz w:val="22"/>
                <w:szCs w:val="22"/>
              </w:rPr>
              <w:t xml:space="preserve"> Module </w:t>
            </w:r>
          </w:p>
        </w:tc>
      </w:tr>
      <w:tr w:rsidR="00FF51A2" w14:paraId="24F956F2" w14:textId="77777777" w:rsidTr="00FF51A2">
        <w:trPr>
          <w:jc w:val="center"/>
        </w:trPr>
        <w:tc>
          <w:tcPr>
            <w:tcW w:w="2547" w:type="dxa"/>
            <w:gridSpan w:val="2"/>
            <w:shd w:val="clear" w:color="auto" w:fill="auto"/>
          </w:tcPr>
          <w:p w14:paraId="4E771BF0" w14:textId="77777777" w:rsidR="00FF51A2" w:rsidRDefault="00FF51A2" w:rsidP="00FF51A2">
            <w:pPr>
              <w:widowControl w:val="0"/>
              <w:jc w:val="center"/>
              <w:rPr>
                <w:b/>
              </w:rPr>
            </w:pPr>
            <w:r>
              <w:rPr>
                <w:b/>
              </w:rPr>
              <w:t>Environment:</w:t>
            </w:r>
          </w:p>
        </w:tc>
        <w:tc>
          <w:tcPr>
            <w:tcW w:w="6480" w:type="dxa"/>
            <w:gridSpan w:val="4"/>
            <w:shd w:val="clear" w:color="auto" w:fill="auto"/>
          </w:tcPr>
          <w:p w14:paraId="4A779563" w14:textId="77777777" w:rsidR="00FF51A2" w:rsidRDefault="00FF51A2" w:rsidP="00FF51A2">
            <w:pPr>
              <w:rPr>
                <w:i/>
                <w:sz w:val="22"/>
                <w:szCs w:val="22"/>
              </w:rPr>
            </w:pPr>
            <w:r>
              <w:rPr>
                <w:i/>
                <w:sz w:val="22"/>
                <w:szCs w:val="22"/>
              </w:rPr>
              <w:t>Software: Android Studio</w:t>
            </w:r>
          </w:p>
          <w:p w14:paraId="68AAD094" w14:textId="77777777" w:rsidR="00FF51A2" w:rsidRDefault="00FF51A2" w:rsidP="00FF51A2">
            <w:pPr>
              <w:rPr>
                <w:i/>
                <w:sz w:val="22"/>
                <w:szCs w:val="22"/>
              </w:rPr>
            </w:pPr>
            <w:r>
              <w:rPr>
                <w:i/>
                <w:sz w:val="22"/>
                <w:szCs w:val="22"/>
              </w:rPr>
              <w:t>Language: Java and Python</w:t>
            </w:r>
          </w:p>
          <w:p w14:paraId="7C10A0E4" w14:textId="77777777" w:rsidR="00FF51A2" w:rsidRDefault="00FF51A2" w:rsidP="00FF51A2">
            <w:pPr>
              <w:rPr>
                <w:i/>
                <w:sz w:val="22"/>
                <w:szCs w:val="22"/>
              </w:rPr>
            </w:pPr>
            <w:r>
              <w:rPr>
                <w:i/>
                <w:sz w:val="22"/>
                <w:szCs w:val="22"/>
              </w:rPr>
              <w:t>OS: Android</w:t>
            </w:r>
          </w:p>
        </w:tc>
      </w:tr>
      <w:tr w:rsidR="00FF51A2" w14:paraId="723496C6" w14:textId="77777777" w:rsidTr="00FF51A2">
        <w:trPr>
          <w:jc w:val="center"/>
        </w:trPr>
        <w:tc>
          <w:tcPr>
            <w:tcW w:w="2547" w:type="dxa"/>
            <w:gridSpan w:val="2"/>
            <w:shd w:val="clear" w:color="auto" w:fill="auto"/>
          </w:tcPr>
          <w:p w14:paraId="0C894F2B" w14:textId="77777777" w:rsidR="00FF51A2" w:rsidRDefault="00FF51A2" w:rsidP="00FF51A2">
            <w:pPr>
              <w:widowControl w:val="0"/>
              <w:jc w:val="center"/>
              <w:rPr>
                <w:b/>
              </w:rPr>
            </w:pPr>
            <w:r>
              <w:rPr>
                <w:b/>
              </w:rPr>
              <w:t>Assumptions:</w:t>
            </w:r>
          </w:p>
        </w:tc>
        <w:tc>
          <w:tcPr>
            <w:tcW w:w="6480" w:type="dxa"/>
            <w:gridSpan w:val="4"/>
            <w:shd w:val="clear" w:color="auto" w:fill="auto"/>
          </w:tcPr>
          <w:p w14:paraId="0AAEE284" w14:textId="77777777" w:rsidR="00FF51A2" w:rsidRDefault="00FF51A2" w:rsidP="00FF51A2">
            <w:pPr>
              <w:rPr>
                <w:i/>
                <w:sz w:val="22"/>
                <w:szCs w:val="22"/>
              </w:rPr>
            </w:pPr>
          </w:p>
        </w:tc>
      </w:tr>
      <w:tr w:rsidR="00FF51A2" w14:paraId="32F9BA66" w14:textId="77777777" w:rsidTr="00FF51A2">
        <w:trPr>
          <w:jc w:val="center"/>
        </w:trPr>
        <w:tc>
          <w:tcPr>
            <w:tcW w:w="2547" w:type="dxa"/>
            <w:gridSpan w:val="2"/>
            <w:shd w:val="clear" w:color="auto" w:fill="auto"/>
          </w:tcPr>
          <w:p w14:paraId="66892C4E" w14:textId="77777777" w:rsidR="00FF51A2" w:rsidRDefault="00FF51A2" w:rsidP="00FF51A2">
            <w:pPr>
              <w:widowControl w:val="0"/>
              <w:jc w:val="center"/>
              <w:rPr>
                <w:b/>
              </w:rPr>
            </w:pPr>
            <w:r>
              <w:rPr>
                <w:b/>
              </w:rPr>
              <w:t>Pre-Requisite:</w:t>
            </w:r>
          </w:p>
        </w:tc>
        <w:tc>
          <w:tcPr>
            <w:tcW w:w="6480" w:type="dxa"/>
            <w:gridSpan w:val="4"/>
            <w:shd w:val="clear" w:color="auto" w:fill="auto"/>
          </w:tcPr>
          <w:p w14:paraId="37758846" w14:textId="77777777" w:rsidR="00FF51A2" w:rsidRDefault="00FF51A2" w:rsidP="00FF51A2">
            <w:pPr>
              <w:widowControl w:val="0"/>
              <w:rPr>
                <w:i/>
                <w:sz w:val="22"/>
                <w:szCs w:val="22"/>
              </w:rPr>
            </w:pPr>
          </w:p>
        </w:tc>
      </w:tr>
      <w:tr w:rsidR="00FF51A2" w14:paraId="0E778A0C" w14:textId="77777777" w:rsidTr="00FF51A2">
        <w:trPr>
          <w:trHeight w:val="402"/>
          <w:jc w:val="center"/>
        </w:trPr>
        <w:tc>
          <w:tcPr>
            <w:tcW w:w="1271" w:type="dxa"/>
            <w:shd w:val="clear" w:color="auto" w:fill="auto"/>
          </w:tcPr>
          <w:p w14:paraId="3170B425" w14:textId="77777777" w:rsidR="00FF51A2" w:rsidRDefault="00FF51A2" w:rsidP="00FF51A2">
            <w:pPr>
              <w:widowControl w:val="0"/>
              <w:jc w:val="center"/>
              <w:rPr>
                <w:b/>
              </w:rPr>
            </w:pPr>
            <w:r>
              <w:rPr>
                <w:b/>
              </w:rPr>
              <w:t>Step No.</w:t>
            </w:r>
          </w:p>
        </w:tc>
        <w:tc>
          <w:tcPr>
            <w:tcW w:w="3544" w:type="dxa"/>
            <w:gridSpan w:val="3"/>
            <w:shd w:val="clear" w:color="auto" w:fill="auto"/>
          </w:tcPr>
          <w:p w14:paraId="4BBBC828" w14:textId="77777777" w:rsidR="00FF51A2" w:rsidRDefault="00FF51A2" w:rsidP="00FF51A2">
            <w:pPr>
              <w:widowControl w:val="0"/>
              <w:jc w:val="center"/>
              <w:rPr>
                <w:b/>
              </w:rPr>
            </w:pPr>
            <w:r>
              <w:rPr>
                <w:b/>
              </w:rPr>
              <w:t>Execution description</w:t>
            </w:r>
          </w:p>
        </w:tc>
        <w:tc>
          <w:tcPr>
            <w:tcW w:w="4212" w:type="dxa"/>
            <w:gridSpan w:val="2"/>
            <w:shd w:val="clear" w:color="auto" w:fill="auto"/>
          </w:tcPr>
          <w:p w14:paraId="7DFA82C4" w14:textId="77777777" w:rsidR="00FF51A2" w:rsidRDefault="00FF51A2" w:rsidP="00FF51A2">
            <w:pPr>
              <w:widowControl w:val="0"/>
              <w:jc w:val="center"/>
              <w:rPr>
                <w:b/>
              </w:rPr>
            </w:pPr>
            <w:r>
              <w:rPr>
                <w:b/>
              </w:rPr>
              <w:t>Procedure result</w:t>
            </w:r>
          </w:p>
        </w:tc>
      </w:tr>
      <w:tr w:rsidR="00FF51A2" w14:paraId="677D8E5D" w14:textId="77777777" w:rsidTr="00FF51A2">
        <w:trPr>
          <w:trHeight w:val="365"/>
          <w:jc w:val="center"/>
        </w:trPr>
        <w:tc>
          <w:tcPr>
            <w:tcW w:w="1271" w:type="dxa"/>
            <w:shd w:val="clear" w:color="auto" w:fill="auto"/>
          </w:tcPr>
          <w:p w14:paraId="1AF7B71E" w14:textId="77777777" w:rsidR="00FF51A2" w:rsidRDefault="00FF51A2" w:rsidP="00FF51A2">
            <w:pPr>
              <w:widowControl w:val="0"/>
              <w:jc w:val="center"/>
              <w:rPr>
                <w:b/>
              </w:rPr>
            </w:pPr>
            <w:r>
              <w:rPr>
                <w:b/>
              </w:rPr>
              <w:t>1</w:t>
            </w:r>
          </w:p>
        </w:tc>
        <w:tc>
          <w:tcPr>
            <w:tcW w:w="3544" w:type="dxa"/>
            <w:gridSpan w:val="3"/>
            <w:shd w:val="clear" w:color="auto" w:fill="auto"/>
          </w:tcPr>
          <w:p w14:paraId="2C38BBB0" w14:textId="77777777" w:rsidR="00FF51A2" w:rsidRDefault="00FF51A2" w:rsidP="00FF51A2">
            <w:pPr>
              <w:rPr>
                <w:i/>
                <w:sz w:val="22"/>
                <w:szCs w:val="22"/>
              </w:rPr>
            </w:pPr>
            <w:r>
              <w:rPr>
                <w:i/>
                <w:sz w:val="22"/>
                <w:szCs w:val="22"/>
              </w:rPr>
              <w:t>User has single tapped to open the camera in day mode.</w:t>
            </w:r>
          </w:p>
        </w:tc>
        <w:tc>
          <w:tcPr>
            <w:tcW w:w="4212" w:type="dxa"/>
            <w:gridSpan w:val="2"/>
            <w:shd w:val="clear" w:color="auto" w:fill="auto"/>
          </w:tcPr>
          <w:p w14:paraId="178514D9" w14:textId="2A66E53B" w:rsidR="00FF51A2" w:rsidRDefault="00FF51A2" w:rsidP="00FF51A2">
            <w:pPr>
              <w:widowControl w:val="0"/>
              <w:rPr>
                <w:i/>
                <w:sz w:val="22"/>
                <w:szCs w:val="22"/>
              </w:rPr>
            </w:pPr>
            <w:r>
              <w:rPr>
                <w:i/>
                <w:sz w:val="22"/>
                <w:szCs w:val="22"/>
              </w:rPr>
              <w:t xml:space="preserve">The application </w:t>
            </w:r>
            <w:r w:rsidR="001C4C92">
              <w:rPr>
                <w:i/>
                <w:sz w:val="22"/>
                <w:szCs w:val="22"/>
              </w:rPr>
              <w:t xml:space="preserve">doses not </w:t>
            </w:r>
            <w:r>
              <w:rPr>
                <w:i/>
                <w:sz w:val="22"/>
                <w:szCs w:val="22"/>
              </w:rPr>
              <w:t>detects the obstacles with an accuracy of 80%.</w:t>
            </w:r>
          </w:p>
        </w:tc>
      </w:tr>
      <w:tr w:rsidR="00FF51A2" w14:paraId="565C298D" w14:textId="77777777" w:rsidTr="00FF51A2">
        <w:trPr>
          <w:trHeight w:val="1012"/>
          <w:jc w:val="center"/>
        </w:trPr>
        <w:tc>
          <w:tcPr>
            <w:tcW w:w="9027" w:type="dxa"/>
            <w:gridSpan w:val="6"/>
            <w:shd w:val="clear" w:color="auto" w:fill="auto"/>
          </w:tcPr>
          <w:p w14:paraId="56CB7534" w14:textId="5098FDE5" w:rsidR="00FF51A2" w:rsidRDefault="00FF51A2" w:rsidP="00FF51A2">
            <w:pPr>
              <w:widowControl w:val="0"/>
              <w:jc w:val="center"/>
              <w:rPr>
                <w:b/>
              </w:rPr>
            </w:pPr>
            <w:r>
              <w:rPr>
                <w:b/>
              </w:rPr>
              <w:t xml:space="preserve">Comments: </w:t>
            </w:r>
            <w:r>
              <w:rPr>
                <w:i/>
                <w:sz w:val="22"/>
                <w:szCs w:val="22"/>
              </w:rPr>
              <w:t xml:space="preserve">System is </w:t>
            </w:r>
            <w:r w:rsidR="001C4C92">
              <w:rPr>
                <w:i/>
                <w:sz w:val="22"/>
                <w:szCs w:val="22"/>
              </w:rPr>
              <w:t xml:space="preserve">not </w:t>
            </w:r>
            <w:r>
              <w:rPr>
                <w:i/>
                <w:sz w:val="22"/>
                <w:szCs w:val="22"/>
              </w:rPr>
              <w:t>working according to our needs.</w:t>
            </w:r>
          </w:p>
        </w:tc>
      </w:tr>
      <w:tr w:rsidR="00FF51A2" w14:paraId="7195541F" w14:textId="77777777" w:rsidTr="00FF51A2">
        <w:trPr>
          <w:jc w:val="center"/>
        </w:trPr>
        <w:tc>
          <w:tcPr>
            <w:tcW w:w="9027" w:type="dxa"/>
            <w:gridSpan w:val="6"/>
            <w:shd w:val="clear" w:color="auto" w:fill="auto"/>
          </w:tcPr>
          <w:p w14:paraId="28B2E203" w14:textId="77777777" w:rsidR="00FF51A2" w:rsidRDefault="009D46FE" w:rsidP="00FF51A2">
            <w:pPr>
              <w:jc w:val="center"/>
              <w:rPr>
                <w:sz w:val="20"/>
                <w:szCs w:val="20"/>
              </w:rPr>
            </w:pPr>
            <w:r>
              <w:rPr>
                <w:rFonts w:ascii="Segoe UI Symbol" w:hAnsi="Segoe UI Symbol" w:cs="Segoe UI Symbol"/>
                <w:i/>
                <w:sz w:val="22"/>
                <w:szCs w:val="22"/>
              </w:rPr>
              <w:t>☐</w:t>
            </w:r>
            <w:r w:rsidR="00FF51A2">
              <w:rPr>
                <w:i/>
                <w:sz w:val="22"/>
                <w:szCs w:val="22"/>
              </w:rPr>
              <w:t xml:space="preserve">Passed </w:t>
            </w:r>
            <w:r>
              <w:rPr>
                <w:rFonts w:ascii="MS Gothic" w:eastAsia="MS Gothic" w:hAnsi="MS Gothic" w:cs="MS Gothic"/>
                <w:b/>
              </w:rPr>
              <w:t>☒</w:t>
            </w:r>
            <w:r w:rsidR="00FF51A2">
              <w:rPr>
                <w:i/>
                <w:sz w:val="22"/>
                <w:szCs w:val="22"/>
              </w:rPr>
              <w:t xml:space="preserve">Failed </w:t>
            </w:r>
            <w:r w:rsidR="00FF51A2">
              <w:rPr>
                <w:rFonts w:ascii="Segoe UI Symbol" w:hAnsi="Segoe UI Symbol" w:cs="Segoe UI Symbol"/>
                <w:i/>
                <w:sz w:val="22"/>
                <w:szCs w:val="22"/>
              </w:rPr>
              <w:t>☐</w:t>
            </w:r>
            <w:r w:rsidR="00FF51A2">
              <w:rPr>
                <w:i/>
                <w:sz w:val="22"/>
                <w:szCs w:val="22"/>
              </w:rPr>
              <w:t>Not Executed</w:t>
            </w:r>
          </w:p>
        </w:tc>
      </w:tr>
    </w:tbl>
    <w:p w14:paraId="08C90A99" w14:textId="77777777" w:rsidR="000521CA" w:rsidRDefault="000521CA" w:rsidP="000521CA">
      <w:pPr>
        <w:pStyle w:val="Heading3"/>
      </w:pPr>
    </w:p>
    <w:p w14:paraId="23A84143" w14:textId="77777777" w:rsidR="000521CA" w:rsidRDefault="000521CA" w:rsidP="000521CA">
      <w:pPr>
        <w:pStyle w:val="Heading3"/>
      </w:pPr>
    </w:p>
    <w:p w14:paraId="08DC6B3B" w14:textId="77777777" w:rsidR="000521CA" w:rsidRDefault="000521CA" w:rsidP="000521CA">
      <w:pPr>
        <w:pStyle w:val="Heading3"/>
      </w:pPr>
    </w:p>
    <w:p w14:paraId="0B0A5947" w14:textId="77777777" w:rsidR="000521CA" w:rsidRDefault="000521CA" w:rsidP="000521CA">
      <w:pPr>
        <w:pStyle w:val="Heading3"/>
      </w:pPr>
    </w:p>
    <w:p w14:paraId="270FBE07" w14:textId="77777777" w:rsidR="000521CA" w:rsidRDefault="000521CA" w:rsidP="000521CA">
      <w:pPr>
        <w:pStyle w:val="Heading3"/>
      </w:pPr>
    </w:p>
    <w:p w14:paraId="21F9E617" w14:textId="77777777" w:rsidR="000521CA" w:rsidRDefault="000521CA" w:rsidP="000521CA">
      <w:pPr>
        <w:pStyle w:val="Heading3"/>
      </w:pPr>
    </w:p>
    <w:p w14:paraId="0AFCC824" w14:textId="77777777" w:rsidR="000521CA" w:rsidRDefault="000521CA" w:rsidP="000521CA">
      <w:pPr>
        <w:pStyle w:val="Heading3"/>
      </w:pPr>
    </w:p>
    <w:p w14:paraId="1E96C101" w14:textId="77777777" w:rsidR="000521CA" w:rsidRDefault="000521CA" w:rsidP="000521CA">
      <w:pPr>
        <w:pStyle w:val="Heading3"/>
      </w:pPr>
    </w:p>
    <w:p w14:paraId="1165B0D8" w14:textId="4ACE3CC1" w:rsidR="000521CA" w:rsidRDefault="000521CA" w:rsidP="000521CA"/>
    <w:p w14:paraId="64FD8510" w14:textId="36E5DF8D" w:rsidR="00B424D5" w:rsidRDefault="00B424D5" w:rsidP="000521CA"/>
    <w:p w14:paraId="2BBDE317" w14:textId="5CCE5104" w:rsidR="00B424D5" w:rsidRDefault="00B424D5" w:rsidP="000521CA"/>
    <w:p w14:paraId="7206E66F" w14:textId="77777777" w:rsidR="00B424D5" w:rsidRPr="000521CA" w:rsidRDefault="00B424D5" w:rsidP="000521CA"/>
    <w:p w14:paraId="053E11E8" w14:textId="05770601" w:rsidR="000521CA" w:rsidRDefault="000521CA" w:rsidP="000521CA">
      <w:pPr>
        <w:pStyle w:val="Heading3"/>
      </w:pPr>
      <w:bookmarkStart w:id="246" w:name="_Toc42076315"/>
      <w:r>
        <w:lastRenderedPageBreak/>
        <w:t>4.2.1</w:t>
      </w:r>
      <w:r w:rsidR="00853BF4">
        <w:t>4</w:t>
      </w:r>
      <w:r>
        <w:t xml:space="preserve"> Modularity Check</w:t>
      </w:r>
      <w:bookmarkEnd w:id="246"/>
    </w:p>
    <w:p w14:paraId="422E037E" w14:textId="5B7822A1" w:rsidR="00B424D5" w:rsidRPr="00B424D5" w:rsidRDefault="00B424D5" w:rsidP="00B424D5">
      <w:pPr>
        <w:pStyle w:val="BodyText"/>
      </w:pPr>
      <w:r>
        <w:t>The following test case is about the modularity check non functionality and the reproduce steps in order to execute it.</w:t>
      </w:r>
    </w:p>
    <w:p w14:paraId="3941B70A" w14:textId="77777777" w:rsidR="000521CA" w:rsidRDefault="000521CA" w:rsidP="000521CA"/>
    <w:tbl>
      <w:tblPr>
        <w:tblW w:w="9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1276"/>
        <w:gridCol w:w="1592"/>
        <w:gridCol w:w="676"/>
        <w:gridCol w:w="1559"/>
        <w:gridCol w:w="2653"/>
      </w:tblGrid>
      <w:tr w:rsidR="000521CA" w14:paraId="12DD1085" w14:textId="77777777" w:rsidTr="00FA4E15">
        <w:trPr>
          <w:jc w:val="center"/>
        </w:trPr>
        <w:tc>
          <w:tcPr>
            <w:tcW w:w="9027" w:type="dxa"/>
            <w:gridSpan w:val="6"/>
            <w:shd w:val="clear" w:color="auto" w:fill="auto"/>
          </w:tcPr>
          <w:p w14:paraId="2917D898" w14:textId="77777777" w:rsidR="000521CA" w:rsidRDefault="000521CA" w:rsidP="00FA4E15">
            <w:pPr>
              <w:jc w:val="center"/>
              <w:rPr>
                <w:b/>
              </w:rPr>
            </w:pPr>
            <w:r>
              <w:rPr>
                <w:b/>
              </w:rPr>
              <w:t>Modularity Non-Functional Requirement</w:t>
            </w:r>
          </w:p>
        </w:tc>
      </w:tr>
      <w:tr w:rsidR="000521CA" w14:paraId="42C3251E" w14:textId="77777777" w:rsidTr="00FA4E15">
        <w:trPr>
          <w:jc w:val="center"/>
        </w:trPr>
        <w:tc>
          <w:tcPr>
            <w:tcW w:w="9027" w:type="dxa"/>
            <w:gridSpan w:val="6"/>
            <w:shd w:val="clear" w:color="auto" w:fill="auto"/>
          </w:tcPr>
          <w:p w14:paraId="45CF74DD" w14:textId="77777777" w:rsidR="000521CA" w:rsidRDefault="00C53D1A" w:rsidP="00FA4E15">
            <w:pPr>
              <w:jc w:val="center"/>
              <w:rPr>
                <w:b/>
              </w:rPr>
            </w:pPr>
            <w:r>
              <w:rPr>
                <w:b/>
              </w:rPr>
              <w:t>1</w:t>
            </w:r>
          </w:p>
        </w:tc>
      </w:tr>
      <w:tr w:rsidR="000521CA" w14:paraId="2253DB68" w14:textId="77777777" w:rsidTr="00FA4E15">
        <w:trPr>
          <w:jc w:val="center"/>
        </w:trPr>
        <w:tc>
          <w:tcPr>
            <w:tcW w:w="2547" w:type="dxa"/>
            <w:gridSpan w:val="2"/>
            <w:shd w:val="clear" w:color="auto" w:fill="auto"/>
          </w:tcPr>
          <w:p w14:paraId="5373B9C7" w14:textId="77777777" w:rsidR="000521CA" w:rsidRDefault="000521CA" w:rsidP="00FA4E15">
            <w:pPr>
              <w:widowControl w:val="0"/>
              <w:jc w:val="center"/>
              <w:rPr>
                <w:b/>
              </w:rPr>
            </w:pPr>
            <w:r>
              <w:rPr>
                <w:b/>
              </w:rPr>
              <w:t>Test Case ID:</w:t>
            </w:r>
          </w:p>
        </w:tc>
        <w:tc>
          <w:tcPr>
            <w:tcW w:w="1592" w:type="dxa"/>
            <w:shd w:val="clear" w:color="auto" w:fill="auto"/>
          </w:tcPr>
          <w:p w14:paraId="19AAE4E2" w14:textId="5915934A" w:rsidR="000521CA" w:rsidRDefault="000521CA" w:rsidP="00FA4E15">
            <w:pPr>
              <w:widowControl w:val="0"/>
              <w:rPr>
                <w:i/>
                <w:sz w:val="22"/>
                <w:szCs w:val="22"/>
              </w:rPr>
            </w:pPr>
            <w:r>
              <w:rPr>
                <w:i/>
                <w:sz w:val="22"/>
                <w:szCs w:val="22"/>
              </w:rPr>
              <w:t>1.1.1</w:t>
            </w:r>
            <w:r w:rsidR="00853BF4">
              <w:rPr>
                <w:i/>
                <w:sz w:val="22"/>
                <w:szCs w:val="22"/>
              </w:rPr>
              <w:t>4</w:t>
            </w:r>
          </w:p>
        </w:tc>
        <w:tc>
          <w:tcPr>
            <w:tcW w:w="2235" w:type="dxa"/>
            <w:gridSpan w:val="2"/>
            <w:shd w:val="clear" w:color="auto" w:fill="auto"/>
          </w:tcPr>
          <w:p w14:paraId="4C1B608F" w14:textId="77777777" w:rsidR="000521CA" w:rsidRDefault="000521CA" w:rsidP="00FA4E15">
            <w:pPr>
              <w:widowControl w:val="0"/>
              <w:jc w:val="center"/>
              <w:rPr>
                <w:b/>
              </w:rPr>
            </w:pPr>
            <w:r>
              <w:rPr>
                <w:b/>
              </w:rPr>
              <w:t>QA Test Engineer:</w:t>
            </w:r>
          </w:p>
        </w:tc>
        <w:tc>
          <w:tcPr>
            <w:tcW w:w="2653" w:type="dxa"/>
            <w:shd w:val="clear" w:color="auto" w:fill="auto"/>
          </w:tcPr>
          <w:p w14:paraId="5154191A" w14:textId="77777777" w:rsidR="000521CA" w:rsidRDefault="000521CA" w:rsidP="00FA4E15">
            <w:pPr>
              <w:widowControl w:val="0"/>
              <w:rPr>
                <w:i/>
                <w:sz w:val="22"/>
                <w:szCs w:val="22"/>
              </w:rPr>
            </w:pPr>
            <w:r>
              <w:rPr>
                <w:i/>
                <w:sz w:val="22"/>
                <w:szCs w:val="22"/>
              </w:rPr>
              <w:t>Hamna Faisal</w:t>
            </w:r>
          </w:p>
        </w:tc>
      </w:tr>
      <w:tr w:rsidR="000521CA" w14:paraId="656DECB2" w14:textId="77777777" w:rsidTr="00FA4E15">
        <w:trPr>
          <w:jc w:val="center"/>
        </w:trPr>
        <w:tc>
          <w:tcPr>
            <w:tcW w:w="2547" w:type="dxa"/>
            <w:gridSpan w:val="2"/>
            <w:shd w:val="clear" w:color="auto" w:fill="auto"/>
          </w:tcPr>
          <w:p w14:paraId="0614D9E9" w14:textId="77777777" w:rsidR="000521CA" w:rsidRDefault="000521CA" w:rsidP="00FA4E15">
            <w:pPr>
              <w:widowControl w:val="0"/>
              <w:jc w:val="center"/>
              <w:rPr>
                <w:b/>
              </w:rPr>
            </w:pPr>
            <w:r>
              <w:rPr>
                <w:b/>
              </w:rPr>
              <w:t>Test case Version:</w:t>
            </w:r>
          </w:p>
        </w:tc>
        <w:tc>
          <w:tcPr>
            <w:tcW w:w="1592" w:type="dxa"/>
            <w:shd w:val="clear" w:color="auto" w:fill="auto"/>
          </w:tcPr>
          <w:p w14:paraId="68F86ACD" w14:textId="77777777" w:rsidR="000521CA" w:rsidRDefault="000521CA" w:rsidP="00FA4E15">
            <w:pPr>
              <w:widowControl w:val="0"/>
              <w:rPr>
                <w:i/>
                <w:sz w:val="22"/>
                <w:szCs w:val="22"/>
              </w:rPr>
            </w:pPr>
            <w:r>
              <w:rPr>
                <w:i/>
                <w:sz w:val="22"/>
                <w:szCs w:val="22"/>
              </w:rPr>
              <w:t>1</w:t>
            </w:r>
          </w:p>
        </w:tc>
        <w:tc>
          <w:tcPr>
            <w:tcW w:w="2235" w:type="dxa"/>
            <w:gridSpan w:val="2"/>
            <w:shd w:val="clear" w:color="auto" w:fill="auto"/>
          </w:tcPr>
          <w:p w14:paraId="1D262C4B" w14:textId="77777777" w:rsidR="000521CA" w:rsidRDefault="000521CA" w:rsidP="00FA4E15">
            <w:pPr>
              <w:widowControl w:val="0"/>
              <w:jc w:val="center"/>
              <w:rPr>
                <w:b/>
              </w:rPr>
            </w:pPr>
            <w:r>
              <w:rPr>
                <w:b/>
              </w:rPr>
              <w:t>Reviewed By:</w:t>
            </w:r>
          </w:p>
        </w:tc>
        <w:tc>
          <w:tcPr>
            <w:tcW w:w="2653" w:type="dxa"/>
            <w:shd w:val="clear" w:color="auto" w:fill="auto"/>
          </w:tcPr>
          <w:p w14:paraId="5C7DE959" w14:textId="77777777" w:rsidR="000521CA" w:rsidRDefault="000521CA" w:rsidP="00FA4E15">
            <w:pPr>
              <w:widowControl w:val="0"/>
              <w:rPr>
                <w:i/>
                <w:sz w:val="22"/>
                <w:szCs w:val="22"/>
              </w:rPr>
            </w:pPr>
            <w:r>
              <w:rPr>
                <w:i/>
                <w:sz w:val="22"/>
                <w:szCs w:val="22"/>
              </w:rPr>
              <w:t>Roshan Ul Haq</w:t>
            </w:r>
          </w:p>
        </w:tc>
      </w:tr>
      <w:tr w:rsidR="000521CA" w14:paraId="49ECAF70" w14:textId="77777777" w:rsidTr="00FA4E15">
        <w:trPr>
          <w:jc w:val="center"/>
        </w:trPr>
        <w:tc>
          <w:tcPr>
            <w:tcW w:w="2547" w:type="dxa"/>
            <w:gridSpan w:val="2"/>
            <w:shd w:val="clear" w:color="auto" w:fill="auto"/>
          </w:tcPr>
          <w:p w14:paraId="451E620C" w14:textId="77777777" w:rsidR="000521CA" w:rsidRDefault="000521CA" w:rsidP="00FA4E15">
            <w:pPr>
              <w:widowControl w:val="0"/>
              <w:jc w:val="center"/>
              <w:rPr>
                <w:b/>
              </w:rPr>
            </w:pPr>
            <w:r>
              <w:rPr>
                <w:b/>
              </w:rPr>
              <w:t>Test Date:</w:t>
            </w:r>
          </w:p>
        </w:tc>
        <w:tc>
          <w:tcPr>
            <w:tcW w:w="1592" w:type="dxa"/>
            <w:shd w:val="clear" w:color="auto" w:fill="auto"/>
          </w:tcPr>
          <w:p w14:paraId="39A44A17" w14:textId="77777777" w:rsidR="000521CA" w:rsidRDefault="000521CA" w:rsidP="00FA4E15">
            <w:pPr>
              <w:widowControl w:val="0"/>
              <w:rPr>
                <w:i/>
                <w:sz w:val="22"/>
                <w:szCs w:val="22"/>
              </w:rPr>
            </w:pPr>
            <w:r>
              <w:rPr>
                <w:i/>
                <w:sz w:val="22"/>
                <w:szCs w:val="22"/>
              </w:rPr>
              <w:t>01/01/2020</w:t>
            </w:r>
          </w:p>
        </w:tc>
        <w:tc>
          <w:tcPr>
            <w:tcW w:w="2235" w:type="dxa"/>
            <w:gridSpan w:val="2"/>
            <w:shd w:val="clear" w:color="auto" w:fill="auto"/>
          </w:tcPr>
          <w:p w14:paraId="6EBB2520" w14:textId="77777777" w:rsidR="000521CA" w:rsidRDefault="000521CA" w:rsidP="00FA4E15">
            <w:pPr>
              <w:widowControl w:val="0"/>
              <w:jc w:val="center"/>
              <w:rPr>
                <w:b/>
              </w:rPr>
            </w:pPr>
            <w:r>
              <w:rPr>
                <w:b/>
              </w:rPr>
              <w:t>Use Case Reference(s):</w:t>
            </w:r>
          </w:p>
        </w:tc>
        <w:tc>
          <w:tcPr>
            <w:tcW w:w="2653" w:type="dxa"/>
            <w:shd w:val="clear" w:color="auto" w:fill="auto"/>
          </w:tcPr>
          <w:p w14:paraId="1C8C357D" w14:textId="77777777" w:rsidR="000521CA" w:rsidRDefault="000521CA" w:rsidP="00FA4E15">
            <w:pPr>
              <w:widowControl w:val="0"/>
              <w:rPr>
                <w:i/>
                <w:sz w:val="22"/>
                <w:szCs w:val="22"/>
              </w:rPr>
            </w:pPr>
          </w:p>
        </w:tc>
      </w:tr>
      <w:tr w:rsidR="000521CA" w14:paraId="398521D1" w14:textId="77777777" w:rsidTr="00FA4E15">
        <w:trPr>
          <w:trHeight w:val="400"/>
          <w:jc w:val="center"/>
        </w:trPr>
        <w:tc>
          <w:tcPr>
            <w:tcW w:w="2547" w:type="dxa"/>
            <w:gridSpan w:val="2"/>
            <w:shd w:val="clear" w:color="auto" w:fill="auto"/>
          </w:tcPr>
          <w:p w14:paraId="181329EA" w14:textId="77777777" w:rsidR="000521CA" w:rsidRDefault="000521CA" w:rsidP="00FA4E15">
            <w:pPr>
              <w:widowControl w:val="0"/>
              <w:jc w:val="center"/>
              <w:rPr>
                <w:b/>
              </w:rPr>
            </w:pPr>
            <w:r>
              <w:rPr>
                <w:b/>
              </w:rPr>
              <w:t>Revision History:</w:t>
            </w:r>
          </w:p>
        </w:tc>
        <w:tc>
          <w:tcPr>
            <w:tcW w:w="6480" w:type="dxa"/>
            <w:gridSpan w:val="4"/>
            <w:shd w:val="clear" w:color="auto" w:fill="auto"/>
          </w:tcPr>
          <w:p w14:paraId="323BC1C3" w14:textId="77777777" w:rsidR="000521CA" w:rsidRDefault="00C53D1A" w:rsidP="00FA4E15">
            <w:pPr>
              <w:rPr>
                <w:i/>
                <w:sz w:val="22"/>
                <w:szCs w:val="22"/>
              </w:rPr>
            </w:pPr>
            <w:r>
              <w:rPr>
                <w:i/>
                <w:sz w:val="22"/>
                <w:szCs w:val="22"/>
              </w:rPr>
              <w:t>This module’s testing was completed in version 3.</w:t>
            </w:r>
          </w:p>
        </w:tc>
      </w:tr>
      <w:tr w:rsidR="000521CA" w14:paraId="154B247D" w14:textId="77777777" w:rsidTr="00FA4E15">
        <w:trPr>
          <w:jc w:val="center"/>
        </w:trPr>
        <w:tc>
          <w:tcPr>
            <w:tcW w:w="2547" w:type="dxa"/>
            <w:gridSpan w:val="2"/>
            <w:shd w:val="clear" w:color="auto" w:fill="auto"/>
          </w:tcPr>
          <w:p w14:paraId="436F2FCF" w14:textId="77777777" w:rsidR="000521CA" w:rsidRDefault="000521CA" w:rsidP="00FA4E15">
            <w:pPr>
              <w:widowControl w:val="0"/>
              <w:jc w:val="center"/>
              <w:rPr>
                <w:b/>
              </w:rPr>
            </w:pPr>
            <w:r>
              <w:rPr>
                <w:b/>
              </w:rPr>
              <w:t>Objective</w:t>
            </w:r>
          </w:p>
        </w:tc>
        <w:tc>
          <w:tcPr>
            <w:tcW w:w="6480" w:type="dxa"/>
            <w:gridSpan w:val="4"/>
            <w:shd w:val="clear" w:color="auto" w:fill="auto"/>
          </w:tcPr>
          <w:p w14:paraId="1B89ECB9" w14:textId="77777777" w:rsidR="000521CA" w:rsidRPr="00B94E15" w:rsidRDefault="000521CA" w:rsidP="00FA4E15">
            <w:pPr>
              <w:pStyle w:val="BodyText"/>
              <w:rPr>
                <w:i/>
                <w:iCs/>
                <w:sz w:val="22"/>
                <w:szCs w:val="22"/>
              </w:rPr>
            </w:pPr>
            <w:r>
              <w:rPr>
                <w:i/>
                <w:iCs/>
                <w:sz w:val="22"/>
                <w:szCs w:val="22"/>
              </w:rPr>
              <w:t>The application is divided into 3 modules for easier maintenance.</w:t>
            </w:r>
          </w:p>
        </w:tc>
      </w:tr>
      <w:tr w:rsidR="000521CA" w14:paraId="7BF933BC" w14:textId="77777777" w:rsidTr="00FA4E15">
        <w:trPr>
          <w:jc w:val="center"/>
        </w:trPr>
        <w:tc>
          <w:tcPr>
            <w:tcW w:w="2547" w:type="dxa"/>
            <w:gridSpan w:val="2"/>
            <w:shd w:val="clear" w:color="auto" w:fill="auto"/>
          </w:tcPr>
          <w:p w14:paraId="7EC39A7C" w14:textId="77777777" w:rsidR="000521CA" w:rsidRDefault="000521CA" w:rsidP="00FA4E15">
            <w:pPr>
              <w:widowControl w:val="0"/>
              <w:jc w:val="center"/>
              <w:rPr>
                <w:b/>
              </w:rPr>
            </w:pPr>
            <w:r>
              <w:rPr>
                <w:b/>
              </w:rPr>
              <w:t>Product/Ver/Module:</w:t>
            </w:r>
          </w:p>
        </w:tc>
        <w:tc>
          <w:tcPr>
            <w:tcW w:w="6480" w:type="dxa"/>
            <w:gridSpan w:val="4"/>
            <w:shd w:val="clear" w:color="auto" w:fill="auto"/>
          </w:tcPr>
          <w:p w14:paraId="310A8766" w14:textId="77777777" w:rsidR="000521CA" w:rsidRDefault="006715A8" w:rsidP="00FA4E15">
            <w:pPr>
              <w:rPr>
                <w:i/>
                <w:sz w:val="22"/>
                <w:szCs w:val="22"/>
              </w:rPr>
            </w:pPr>
            <w:r>
              <w:rPr>
                <w:i/>
                <w:sz w:val="22"/>
                <w:szCs w:val="22"/>
              </w:rPr>
              <w:t>Modularity</w:t>
            </w:r>
            <w:r w:rsidR="000521CA">
              <w:rPr>
                <w:i/>
                <w:sz w:val="22"/>
                <w:szCs w:val="22"/>
              </w:rPr>
              <w:t xml:space="preserve"> Module </w:t>
            </w:r>
          </w:p>
        </w:tc>
      </w:tr>
      <w:tr w:rsidR="000521CA" w14:paraId="0693C088" w14:textId="77777777" w:rsidTr="00FA4E15">
        <w:trPr>
          <w:jc w:val="center"/>
        </w:trPr>
        <w:tc>
          <w:tcPr>
            <w:tcW w:w="2547" w:type="dxa"/>
            <w:gridSpan w:val="2"/>
            <w:shd w:val="clear" w:color="auto" w:fill="auto"/>
          </w:tcPr>
          <w:p w14:paraId="2242B1C7" w14:textId="77777777" w:rsidR="000521CA" w:rsidRDefault="000521CA" w:rsidP="00FA4E15">
            <w:pPr>
              <w:widowControl w:val="0"/>
              <w:jc w:val="center"/>
              <w:rPr>
                <w:b/>
              </w:rPr>
            </w:pPr>
            <w:r>
              <w:rPr>
                <w:b/>
              </w:rPr>
              <w:t>Environment:</w:t>
            </w:r>
          </w:p>
        </w:tc>
        <w:tc>
          <w:tcPr>
            <w:tcW w:w="6480" w:type="dxa"/>
            <w:gridSpan w:val="4"/>
            <w:shd w:val="clear" w:color="auto" w:fill="auto"/>
          </w:tcPr>
          <w:p w14:paraId="73AAEA25" w14:textId="77777777" w:rsidR="000521CA" w:rsidRDefault="000521CA" w:rsidP="00FA4E15">
            <w:pPr>
              <w:rPr>
                <w:i/>
                <w:sz w:val="22"/>
                <w:szCs w:val="22"/>
              </w:rPr>
            </w:pPr>
            <w:r>
              <w:rPr>
                <w:i/>
                <w:sz w:val="22"/>
                <w:szCs w:val="22"/>
              </w:rPr>
              <w:t>Software: Android Studio</w:t>
            </w:r>
          </w:p>
          <w:p w14:paraId="7EE578E3" w14:textId="77777777" w:rsidR="000521CA" w:rsidRDefault="000521CA" w:rsidP="00FA4E15">
            <w:pPr>
              <w:rPr>
                <w:i/>
                <w:sz w:val="22"/>
                <w:szCs w:val="22"/>
              </w:rPr>
            </w:pPr>
            <w:r>
              <w:rPr>
                <w:i/>
                <w:sz w:val="22"/>
                <w:szCs w:val="22"/>
              </w:rPr>
              <w:t>Language: Java and Python</w:t>
            </w:r>
          </w:p>
          <w:p w14:paraId="445B8896" w14:textId="77777777" w:rsidR="000521CA" w:rsidRDefault="000521CA" w:rsidP="00FA4E15">
            <w:pPr>
              <w:rPr>
                <w:i/>
                <w:sz w:val="22"/>
                <w:szCs w:val="22"/>
              </w:rPr>
            </w:pPr>
            <w:r>
              <w:rPr>
                <w:i/>
                <w:sz w:val="22"/>
                <w:szCs w:val="22"/>
              </w:rPr>
              <w:t>OS: Android</w:t>
            </w:r>
          </w:p>
        </w:tc>
      </w:tr>
      <w:tr w:rsidR="000521CA" w14:paraId="50F2DCB0" w14:textId="77777777" w:rsidTr="00FA4E15">
        <w:trPr>
          <w:jc w:val="center"/>
        </w:trPr>
        <w:tc>
          <w:tcPr>
            <w:tcW w:w="2547" w:type="dxa"/>
            <w:gridSpan w:val="2"/>
            <w:shd w:val="clear" w:color="auto" w:fill="auto"/>
          </w:tcPr>
          <w:p w14:paraId="6D4DD34E" w14:textId="77777777" w:rsidR="000521CA" w:rsidRDefault="000521CA" w:rsidP="00FA4E15">
            <w:pPr>
              <w:widowControl w:val="0"/>
              <w:jc w:val="center"/>
              <w:rPr>
                <w:b/>
              </w:rPr>
            </w:pPr>
            <w:r>
              <w:rPr>
                <w:b/>
              </w:rPr>
              <w:t>Assumptions:</w:t>
            </w:r>
          </w:p>
        </w:tc>
        <w:tc>
          <w:tcPr>
            <w:tcW w:w="6480" w:type="dxa"/>
            <w:gridSpan w:val="4"/>
            <w:shd w:val="clear" w:color="auto" w:fill="auto"/>
          </w:tcPr>
          <w:p w14:paraId="5DB0567D" w14:textId="77777777" w:rsidR="000521CA" w:rsidRDefault="000521CA" w:rsidP="00FA4E15">
            <w:pPr>
              <w:rPr>
                <w:i/>
                <w:sz w:val="22"/>
                <w:szCs w:val="22"/>
              </w:rPr>
            </w:pPr>
          </w:p>
        </w:tc>
      </w:tr>
      <w:tr w:rsidR="000521CA" w14:paraId="5D44D566" w14:textId="77777777" w:rsidTr="00FA4E15">
        <w:trPr>
          <w:jc w:val="center"/>
        </w:trPr>
        <w:tc>
          <w:tcPr>
            <w:tcW w:w="2547" w:type="dxa"/>
            <w:gridSpan w:val="2"/>
            <w:shd w:val="clear" w:color="auto" w:fill="auto"/>
          </w:tcPr>
          <w:p w14:paraId="10093FA1" w14:textId="77777777" w:rsidR="000521CA" w:rsidRDefault="000521CA" w:rsidP="00FA4E15">
            <w:pPr>
              <w:widowControl w:val="0"/>
              <w:jc w:val="center"/>
              <w:rPr>
                <w:b/>
              </w:rPr>
            </w:pPr>
            <w:r>
              <w:rPr>
                <w:b/>
              </w:rPr>
              <w:t>Pre-Requisite:</w:t>
            </w:r>
          </w:p>
        </w:tc>
        <w:tc>
          <w:tcPr>
            <w:tcW w:w="6480" w:type="dxa"/>
            <w:gridSpan w:val="4"/>
            <w:shd w:val="clear" w:color="auto" w:fill="auto"/>
          </w:tcPr>
          <w:p w14:paraId="4DDAC859" w14:textId="77777777" w:rsidR="000521CA" w:rsidRDefault="000521CA" w:rsidP="00FA4E15">
            <w:pPr>
              <w:widowControl w:val="0"/>
              <w:rPr>
                <w:i/>
                <w:sz w:val="22"/>
                <w:szCs w:val="22"/>
              </w:rPr>
            </w:pPr>
          </w:p>
        </w:tc>
      </w:tr>
      <w:tr w:rsidR="000521CA" w14:paraId="3EC35DF8" w14:textId="77777777" w:rsidTr="00FA4E15">
        <w:trPr>
          <w:trHeight w:val="402"/>
          <w:jc w:val="center"/>
        </w:trPr>
        <w:tc>
          <w:tcPr>
            <w:tcW w:w="1271" w:type="dxa"/>
            <w:shd w:val="clear" w:color="auto" w:fill="auto"/>
          </w:tcPr>
          <w:p w14:paraId="34BB8671" w14:textId="77777777" w:rsidR="000521CA" w:rsidRDefault="000521CA" w:rsidP="00FA4E15">
            <w:pPr>
              <w:widowControl w:val="0"/>
              <w:jc w:val="center"/>
              <w:rPr>
                <w:b/>
              </w:rPr>
            </w:pPr>
            <w:r>
              <w:rPr>
                <w:b/>
              </w:rPr>
              <w:t>Step No.</w:t>
            </w:r>
          </w:p>
        </w:tc>
        <w:tc>
          <w:tcPr>
            <w:tcW w:w="3544" w:type="dxa"/>
            <w:gridSpan w:val="3"/>
            <w:shd w:val="clear" w:color="auto" w:fill="auto"/>
          </w:tcPr>
          <w:p w14:paraId="19217578" w14:textId="77777777" w:rsidR="000521CA" w:rsidRDefault="000521CA" w:rsidP="00FA4E15">
            <w:pPr>
              <w:widowControl w:val="0"/>
              <w:jc w:val="center"/>
              <w:rPr>
                <w:b/>
              </w:rPr>
            </w:pPr>
            <w:r>
              <w:rPr>
                <w:b/>
              </w:rPr>
              <w:t>Execution description</w:t>
            </w:r>
          </w:p>
        </w:tc>
        <w:tc>
          <w:tcPr>
            <w:tcW w:w="4212" w:type="dxa"/>
            <w:gridSpan w:val="2"/>
            <w:shd w:val="clear" w:color="auto" w:fill="auto"/>
          </w:tcPr>
          <w:p w14:paraId="33A43CF5" w14:textId="77777777" w:rsidR="000521CA" w:rsidRDefault="000521CA" w:rsidP="00FA4E15">
            <w:pPr>
              <w:widowControl w:val="0"/>
              <w:jc w:val="center"/>
              <w:rPr>
                <w:b/>
              </w:rPr>
            </w:pPr>
            <w:r>
              <w:rPr>
                <w:b/>
              </w:rPr>
              <w:t>Procedure result</w:t>
            </w:r>
          </w:p>
        </w:tc>
      </w:tr>
      <w:tr w:rsidR="000521CA" w14:paraId="229AA194" w14:textId="77777777" w:rsidTr="00FA4E15">
        <w:trPr>
          <w:trHeight w:val="365"/>
          <w:jc w:val="center"/>
        </w:trPr>
        <w:tc>
          <w:tcPr>
            <w:tcW w:w="1271" w:type="dxa"/>
            <w:shd w:val="clear" w:color="auto" w:fill="auto"/>
          </w:tcPr>
          <w:p w14:paraId="67F8BA33" w14:textId="77777777" w:rsidR="000521CA" w:rsidRDefault="000521CA" w:rsidP="00FA4E15">
            <w:pPr>
              <w:widowControl w:val="0"/>
              <w:jc w:val="center"/>
              <w:rPr>
                <w:b/>
              </w:rPr>
            </w:pPr>
            <w:r>
              <w:rPr>
                <w:b/>
              </w:rPr>
              <w:t>1</w:t>
            </w:r>
          </w:p>
        </w:tc>
        <w:tc>
          <w:tcPr>
            <w:tcW w:w="3544" w:type="dxa"/>
            <w:gridSpan w:val="3"/>
            <w:shd w:val="clear" w:color="auto" w:fill="auto"/>
          </w:tcPr>
          <w:p w14:paraId="4C0C1ED4" w14:textId="77777777" w:rsidR="000521CA" w:rsidRDefault="000521CA" w:rsidP="00FA4E15">
            <w:pPr>
              <w:rPr>
                <w:i/>
                <w:sz w:val="22"/>
                <w:szCs w:val="22"/>
              </w:rPr>
            </w:pPr>
            <w:r>
              <w:rPr>
                <w:i/>
                <w:sz w:val="22"/>
                <w:szCs w:val="22"/>
              </w:rPr>
              <w:t>The code hierarchy could be seen clearly divided into 3 modules</w:t>
            </w:r>
          </w:p>
        </w:tc>
        <w:tc>
          <w:tcPr>
            <w:tcW w:w="4212" w:type="dxa"/>
            <w:gridSpan w:val="2"/>
            <w:shd w:val="clear" w:color="auto" w:fill="auto"/>
          </w:tcPr>
          <w:p w14:paraId="08077EDD" w14:textId="77777777" w:rsidR="000521CA" w:rsidRDefault="000521CA" w:rsidP="00FA4E15">
            <w:pPr>
              <w:widowControl w:val="0"/>
              <w:rPr>
                <w:i/>
                <w:sz w:val="22"/>
                <w:szCs w:val="22"/>
              </w:rPr>
            </w:pPr>
            <w:r>
              <w:rPr>
                <w:i/>
                <w:sz w:val="22"/>
                <w:szCs w:val="22"/>
              </w:rPr>
              <w:t>The application is easier to maintain.</w:t>
            </w:r>
          </w:p>
        </w:tc>
      </w:tr>
      <w:tr w:rsidR="000521CA" w14:paraId="1AC5DBA9" w14:textId="77777777" w:rsidTr="00FA4E15">
        <w:trPr>
          <w:trHeight w:val="1012"/>
          <w:jc w:val="center"/>
        </w:trPr>
        <w:tc>
          <w:tcPr>
            <w:tcW w:w="9027" w:type="dxa"/>
            <w:gridSpan w:val="6"/>
            <w:shd w:val="clear" w:color="auto" w:fill="auto"/>
          </w:tcPr>
          <w:p w14:paraId="21357492" w14:textId="77777777" w:rsidR="000521CA" w:rsidRDefault="000521CA" w:rsidP="00FA4E15">
            <w:pPr>
              <w:widowControl w:val="0"/>
              <w:jc w:val="center"/>
              <w:rPr>
                <w:b/>
              </w:rPr>
            </w:pPr>
            <w:r>
              <w:rPr>
                <w:b/>
              </w:rPr>
              <w:t xml:space="preserve">Comments: </w:t>
            </w:r>
            <w:r>
              <w:rPr>
                <w:i/>
                <w:sz w:val="22"/>
                <w:szCs w:val="22"/>
              </w:rPr>
              <w:t>System is working according to our needs.</w:t>
            </w:r>
          </w:p>
        </w:tc>
      </w:tr>
      <w:tr w:rsidR="000521CA" w14:paraId="19C7DF3D" w14:textId="77777777" w:rsidTr="00FA4E15">
        <w:trPr>
          <w:jc w:val="center"/>
        </w:trPr>
        <w:tc>
          <w:tcPr>
            <w:tcW w:w="9027" w:type="dxa"/>
            <w:gridSpan w:val="6"/>
            <w:shd w:val="clear" w:color="auto" w:fill="auto"/>
          </w:tcPr>
          <w:p w14:paraId="338894F9" w14:textId="77777777" w:rsidR="000521CA" w:rsidRDefault="000521CA" w:rsidP="00FA4E15">
            <w:pPr>
              <w:jc w:val="center"/>
              <w:rPr>
                <w:sz w:val="20"/>
                <w:szCs w:val="20"/>
              </w:rPr>
            </w:pPr>
            <w:r>
              <w:rPr>
                <w:rFonts w:ascii="Segoe UI Symbol" w:hAnsi="Segoe UI Symbol" w:cs="Segoe UI Symbol"/>
                <w:i/>
                <w:sz w:val="22"/>
                <w:szCs w:val="22"/>
              </w:rPr>
              <w:t>☐</w:t>
            </w:r>
            <w:r>
              <w:rPr>
                <w:i/>
                <w:sz w:val="22"/>
                <w:szCs w:val="22"/>
              </w:rPr>
              <w:t xml:space="preserve">Passed </w:t>
            </w:r>
            <w:r>
              <w:rPr>
                <w:rFonts w:ascii="Segoe UI Symbol" w:hAnsi="Segoe UI Symbol" w:cs="Segoe UI Symbol"/>
                <w:i/>
                <w:sz w:val="22"/>
                <w:szCs w:val="22"/>
              </w:rPr>
              <w:t>☐</w:t>
            </w:r>
            <w:r>
              <w:rPr>
                <w:i/>
                <w:sz w:val="22"/>
                <w:szCs w:val="22"/>
              </w:rPr>
              <w:t xml:space="preserve">Failed </w:t>
            </w:r>
            <w:r>
              <w:rPr>
                <w:rFonts w:ascii="MS Gothic" w:eastAsia="MS Gothic" w:hAnsi="MS Gothic" w:cs="MS Gothic"/>
                <w:b/>
              </w:rPr>
              <w:t>☒</w:t>
            </w:r>
            <w:r>
              <w:rPr>
                <w:i/>
                <w:sz w:val="22"/>
                <w:szCs w:val="22"/>
              </w:rPr>
              <w:t>Not Executed</w:t>
            </w:r>
          </w:p>
        </w:tc>
      </w:tr>
    </w:tbl>
    <w:p w14:paraId="23CBE547" w14:textId="77777777" w:rsidR="000521CA" w:rsidRDefault="000521CA" w:rsidP="00751EE1">
      <w:pPr>
        <w:pStyle w:val="BodyText"/>
      </w:pPr>
    </w:p>
    <w:p w14:paraId="60279E85" w14:textId="77777777" w:rsidR="00215CC5" w:rsidRDefault="00215CC5" w:rsidP="00215CC5">
      <w:pPr>
        <w:pStyle w:val="Heading2"/>
        <w:numPr>
          <w:ilvl w:val="0"/>
          <w:numId w:val="0"/>
        </w:numPr>
      </w:pPr>
      <w:bookmarkStart w:id="247" w:name="_Toc42076316"/>
      <w:r>
        <w:t>4.3 Test Metrics</w:t>
      </w:r>
      <w:bookmarkEnd w:id="247"/>
    </w:p>
    <w:p w14:paraId="6AF94A53" w14:textId="77777777" w:rsidR="0044049C" w:rsidRPr="0044049C" w:rsidRDefault="00152309" w:rsidP="0044049C">
      <w:pPr>
        <w:pStyle w:val="BodyText"/>
      </w:pPr>
      <w:r>
        <w:t>The below summarizes the total number of test cases executed that were passed or failed.</w:t>
      </w:r>
    </w:p>
    <w:p w14:paraId="78A55593" w14:textId="77777777" w:rsidR="00215CC5" w:rsidRDefault="00215CC5" w:rsidP="00215CC5"/>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5670"/>
      </w:tblGrid>
      <w:tr w:rsidR="00215CC5" w14:paraId="69211BD2" w14:textId="77777777" w:rsidTr="00FA4E15">
        <w:trPr>
          <w:jc w:val="center"/>
        </w:trPr>
        <w:tc>
          <w:tcPr>
            <w:tcW w:w="3397" w:type="dxa"/>
            <w:shd w:val="clear" w:color="auto" w:fill="auto"/>
          </w:tcPr>
          <w:p w14:paraId="79D0D951" w14:textId="77777777" w:rsidR="00215CC5" w:rsidRDefault="00215CC5" w:rsidP="00FA4E15">
            <w:pPr>
              <w:widowControl w:val="0"/>
              <w:rPr>
                <w:b/>
              </w:rPr>
            </w:pPr>
            <w:r>
              <w:rPr>
                <w:b/>
              </w:rPr>
              <w:t>Metric:</w:t>
            </w:r>
          </w:p>
        </w:tc>
        <w:tc>
          <w:tcPr>
            <w:tcW w:w="5670" w:type="dxa"/>
            <w:shd w:val="clear" w:color="auto" w:fill="auto"/>
          </w:tcPr>
          <w:p w14:paraId="5C2DEE70" w14:textId="606F46A7" w:rsidR="00215CC5" w:rsidRDefault="001C4C92" w:rsidP="00FA4E15">
            <w:pPr>
              <w:widowControl w:val="0"/>
              <w:rPr>
                <w:b/>
              </w:rPr>
            </w:pPr>
            <w:r>
              <w:rPr>
                <w:b/>
              </w:rPr>
              <w:t>Value</w:t>
            </w:r>
          </w:p>
        </w:tc>
      </w:tr>
      <w:tr w:rsidR="00215CC5" w14:paraId="5B5EF728" w14:textId="77777777" w:rsidTr="00FA4E15">
        <w:trPr>
          <w:jc w:val="center"/>
        </w:trPr>
        <w:tc>
          <w:tcPr>
            <w:tcW w:w="3397" w:type="dxa"/>
            <w:shd w:val="clear" w:color="auto" w:fill="auto"/>
          </w:tcPr>
          <w:p w14:paraId="36353F07" w14:textId="77777777" w:rsidR="00215CC5" w:rsidRDefault="00215CC5" w:rsidP="00FA4E15">
            <w:pPr>
              <w:widowControl w:val="0"/>
              <w:rPr>
                <w:b/>
              </w:rPr>
            </w:pPr>
            <w:r>
              <w:rPr>
                <w:b/>
              </w:rPr>
              <w:t>Number of Test Cases:</w:t>
            </w:r>
          </w:p>
        </w:tc>
        <w:tc>
          <w:tcPr>
            <w:tcW w:w="5670" w:type="dxa"/>
            <w:shd w:val="clear" w:color="auto" w:fill="auto"/>
          </w:tcPr>
          <w:p w14:paraId="33BFAD0F" w14:textId="6AAD652D" w:rsidR="00215CC5" w:rsidRDefault="00215CC5" w:rsidP="00FA4E15">
            <w:pPr>
              <w:widowControl w:val="0"/>
            </w:pPr>
            <w:r>
              <w:t>1</w:t>
            </w:r>
            <w:r w:rsidR="00853BF4">
              <w:t>4</w:t>
            </w:r>
          </w:p>
        </w:tc>
      </w:tr>
      <w:tr w:rsidR="00215CC5" w14:paraId="4DB0243A" w14:textId="77777777" w:rsidTr="00FA4E15">
        <w:trPr>
          <w:trHeight w:val="70"/>
          <w:jc w:val="center"/>
        </w:trPr>
        <w:tc>
          <w:tcPr>
            <w:tcW w:w="3397" w:type="dxa"/>
            <w:shd w:val="clear" w:color="auto" w:fill="auto"/>
          </w:tcPr>
          <w:p w14:paraId="653CAA26" w14:textId="77777777" w:rsidR="00215CC5" w:rsidRDefault="00215CC5" w:rsidP="00FA4E15">
            <w:pPr>
              <w:widowControl w:val="0"/>
              <w:rPr>
                <w:b/>
              </w:rPr>
            </w:pPr>
            <w:r>
              <w:rPr>
                <w:b/>
              </w:rPr>
              <w:t>Number of Test Cases Passed:</w:t>
            </w:r>
          </w:p>
        </w:tc>
        <w:tc>
          <w:tcPr>
            <w:tcW w:w="5670" w:type="dxa"/>
            <w:shd w:val="clear" w:color="auto" w:fill="auto"/>
          </w:tcPr>
          <w:p w14:paraId="63584DDE" w14:textId="00E7388C" w:rsidR="00215CC5" w:rsidRDefault="00215CC5" w:rsidP="00FA4E15">
            <w:pPr>
              <w:widowControl w:val="0"/>
            </w:pPr>
            <w:r>
              <w:t>1</w:t>
            </w:r>
            <w:r w:rsidR="00853BF4">
              <w:t>4</w:t>
            </w:r>
          </w:p>
        </w:tc>
      </w:tr>
      <w:tr w:rsidR="00215CC5" w14:paraId="55AB9B96" w14:textId="77777777" w:rsidTr="00FA4E15">
        <w:trPr>
          <w:trHeight w:val="279"/>
          <w:jc w:val="center"/>
        </w:trPr>
        <w:tc>
          <w:tcPr>
            <w:tcW w:w="3397" w:type="dxa"/>
            <w:shd w:val="clear" w:color="auto" w:fill="auto"/>
          </w:tcPr>
          <w:p w14:paraId="796A9218" w14:textId="77777777" w:rsidR="00215CC5" w:rsidRDefault="00215CC5" w:rsidP="00FA4E15">
            <w:pPr>
              <w:widowControl w:val="0"/>
              <w:rPr>
                <w:b/>
              </w:rPr>
            </w:pPr>
            <w:r>
              <w:rPr>
                <w:b/>
              </w:rPr>
              <w:t>Number of Test Cases Failed:</w:t>
            </w:r>
          </w:p>
        </w:tc>
        <w:tc>
          <w:tcPr>
            <w:tcW w:w="5670" w:type="dxa"/>
            <w:shd w:val="clear" w:color="auto" w:fill="auto"/>
          </w:tcPr>
          <w:p w14:paraId="0873986F" w14:textId="77777777" w:rsidR="00215CC5" w:rsidRDefault="006C6855" w:rsidP="00FA4E15">
            <w:pPr>
              <w:widowControl w:val="0"/>
            </w:pPr>
            <w:r>
              <w:t>1</w:t>
            </w:r>
          </w:p>
        </w:tc>
      </w:tr>
      <w:tr w:rsidR="00215CC5" w14:paraId="641FCDE9" w14:textId="77777777" w:rsidTr="00FA4E15">
        <w:trPr>
          <w:trHeight w:val="452"/>
          <w:jc w:val="center"/>
        </w:trPr>
        <w:tc>
          <w:tcPr>
            <w:tcW w:w="3397" w:type="dxa"/>
            <w:shd w:val="clear" w:color="auto" w:fill="auto"/>
          </w:tcPr>
          <w:p w14:paraId="337CAB5A" w14:textId="77777777" w:rsidR="00215CC5" w:rsidRDefault="00215CC5" w:rsidP="00FA4E15">
            <w:pPr>
              <w:widowControl w:val="0"/>
              <w:rPr>
                <w:b/>
              </w:rPr>
            </w:pPr>
            <w:r>
              <w:rPr>
                <w:b/>
              </w:rPr>
              <w:t>Test Case Defect Density:</w:t>
            </w:r>
          </w:p>
        </w:tc>
        <w:tc>
          <w:tcPr>
            <w:tcW w:w="5670" w:type="dxa"/>
            <w:shd w:val="clear" w:color="auto" w:fill="auto"/>
            <w:vAlign w:val="center"/>
          </w:tcPr>
          <w:p w14:paraId="50C657B6" w14:textId="77777777" w:rsidR="00215CC5" w:rsidRDefault="006C6855" w:rsidP="00FA4E15">
            <w:pPr>
              <w:widowControl w:val="0"/>
            </w:pPr>
            <w:r>
              <w:t>100</w:t>
            </w:r>
          </w:p>
        </w:tc>
      </w:tr>
      <w:tr w:rsidR="00215CC5" w14:paraId="6B358DAF" w14:textId="77777777" w:rsidTr="00FA4E15">
        <w:trPr>
          <w:jc w:val="center"/>
        </w:trPr>
        <w:tc>
          <w:tcPr>
            <w:tcW w:w="3397" w:type="dxa"/>
            <w:shd w:val="clear" w:color="auto" w:fill="auto"/>
          </w:tcPr>
          <w:p w14:paraId="332B59F5" w14:textId="77777777" w:rsidR="00215CC5" w:rsidRDefault="00215CC5" w:rsidP="00FA4E15">
            <w:pPr>
              <w:widowControl w:val="0"/>
              <w:rPr>
                <w:b/>
              </w:rPr>
            </w:pPr>
            <w:r>
              <w:rPr>
                <w:b/>
              </w:rPr>
              <w:t>Test Case Effectiveness:</w:t>
            </w:r>
          </w:p>
        </w:tc>
        <w:tc>
          <w:tcPr>
            <w:tcW w:w="5670" w:type="dxa"/>
            <w:shd w:val="clear" w:color="auto" w:fill="auto"/>
          </w:tcPr>
          <w:p w14:paraId="2126DE94" w14:textId="77777777" w:rsidR="00215CC5" w:rsidRDefault="00215CC5" w:rsidP="00FA4E15">
            <w:pPr>
              <w:widowControl w:val="0"/>
            </w:pPr>
            <w:r>
              <w:t>0</w:t>
            </w:r>
          </w:p>
        </w:tc>
      </w:tr>
      <w:tr w:rsidR="00215CC5" w14:paraId="3B9E4140" w14:textId="77777777" w:rsidTr="00FA4E15">
        <w:trPr>
          <w:jc w:val="center"/>
        </w:trPr>
        <w:tc>
          <w:tcPr>
            <w:tcW w:w="3397" w:type="dxa"/>
            <w:shd w:val="clear" w:color="auto" w:fill="auto"/>
          </w:tcPr>
          <w:p w14:paraId="00895C14" w14:textId="77777777" w:rsidR="00215CC5" w:rsidRDefault="00215CC5" w:rsidP="00FA4E15">
            <w:pPr>
              <w:widowControl w:val="0"/>
              <w:rPr>
                <w:b/>
              </w:rPr>
            </w:pPr>
            <w:r>
              <w:rPr>
                <w:b/>
              </w:rPr>
              <w:t>Traceability Matrix:</w:t>
            </w:r>
          </w:p>
        </w:tc>
        <w:tc>
          <w:tcPr>
            <w:tcW w:w="5670" w:type="dxa"/>
            <w:shd w:val="clear" w:color="auto" w:fill="auto"/>
          </w:tcPr>
          <w:p w14:paraId="309E1527" w14:textId="77777777" w:rsidR="00215CC5" w:rsidRDefault="00F8188A" w:rsidP="00F8188A">
            <w:pPr>
              <w:widowControl w:val="0"/>
            </w:pPr>
            <w:r>
              <w:t>-</w:t>
            </w:r>
          </w:p>
        </w:tc>
      </w:tr>
    </w:tbl>
    <w:p w14:paraId="413A0F8D" w14:textId="77777777" w:rsidR="00215CC5" w:rsidRDefault="00215CC5" w:rsidP="00215CC5"/>
    <w:p w14:paraId="6B73678A" w14:textId="77777777" w:rsidR="00E5172B" w:rsidRDefault="00E5172B" w:rsidP="00E5172B">
      <w:pPr>
        <w:pStyle w:val="BodyText"/>
        <w:spacing w:after="0"/>
      </w:pPr>
      <w:r>
        <w:t>So far, we have created test cases for every use case and non-functional requirement and further the information provided in the above tables perfectly depicts how thoroughly we have tested our application.</w:t>
      </w:r>
    </w:p>
    <w:p w14:paraId="455818BC" w14:textId="77777777" w:rsidR="00215CC5" w:rsidRDefault="00215CC5" w:rsidP="00751EE1">
      <w:pPr>
        <w:pStyle w:val="BodyText"/>
      </w:pPr>
    </w:p>
    <w:p w14:paraId="5FB9CB06" w14:textId="77777777" w:rsidR="00FF51A2" w:rsidRPr="00751EE1" w:rsidRDefault="00FF51A2" w:rsidP="00751EE1">
      <w:pPr>
        <w:pStyle w:val="BodyText"/>
        <w:sectPr w:rsidR="00FF51A2" w:rsidRPr="00751EE1" w:rsidSect="003D48EB">
          <w:pgSz w:w="11909" w:h="16834" w:code="9"/>
          <w:pgMar w:top="1440" w:right="1440" w:bottom="1440" w:left="1440" w:header="720" w:footer="720" w:gutter="0"/>
          <w:cols w:space="720"/>
          <w:docGrid w:linePitch="360"/>
        </w:sectPr>
      </w:pPr>
    </w:p>
    <w:p w14:paraId="75AE8024" w14:textId="77777777" w:rsidR="007D5683" w:rsidRDefault="007D5683" w:rsidP="007D5683">
      <w:pPr>
        <w:pStyle w:val="Heading1"/>
      </w:pPr>
      <w:bookmarkStart w:id="248" w:name="_Toc33628177"/>
      <w:bookmarkStart w:id="249" w:name="_Toc532812933"/>
      <w:bookmarkStart w:id="250" w:name="_Toc19544172"/>
      <w:bookmarkStart w:id="251" w:name="_Toc19544207"/>
      <w:bookmarkStart w:id="252" w:name="_Toc42076317"/>
      <w:r>
        <w:lastRenderedPageBreak/>
        <w:t>Chapter 5: Experimental Results and Analysis</w:t>
      </w:r>
      <w:bookmarkEnd w:id="248"/>
      <w:bookmarkEnd w:id="252"/>
    </w:p>
    <w:p w14:paraId="57177C73" w14:textId="44F86BC7" w:rsidR="00D613DC" w:rsidRPr="00FE3A13" w:rsidRDefault="00D613DC" w:rsidP="00D613DC">
      <w:pPr>
        <w:pStyle w:val="BodyText"/>
        <w:rPr>
          <w:b/>
        </w:rPr>
      </w:pPr>
      <w:bookmarkStart w:id="253" w:name="_Toc10157272"/>
      <w:bookmarkStart w:id="254" w:name="_Toc10157488"/>
      <w:r>
        <w:t>During the project</w:t>
      </w:r>
      <w:r>
        <w:rPr>
          <w:b/>
        </w:rPr>
        <w:t>,</w:t>
      </w:r>
      <w:r>
        <w:t xml:space="preserve"> different experiments were done with different mode</w:t>
      </w:r>
      <w:r>
        <w:rPr>
          <w:b/>
        </w:rPr>
        <w:t>ls</w:t>
      </w:r>
      <w:r>
        <w:t xml:space="preserve"> developed and used for </w:t>
      </w:r>
      <w:r w:rsidRPr="00D613DC">
        <w:rPr>
          <w:bCs/>
        </w:rPr>
        <w:t xml:space="preserve">obstacle detection and recognition. </w:t>
      </w:r>
      <w:r>
        <w:t>The results were analyzed and from among all models the best model was chosen which gave us comparatively better results. The following details will further elaborate about experiment and results analysis.</w:t>
      </w:r>
      <w:bookmarkEnd w:id="253"/>
      <w:bookmarkEnd w:id="254"/>
    </w:p>
    <w:p w14:paraId="3BB47388" w14:textId="79EFE58B" w:rsidR="00D613DC" w:rsidRPr="00FE3A13" w:rsidRDefault="00D613DC" w:rsidP="00D613DC">
      <w:pPr>
        <w:pStyle w:val="BodyText"/>
      </w:pPr>
      <w:r w:rsidRPr="00FE3A13">
        <w:t xml:space="preserve">Since lots of models were used with different hyper-parameters so it was crucial for us to come up with some metric to see that which model performs better. Human evaluation was also done but it was only based on personal observation of each of the group member. The details of the </w:t>
      </w:r>
      <w:r>
        <w:t>selection of the model is given below.</w:t>
      </w:r>
    </w:p>
    <w:p w14:paraId="3E47D7B9" w14:textId="6478A87B" w:rsidR="00D613DC" w:rsidRDefault="00D613DC" w:rsidP="00D613DC">
      <w:pPr>
        <w:pStyle w:val="Heading2"/>
        <w:numPr>
          <w:ilvl w:val="0"/>
          <w:numId w:val="0"/>
        </w:numPr>
      </w:pPr>
      <w:bookmarkStart w:id="255" w:name="_Toc42076318"/>
      <w:r>
        <w:t>5.1 Obstacle Detection Experimental Setup</w:t>
      </w:r>
      <w:bookmarkEnd w:id="255"/>
    </w:p>
    <w:p w14:paraId="24275249" w14:textId="67580701" w:rsidR="00D613DC" w:rsidRDefault="00D613DC" w:rsidP="00D613DC">
      <w:pPr>
        <w:pStyle w:val="BodyText"/>
      </w:pPr>
      <w:r w:rsidRPr="00FE3A13">
        <w:t xml:space="preserve">We had </w:t>
      </w:r>
      <w:r>
        <w:t xml:space="preserve">daily life </w:t>
      </w:r>
      <w:r w:rsidR="00400B3E">
        <w:t>pictures from their surroundings and their corresponding label</w:t>
      </w:r>
      <w:r w:rsidRPr="00FE3A13">
        <w:t xml:space="preserve">. The dataset was split into </w:t>
      </w:r>
      <w:r w:rsidR="00C6592E">
        <w:t>three</w:t>
      </w:r>
      <w:r w:rsidRPr="00FE3A13">
        <w:t xml:space="preserve"> parts which were training, validation and testing. Models were trained on the training data, validated on validation and were tested on the test data. Usually test data is the real-world unseen data so we decided to make just two folds, i.e. training and validation. Validation data was used to fine tune the hyper-parameters and to evaluate the model whereas training data was used to fit the model on the captions to </w:t>
      </w:r>
      <w:r w:rsidR="00400B3E">
        <w:t>recognize the obstacles.</w:t>
      </w:r>
    </w:p>
    <w:p w14:paraId="71A5BB40" w14:textId="2F1C8352" w:rsidR="00561153" w:rsidRPr="00FE3A13" w:rsidRDefault="00561153" w:rsidP="00561153">
      <w:pPr>
        <w:pStyle w:val="Heading3"/>
      </w:pPr>
      <w:bookmarkStart w:id="256" w:name="_Toc42076319"/>
      <w:r>
        <w:t>5.1.1 Comparison of different models</w:t>
      </w:r>
      <w:bookmarkEnd w:id="256"/>
    </w:p>
    <w:p w14:paraId="179AF354" w14:textId="6DD3FF51" w:rsidR="00845557" w:rsidRDefault="00561153" w:rsidP="00C6592E">
      <w:pPr>
        <w:pStyle w:val="BodyText"/>
      </w:pPr>
      <w:r>
        <w:t>Mean average precision</w:t>
      </w:r>
      <w:r w:rsidRPr="00FE3A13">
        <w:t xml:space="preserve"> score </w:t>
      </w:r>
      <w:r>
        <w:t xml:space="preserve">and frames per second score </w:t>
      </w:r>
      <w:r w:rsidRPr="00FE3A13">
        <w:t xml:space="preserve">is used to analyze and classify that how good the results of the models are. </w:t>
      </w:r>
      <w:r w:rsidR="00845557">
        <w:t xml:space="preserve">Although, our application is detecting obstacles in real time so we were more concerned about the speed of detection rather than the accuracy. For our application, speed of obstacle detection is more important than the accuracy performance. </w:t>
      </w:r>
      <w:r w:rsidR="006C52C4">
        <w:t xml:space="preserve">See Table </w:t>
      </w:r>
      <w:r w:rsidR="000101CE">
        <w:t>5</w:t>
      </w:r>
      <w:r w:rsidR="006C52C4">
        <w:t xml:space="preserve"> for the comparison between different models.</w:t>
      </w:r>
    </w:p>
    <w:p w14:paraId="0462DAFB" w14:textId="1C29C195" w:rsidR="00845557" w:rsidRDefault="00757A93" w:rsidP="00757A93">
      <w:pPr>
        <w:pStyle w:val="Caption"/>
      </w:pPr>
      <w:r>
        <w:t xml:space="preserve">Table </w:t>
      </w:r>
      <w:r w:rsidR="000101CE">
        <w:t>5</w:t>
      </w:r>
      <w:r>
        <w:t>: Comparison between different models</w:t>
      </w:r>
    </w:p>
    <w:p w14:paraId="68A5A4B8" w14:textId="57DFD3BC" w:rsidR="00757A93" w:rsidRPr="00757A93" w:rsidRDefault="00757A93" w:rsidP="00757A93">
      <w:pPr>
        <w:jc w:val="center"/>
        <w:rPr>
          <w:i/>
          <w:iCs/>
          <w:sz w:val="20"/>
          <w:szCs w:val="20"/>
        </w:rPr>
      </w:pPr>
      <w:r w:rsidRPr="00757A93">
        <w:rPr>
          <w:i/>
          <w:iCs/>
          <w:sz w:val="20"/>
          <w:szCs w:val="20"/>
        </w:rPr>
        <w:t xml:space="preserve">This is </w:t>
      </w:r>
      <w:r>
        <w:rPr>
          <w:i/>
          <w:iCs/>
          <w:sz w:val="20"/>
          <w:szCs w:val="20"/>
        </w:rPr>
        <w:t>the comparison</w:t>
      </w:r>
      <w:r w:rsidRPr="00757A93">
        <w:rPr>
          <w:i/>
          <w:iCs/>
          <w:sz w:val="20"/>
          <w:szCs w:val="20"/>
        </w:rPr>
        <w:t xml:space="preserve"> of following </w:t>
      </w:r>
      <w:r>
        <w:rPr>
          <w:i/>
          <w:iCs/>
          <w:sz w:val="20"/>
          <w:szCs w:val="20"/>
        </w:rPr>
        <w:t>models</w:t>
      </w:r>
    </w:p>
    <w:tbl>
      <w:tblPr>
        <w:tblStyle w:val="TableGrid"/>
        <w:tblW w:w="0" w:type="auto"/>
        <w:tblLook w:val="04A0" w:firstRow="1" w:lastRow="0" w:firstColumn="1" w:lastColumn="0" w:noHBand="0" w:noVBand="1"/>
      </w:tblPr>
      <w:tblGrid>
        <w:gridCol w:w="2278"/>
        <w:gridCol w:w="2274"/>
        <w:gridCol w:w="2279"/>
        <w:gridCol w:w="2275"/>
      </w:tblGrid>
      <w:tr w:rsidR="00845557" w14:paraId="60AA7B0B" w14:textId="77777777" w:rsidTr="00845557">
        <w:tc>
          <w:tcPr>
            <w:tcW w:w="2311" w:type="dxa"/>
          </w:tcPr>
          <w:p w14:paraId="65BD34AC" w14:textId="2A9F8C9F" w:rsidR="00845557" w:rsidRDefault="00845557" w:rsidP="006C52C4">
            <w:pPr>
              <w:pStyle w:val="TableHeaderRow"/>
            </w:pPr>
            <w:r>
              <w:t>Model</w:t>
            </w:r>
          </w:p>
        </w:tc>
        <w:tc>
          <w:tcPr>
            <w:tcW w:w="2311" w:type="dxa"/>
          </w:tcPr>
          <w:p w14:paraId="269A8500" w14:textId="437228C5" w:rsidR="00845557" w:rsidRDefault="00845557" w:rsidP="006C52C4">
            <w:pPr>
              <w:pStyle w:val="TableHeaderRow"/>
            </w:pPr>
            <w:r>
              <w:t>Dataset</w:t>
            </w:r>
          </w:p>
        </w:tc>
        <w:tc>
          <w:tcPr>
            <w:tcW w:w="2311" w:type="dxa"/>
          </w:tcPr>
          <w:p w14:paraId="10ED14AA" w14:textId="5E994DDF" w:rsidR="00845557" w:rsidRDefault="00845557" w:rsidP="006C52C4">
            <w:pPr>
              <w:pStyle w:val="TableHeaderRow"/>
            </w:pPr>
            <w:r>
              <w:t>Mean Average Precision (mAP)</w:t>
            </w:r>
          </w:p>
        </w:tc>
        <w:tc>
          <w:tcPr>
            <w:tcW w:w="2312" w:type="dxa"/>
          </w:tcPr>
          <w:p w14:paraId="723E720E" w14:textId="7FDD9471" w:rsidR="00845557" w:rsidRDefault="00845557" w:rsidP="006C52C4">
            <w:pPr>
              <w:pStyle w:val="TableHeaderRow"/>
            </w:pPr>
            <w:r>
              <w:t>Frames Per Second (FPS)</w:t>
            </w:r>
          </w:p>
        </w:tc>
      </w:tr>
      <w:tr w:rsidR="00845557" w14:paraId="049DF02D" w14:textId="77777777" w:rsidTr="00845557">
        <w:tc>
          <w:tcPr>
            <w:tcW w:w="2311" w:type="dxa"/>
          </w:tcPr>
          <w:p w14:paraId="073F4DDC" w14:textId="165098AC" w:rsidR="00845557" w:rsidRDefault="00845557" w:rsidP="00561153">
            <w:r>
              <w:t>YOLO</w:t>
            </w:r>
          </w:p>
        </w:tc>
        <w:tc>
          <w:tcPr>
            <w:tcW w:w="2311" w:type="dxa"/>
          </w:tcPr>
          <w:p w14:paraId="229AA3E0" w14:textId="5C171BE6" w:rsidR="00845557" w:rsidRDefault="00845557" w:rsidP="00561153">
            <w:r>
              <w:t>COCO</w:t>
            </w:r>
          </w:p>
        </w:tc>
        <w:tc>
          <w:tcPr>
            <w:tcW w:w="2311" w:type="dxa"/>
          </w:tcPr>
          <w:p w14:paraId="218D8FA2" w14:textId="172646C7" w:rsidR="00845557" w:rsidRDefault="00845557" w:rsidP="00561153">
            <w:r>
              <w:t>51.5</w:t>
            </w:r>
          </w:p>
        </w:tc>
        <w:tc>
          <w:tcPr>
            <w:tcW w:w="2312" w:type="dxa"/>
          </w:tcPr>
          <w:p w14:paraId="4ECC09B9" w14:textId="7A5FEBAA" w:rsidR="00845557" w:rsidRDefault="00845557" w:rsidP="00561153">
            <w:r>
              <w:t>45</w:t>
            </w:r>
          </w:p>
        </w:tc>
      </w:tr>
      <w:tr w:rsidR="00845557" w14:paraId="02EDEFFE" w14:textId="77777777" w:rsidTr="00845557">
        <w:tc>
          <w:tcPr>
            <w:tcW w:w="2311" w:type="dxa"/>
          </w:tcPr>
          <w:p w14:paraId="3A13AC64" w14:textId="776FEA24" w:rsidR="00845557" w:rsidRDefault="00845557" w:rsidP="00561153">
            <w:r>
              <w:t>SSD Inception</w:t>
            </w:r>
          </w:p>
        </w:tc>
        <w:tc>
          <w:tcPr>
            <w:tcW w:w="2311" w:type="dxa"/>
          </w:tcPr>
          <w:p w14:paraId="1FC93B17" w14:textId="4CBF2622" w:rsidR="00845557" w:rsidRDefault="00845557" w:rsidP="00561153">
            <w:r>
              <w:t>COCO</w:t>
            </w:r>
          </w:p>
        </w:tc>
        <w:tc>
          <w:tcPr>
            <w:tcW w:w="2311" w:type="dxa"/>
          </w:tcPr>
          <w:p w14:paraId="05ECB521" w14:textId="56208FE5" w:rsidR="00845557" w:rsidRDefault="00845557" w:rsidP="00561153">
            <w:r>
              <w:t>46.5</w:t>
            </w:r>
          </w:p>
        </w:tc>
        <w:tc>
          <w:tcPr>
            <w:tcW w:w="2312" w:type="dxa"/>
          </w:tcPr>
          <w:p w14:paraId="64ED694F" w14:textId="0E9A5141" w:rsidR="00845557" w:rsidRDefault="00845557" w:rsidP="00561153">
            <w:r>
              <w:t>19</w:t>
            </w:r>
          </w:p>
        </w:tc>
      </w:tr>
      <w:tr w:rsidR="00845557" w14:paraId="6BE1A60F" w14:textId="77777777" w:rsidTr="00845557">
        <w:tc>
          <w:tcPr>
            <w:tcW w:w="2311" w:type="dxa"/>
          </w:tcPr>
          <w:p w14:paraId="7D1C9326" w14:textId="076BBCAE" w:rsidR="00845557" w:rsidRDefault="00845557" w:rsidP="00561153">
            <w:r>
              <w:t>Retinanet</w:t>
            </w:r>
          </w:p>
        </w:tc>
        <w:tc>
          <w:tcPr>
            <w:tcW w:w="2311" w:type="dxa"/>
          </w:tcPr>
          <w:p w14:paraId="4C461BA2" w14:textId="7A414A83" w:rsidR="00845557" w:rsidRDefault="00845557" w:rsidP="00561153">
            <w:r>
              <w:t>COCO</w:t>
            </w:r>
          </w:p>
        </w:tc>
        <w:tc>
          <w:tcPr>
            <w:tcW w:w="2311" w:type="dxa"/>
          </w:tcPr>
          <w:p w14:paraId="389EE5F3" w14:textId="62365CE4" w:rsidR="00845557" w:rsidRDefault="00845557" w:rsidP="00561153">
            <w:r>
              <w:t>57.5</w:t>
            </w:r>
          </w:p>
        </w:tc>
        <w:tc>
          <w:tcPr>
            <w:tcW w:w="2312" w:type="dxa"/>
          </w:tcPr>
          <w:p w14:paraId="42E87BC9" w14:textId="48B42F29" w:rsidR="00845557" w:rsidRDefault="00845557" w:rsidP="00561153">
            <w:r>
              <w:t>5</w:t>
            </w:r>
          </w:p>
        </w:tc>
      </w:tr>
      <w:tr w:rsidR="00845557" w14:paraId="25144654" w14:textId="77777777" w:rsidTr="00845557">
        <w:tc>
          <w:tcPr>
            <w:tcW w:w="2311" w:type="dxa"/>
          </w:tcPr>
          <w:p w14:paraId="4AAC77B2" w14:textId="4257E634" w:rsidR="00845557" w:rsidRDefault="00845557" w:rsidP="00561153">
            <w:r>
              <w:t>Faster RCN</w:t>
            </w:r>
          </w:p>
        </w:tc>
        <w:tc>
          <w:tcPr>
            <w:tcW w:w="2311" w:type="dxa"/>
          </w:tcPr>
          <w:p w14:paraId="5578D762" w14:textId="04EF13D5" w:rsidR="00845557" w:rsidRDefault="00845557" w:rsidP="00561153">
            <w:r>
              <w:t>COCO</w:t>
            </w:r>
          </w:p>
        </w:tc>
        <w:tc>
          <w:tcPr>
            <w:tcW w:w="2311" w:type="dxa"/>
          </w:tcPr>
          <w:p w14:paraId="17EB9DC6" w14:textId="1F2CA53A" w:rsidR="00845557" w:rsidRDefault="00845557" w:rsidP="00561153">
            <w:r>
              <w:t>59.1</w:t>
            </w:r>
          </w:p>
        </w:tc>
        <w:tc>
          <w:tcPr>
            <w:tcW w:w="2312" w:type="dxa"/>
          </w:tcPr>
          <w:p w14:paraId="4510803C" w14:textId="1D5283EE" w:rsidR="00845557" w:rsidRDefault="00845557" w:rsidP="00561153">
            <w:r>
              <w:t>6</w:t>
            </w:r>
          </w:p>
        </w:tc>
      </w:tr>
    </w:tbl>
    <w:p w14:paraId="0D19291D" w14:textId="7C05C4FB" w:rsidR="00561153" w:rsidRPr="00FE3A13" w:rsidRDefault="00845557" w:rsidP="00561153">
      <w:r>
        <w:t xml:space="preserve"> </w:t>
      </w:r>
    </w:p>
    <w:p w14:paraId="6976649E" w14:textId="783AE1CC" w:rsidR="00D613DC" w:rsidRDefault="00845557" w:rsidP="00E348A8">
      <w:pPr>
        <w:pStyle w:val="BodyText"/>
      </w:pPr>
      <w:r>
        <w:t xml:space="preserve">Visualizing the scores above, </w:t>
      </w:r>
      <w:r w:rsidR="00C6592E">
        <w:t>YOLO</w:t>
      </w:r>
      <w:r>
        <w:t xml:space="preserve"> model was selected for obstacle detection and recognition. YOLO is orders of magnitude faster (45 frames per second) than other object detection algorithms. Single shot detectors have an impressive frames per second at the cost of accuracy. </w:t>
      </w:r>
      <w:r w:rsidR="00C6592E">
        <w:t xml:space="preserve">They are here for faster real time processing. </w:t>
      </w:r>
      <w:r>
        <w:t>YOLO is a single shot detector</w:t>
      </w:r>
      <w:r w:rsidR="00C6592E">
        <w:t xml:space="preserve"> but</w:t>
      </w:r>
      <w:r>
        <w:t xml:space="preserve"> it struggles with detecting the small objects like a flock of birds.</w:t>
      </w:r>
      <w:r w:rsidR="00BC5DAC">
        <w:t xml:space="preserve"> However, we are more concerned with the speed of detection and recognition so that the blind person is quickly notified about the type and position of the obstacle in order to prevent him from harming themselves.</w:t>
      </w:r>
    </w:p>
    <w:p w14:paraId="05F55263" w14:textId="4017207A" w:rsidR="00BC5DAC" w:rsidRDefault="00BC5DAC" w:rsidP="00E348A8">
      <w:pPr>
        <w:pStyle w:val="BodyText"/>
      </w:pPr>
    </w:p>
    <w:p w14:paraId="5245BD23" w14:textId="5875D93B" w:rsidR="00BC5DAC" w:rsidRDefault="00BC5DAC" w:rsidP="00E348A8">
      <w:pPr>
        <w:pStyle w:val="BodyText"/>
      </w:pPr>
    </w:p>
    <w:p w14:paraId="3C1B8D64" w14:textId="080C10D2" w:rsidR="00BC5DAC" w:rsidRDefault="00BC5DAC" w:rsidP="00E348A8">
      <w:pPr>
        <w:pStyle w:val="BodyText"/>
      </w:pPr>
    </w:p>
    <w:p w14:paraId="51EDF372" w14:textId="7A72F6D7" w:rsidR="00BC5DAC" w:rsidRDefault="00BC5DAC" w:rsidP="00E348A8">
      <w:pPr>
        <w:pStyle w:val="BodyText"/>
      </w:pPr>
    </w:p>
    <w:p w14:paraId="27748D3E" w14:textId="77777777" w:rsidR="00BC5DAC" w:rsidRDefault="00BC5DAC" w:rsidP="00E348A8">
      <w:pPr>
        <w:pStyle w:val="BodyText"/>
      </w:pPr>
    </w:p>
    <w:p w14:paraId="04A464EB" w14:textId="1033EA11" w:rsidR="00561153" w:rsidRDefault="00C6592E" w:rsidP="00E348A8">
      <w:r>
        <w:lastRenderedPageBreak/>
        <w:t xml:space="preserve">The pictures below show the </w:t>
      </w:r>
      <w:r w:rsidR="00BC5DAC">
        <w:t>boundary boxes around the detecting objects and their accuracy.</w:t>
      </w:r>
    </w:p>
    <w:p w14:paraId="3962A38B" w14:textId="77777777" w:rsidR="00561153" w:rsidRDefault="00561153" w:rsidP="00E348A8"/>
    <w:p w14:paraId="146C319D" w14:textId="77777777" w:rsidR="00E348A8" w:rsidRDefault="00E348A8" w:rsidP="00E348A8">
      <w:pPr>
        <w:pStyle w:val="FigureDescription"/>
        <w:keepNext/>
      </w:pPr>
      <w:r w:rsidRPr="00292389">
        <w:rPr>
          <w:noProof/>
          <w:lang w:val="en-US"/>
        </w:rPr>
        <w:drawing>
          <wp:inline distT="0" distB="0" distL="0" distR="0" wp14:anchorId="7D8075DE" wp14:editId="168C7400">
            <wp:extent cx="2727960" cy="1973885"/>
            <wp:effectExtent l="0" t="0" r="0" b="7620"/>
            <wp:docPr id="40" name="Picture 40" descr="C:\Users\ZainGhazanfar\Desktop\WhatsApp Image 2020-03-17 at 2.14.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inGhazanfar\Desktop\WhatsApp Image 2020-03-17 at 2.14.36 PM.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1120" cy="1997879"/>
                    </a:xfrm>
                    <a:prstGeom prst="rect">
                      <a:avLst/>
                    </a:prstGeom>
                    <a:noFill/>
                    <a:ln>
                      <a:noFill/>
                    </a:ln>
                  </pic:spPr>
                </pic:pic>
              </a:graphicData>
            </a:graphic>
          </wp:inline>
        </w:drawing>
      </w:r>
    </w:p>
    <w:p w14:paraId="15B80D35" w14:textId="77777777" w:rsidR="00E348A8" w:rsidRDefault="00E348A8" w:rsidP="00E348A8">
      <w:pPr>
        <w:pStyle w:val="Caption"/>
      </w:pPr>
      <w:r>
        <w:t>Figure</w:t>
      </w:r>
      <w:r w:rsidR="00DB53FD">
        <w:t xml:space="preserve"> 22</w:t>
      </w:r>
      <w:r>
        <w:t>: Object Detection through webcam</w:t>
      </w:r>
    </w:p>
    <w:p w14:paraId="50DF746F" w14:textId="217FCFEF" w:rsidR="00E348A8" w:rsidRDefault="00E765AE" w:rsidP="00E348A8">
      <w:pPr>
        <w:pStyle w:val="FigureDescription"/>
      </w:pPr>
      <w:r>
        <w:t>This image depicts the detection of objects through webcam and detection accuracy</w:t>
      </w:r>
    </w:p>
    <w:p w14:paraId="6E42D996" w14:textId="77777777" w:rsidR="00494DBB" w:rsidRDefault="00494DBB" w:rsidP="00E348A8">
      <w:pPr>
        <w:pStyle w:val="FigureDescription"/>
        <w:rPr>
          <w:noProof/>
        </w:rPr>
      </w:pPr>
    </w:p>
    <w:p w14:paraId="6F9F81D9" w14:textId="77777777" w:rsidR="00494DBB" w:rsidRDefault="00494DBB" w:rsidP="00494DBB">
      <w:pPr>
        <w:pStyle w:val="FigureDescription"/>
        <w:keepNext/>
      </w:pPr>
      <w:r>
        <w:rPr>
          <w:noProof/>
        </w:rPr>
        <w:drawing>
          <wp:inline distT="0" distB="0" distL="0" distR="0" wp14:anchorId="3CBD936F" wp14:editId="5C20F0CF">
            <wp:extent cx="2552700" cy="2337061"/>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l="5924" t="11696" r="10368" b="53820"/>
                    <a:stretch/>
                  </pic:blipFill>
                  <pic:spPr bwMode="auto">
                    <a:xfrm>
                      <a:off x="0" y="0"/>
                      <a:ext cx="2567776" cy="2350864"/>
                    </a:xfrm>
                    <a:prstGeom prst="rect">
                      <a:avLst/>
                    </a:prstGeom>
                    <a:noFill/>
                    <a:ln>
                      <a:noFill/>
                    </a:ln>
                    <a:extLst>
                      <a:ext uri="{53640926-AAD7-44D8-BBD7-CCE9431645EC}">
                        <a14:shadowObscured xmlns:a14="http://schemas.microsoft.com/office/drawing/2010/main"/>
                      </a:ext>
                    </a:extLst>
                  </pic:spPr>
                </pic:pic>
              </a:graphicData>
            </a:graphic>
          </wp:inline>
        </w:drawing>
      </w:r>
    </w:p>
    <w:p w14:paraId="59BC35B6" w14:textId="140E1DC5" w:rsidR="00494DBB" w:rsidRDefault="00494DBB" w:rsidP="00494DBB">
      <w:pPr>
        <w:pStyle w:val="Caption"/>
      </w:pPr>
      <w:r>
        <w:t>Figure 23: Night Mode Detection with Flash</w:t>
      </w:r>
    </w:p>
    <w:p w14:paraId="6E786F6E" w14:textId="164C23E4" w:rsidR="00494DBB" w:rsidRDefault="00494DBB" w:rsidP="00494DBB">
      <w:pPr>
        <w:pStyle w:val="FigureDescription"/>
      </w:pPr>
      <w:r>
        <w:t>This image depicts the detection of objects through webcam and detection accuracy in night mode</w:t>
      </w:r>
    </w:p>
    <w:p w14:paraId="09F61095" w14:textId="77777777" w:rsidR="00BC5DAC" w:rsidRDefault="00BC5DAC" w:rsidP="00BC5DAC">
      <w:pPr>
        <w:keepNext/>
        <w:rPr>
          <w:noProof/>
        </w:rPr>
      </w:pPr>
    </w:p>
    <w:p w14:paraId="004AC907" w14:textId="77777777" w:rsidR="00BC5DAC" w:rsidRDefault="00BC5DAC" w:rsidP="00494DBB">
      <w:pPr>
        <w:keepNext/>
        <w:jc w:val="center"/>
        <w:rPr>
          <w:noProof/>
        </w:rPr>
      </w:pPr>
    </w:p>
    <w:p w14:paraId="6400D9CC" w14:textId="2C2E1E3D" w:rsidR="00494DBB" w:rsidRDefault="00494DBB" w:rsidP="00494DBB">
      <w:pPr>
        <w:keepNext/>
        <w:jc w:val="center"/>
      </w:pPr>
      <w:r>
        <w:rPr>
          <w:noProof/>
        </w:rPr>
        <w:drawing>
          <wp:inline distT="0" distB="0" distL="0" distR="0" wp14:anchorId="36FC2CB6" wp14:editId="6A5E4302">
            <wp:extent cx="1684020" cy="2317557"/>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2613" t="11010" r="11323" b="41886"/>
                    <a:stretch/>
                  </pic:blipFill>
                  <pic:spPr bwMode="auto">
                    <a:xfrm>
                      <a:off x="0" y="0"/>
                      <a:ext cx="1690338" cy="2326252"/>
                    </a:xfrm>
                    <a:prstGeom prst="rect">
                      <a:avLst/>
                    </a:prstGeom>
                    <a:noFill/>
                    <a:ln>
                      <a:noFill/>
                    </a:ln>
                    <a:extLst>
                      <a:ext uri="{53640926-AAD7-44D8-BBD7-CCE9431645EC}">
                        <a14:shadowObscured xmlns:a14="http://schemas.microsoft.com/office/drawing/2010/main"/>
                      </a:ext>
                    </a:extLst>
                  </pic:spPr>
                </pic:pic>
              </a:graphicData>
            </a:graphic>
          </wp:inline>
        </w:drawing>
      </w:r>
    </w:p>
    <w:p w14:paraId="2782996C" w14:textId="26EE84AB" w:rsidR="00E348A8" w:rsidRDefault="00494DBB" w:rsidP="00494DBB">
      <w:pPr>
        <w:pStyle w:val="Caption"/>
      </w:pPr>
      <w:r>
        <w:t>Figure 24: Day Mode Detection</w:t>
      </w:r>
    </w:p>
    <w:p w14:paraId="6841DBE0" w14:textId="77777777" w:rsidR="00494DBB" w:rsidRDefault="00494DBB" w:rsidP="00494DBB">
      <w:pPr>
        <w:pStyle w:val="FigureDescription"/>
      </w:pPr>
      <w:r>
        <w:t>This image depicts the detection of objects through webcam and detection accuracy in night mode</w:t>
      </w:r>
    </w:p>
    <w:p w14:paraId="27645BC1" w14:textId="77777777" w:rsidR="00494DBB" w:rsidRPr="00494DBB" w:rsidRDefault="00494DBB" w:rsidP="00494DBB"/>
    <w:p w14:paraId="06A1CB2C" w14:textId="7D59FE26" w:rsidR="00BC5DAC" w:rsidRPr="000355F7" w:rsidRDefault="00BC5DAC" w:rsidP="00BC5DAC">
      <w:pPr>
        <w:pStyle w:val="BodyText"/>
      </w:pPr>
      <w:r>
        <w:t xml:space="preserve">Analyzing the existing work, </w:t>
      </w:r>
      <w:r w:rsidRPr="00A74D5B">
        <w:t xml:space="preserve">we </w:t>
      </w:r>
      <w:r>
        <w:t>concluded</w:t>
      </w:r>
      <w:r w:rsidRPr="00A74D5B">
        <w:t xml:space="preserve"> that </w:t>
      </w:r>
      <w:r>
        <w:t xml:space="preserve">informing the blind through audio, all over interaction with the application through voice, detecting obstacles at night, notifying about the position of the obstacle and the speed of detecting the obstacles in real time </w:t>
      </w:r>
      <w:r w:rsidRPr="00A74D5B">
        <w:t>has not been dealt in any of the articles which is a major concern for the blind people to reduce their reliance on others. So, we</w:t>
      </w:r>
      <w:r>
        <w:t xml:space="preserve"> </w:t>
      </w:r>
      <w:r w:rsidRPr="00A74D5B">
        <w:t>cover</w:t>
      </w:r>
      <w:r>
        <w:t>ed</w:t>
      </w:r>
      <w:r w:rsidRPr="00A74D5B">
        <w:t xml:space="preserve"> this need in our project, </w:t>
      </w:r>
      <w:r>
        <w:t>by detecting and recognizing</w:t>
      </w:r>
      <w:r w:rsidRPr="00A74D5B">
        <w:t xml:space="preserve"> </w:t>
      </w:r>
      <w:r>
        <w:t>the obstacles</w:t>
      </w:r>
      <w:r w:rsidRPr="00A74D5B">
        <w:t xml:space="preserve"> in real time</w:t>
      </w:r>
      <w:r>
        <w:t xml:space="preserve"> with a greater speed</w:t>
      </w:r>
      <w:r w:rsidRPr="00A74D5B">
        <w:t xml:space="preserve"> </w:t>
      </w:r>
      <w:r>
        <w:t xml:space="preserve">with YOLO model (45 frames per second), incorporating Google API for voice feedback and provided acoustic interaction with the application. Moreover, our application informs about the position of the obstacles and night detection with camera flash is also incorporated. These additional features in our application will provides </w:t>
      </w:r>
      <w:r w:rsidRPr="00A74D5B">
        <w:t>a breakthrough in the matter of obstacle detection and recognition that would benefit a great deal to the blind community.</w:t>
      </w:r>
    </w:p>
    <w:p w14:paraId="5CDE3C17" w14:textId="77777777" w:rsidR="00E348A8" w:rsidRDefault="00E348A8" w:rsidP="00E348A8"/>
    <w:p w14:paraId="402A6A6D" w14:textId="580E624D" w:rsidR="00E348A8" w:rsidRDefault="00E348A8" w:rsidP="00E348A8"/>
    <w:p w14:paraId="3ADE0528" w14:textId="2A1A394E" w:rsidR="00494DBB" w:rsidRDefault="00494DBB" w:rsidP="00E348A8"/>
    <w:p w14:paraId="4B151F55" w14:textId="3FA72AC7" w:rsidR="00494DBB" w:rsidRDefault="00494DBB" w:rsidP="00E348A8"/>
    <w:p w14:paraId="0B20F7A7" w14:textId="6AED2565" w:rsidR="00494DBB" w:rsidRDefault="00494DBB" w:rsidP="00E348A8"/>
    <w:p w14:paraId="26C07447" w14:textId="5769FD00" w:rsidR="00494DBB" w:rsidRDefault="00494DBB" w:rsidP="00E348A8"/>
    <w:p w14:paraId="181BCC0F" w14:textId="701BACC7" w:rsidR="00494DBB" w:rsidRDefault="00494DBB" w:rsidP="00E348A8"/>
    <w:p w14:paraId="70C04547" w14:textId="35F05C26" w:rsidR="00494DBB" w:rsidRDefault="00494DBB" w:rsidP="00E348A8"/>
    <w:p w14:paraId="610BF1F3" w14:textId="4F12C1B2" w:rsidR="00494DBB" w:rsidRDefault="00494DBB" w:rsidP="00E348A8"/>
    <w:p w14:paraId="1D9D9917" w14:textId="155081AE" w:rsidR="00494DBB" w:rsidRDefault="00494DBB" w:rsidP="00E348A8"/>
    <w:p w14:paraId="4C8BAAA8" w14:textId="10A209FE" w:rsidR="00494DBB" w:rsidRDefault="00494DBB" w:rsidP="00E348A8"/>
    <w:p w14:paraId="33661E54" w14:textId="26458688" w:rsidR="00494DBB" w:rsidRDefault="00494DBB" w:rsidP="00E348A8"/>
    <w:p w14:paraId="5446CD99" w14:textId="7C584EEC" w:rsidR="00494DBB" w:rsidRDefault="00494DBB" w:rsidP="00E348A8"/>
    <w:p w14:paraId="62D8AC4B" w14:textId="46CB56E7" w:rsidR="00494DBB" w:rsidRDefault="00494DBB" w:rsidP="00E348A8"/>
    <w:p w14:paraId="01D1AFEB" w14:textId="7D0871E1" w:rsidR="00BC5DAC" w:rsidRDefault="00BC5DAC" w:rsidP="00E348A8"/>
    <w:p w14:paraId="4805C65D" w14:textId="7A0023F0" w:rsidR="00BC5DAC" w:rsidRDefault="00BC5DAC" w:rsidP="00E348A8"/>
    <w:p w14:paraId="726FAAF1" w14:textId="6BCFEDC2" w:rsidR="00BC5DAC" w:rsidRDefault="00BC5DAC" w:rsidP="00E348A8"/>
    <w:p w14:paraId="22E114E7" w14:textId="0EF81A5C" w:rsidR="00BC5DAC" w:rsidRDefault="00BC5DAC" w:rsidP="00E348A8"/>
    <w:p w14:paraId="5F17FD6F" w14:textId="6ECF9670" w:rsidR="00BC5DAC" w:rsidRDefault="00BC5DAC" w:rsidP="00E348A8"/>
    <w:p w14:paraId="2CCB30DD" w14:textId="16CA474B" w:rsidR="00BC5DAC" w:rsidRDefault="00BC5DAC" w:rsidP="00E348A8"/>
    <w:p w14:paraId="691DC144" w14:textId="20B4910F" w:rsidR="00BC5DAC" w:rsidRDefault="00BC5DAC" w:rsidP="00E348A8"/>
    <w:p w14:paraId="4A2DB5E1" w14:textId="627DAC31" w:rsidR="00BC5DAC" w:rsidRDefault="00BC5DAC" w:rsidP="00E348A8"/>
    <w:p w14:paraId="0A43B5BC" w14:textId="62EA7C10" w:rsidR="00BC5DAC" w:rsidRDefault="00BC5DAC" w:rsidP="00E348A8"/>
    <w:p w14:paraId="58A65265" w14:textId="5C63BBFD" w:rsidR="00BC5DAC" w:rsidRDefault="00BC5DAC" w:rsidP="00E348A8"/>
    <w:p w14:paraId="792FB9F0" w14:textId="7922631C" w:rsidR="00BC5DAC" w:rsidRDefault="00BC5DAC" w:rsidP="00E348A8"/>
    <w:p w14:paraId="374112D2" w14:textId="68B89139" w:rsidR="00BC5DAC" w:rsidRDefault="00BC5DAC" w:rsidP="00E348A8"/>
    <w:p w14:paraId="0BA81C6A" w14:textId="42C860BC" w:rsidR="00BC5DAC" w:rsidRDefault="00BC5DAC" w:rsidP="00E348A8"/>
    <w:p w14:paraId="1C33F280" w14:textId="5A0B997A" w:rsidR="00BC5DAC" w:rsidRDefault="00BC5DAC" w:rsidP="00E348A8"/>
    <w:p w14:paraId="0A0BB2AB" w14:textId="4C680B4F" w:rsidR="00BC5DAC" w:rsidRDefault="00BC5DAC" w:rsidP="00E348A8"/>
    <w:p w14:paraId="4E86BBFA" w14:textId="567CBCC4" w:rsidR="00BC5DAC" w:rsidRDefault="00BC5DAC" w:rsidP="00E348A8"/>
    <w:p w14:paraId="0A629588" w14:textId="5A5478DF" w:rsidR="00BC5DAC" w:rsidRDefault="00BC5DAC" w:rsidP="00E348A8"/>
    <w:p w14:paraId="75ADE0E5" w14:textId="1FBDCBA5" w:rsidR="00BC5DAC" w:rsidRDefault="00BC5DAC" w:rsidP="00E348A8"/>
    <w:p w14:paraId="4F3A2AEB" w14:textId="333E6DA3" w:rsidR="00BC5DAC" w:rsidRDefault="00BC5DAC" w:rsidP="00E348A8"/>
    <w:p w14:paraId="7D00CBAC" w14:textId="16F90CDF" w:rsidR="00BC5DAC" w:rsidRDefault="00BC5DAC" w:rsidP="00E348A8"/>
    <w:p w14:paraId="6B6F954F" w14:textId="74CB70A1" w:rsidR="00BC5DAC" w:rsidRDefault="00BC5DAC" w:rsidP="00E348A8"/>
    <w:p w14:paraId="3BACC7DA" w14:textId="6C822723" w:rsidR="00BC5DAC" w:rsidRDefault="00BC5DAC" w:rsidP="00E348A8"/>
    <w:p w14:paraId="5824528A" w14:textId="77777777" w:rsidR="00BC5DAC" w:rsidRPr="00E348A8" w:rsidRDefault="00BC5DAC" w:rsidP="00E348A8"/>
    <w:p w14:paraId="36419F61" w14:textId="77777777" w:rsidR="009E6E06" w:rsidRDefault="009E6E06" w:rsidP="009E6E06">
      <w:pPr>
        <w:pStyle w:val="Heading1"/>
      </w:pPr>
      <w:bookmarkStart w:id="257" w:name="_Toc42076320"/>
      <w:r>
        <w:lastRenderedPageBreak/>
        <w:t>Chapt</w:t>
      </w:r>
      <w:r w:rsidR="007D5683">
        <w:t>er 6</w:t>
      </w:r>
      <w:r>
        <w:t>: Conclusion</w:t>
      </w:r>
      <w:bookmarkEnd w:id="249"/>
      <w:bookmarkEnd w:id="257"/>
    </w:p>
    <w:p w14:paraId="0FB832C4" w14:textId="09B1A9B7" w:rsidR="00662632" w:rsidRDefault="008B3948" w:rsidP="00C8082F">
      <w:pPr>
        <w:pStyle w:val="BodyText"/>
      </w:pPr>
      <w:bookmarkStart w:id="258" w:name="_Toc19544177"/>
      <w:bookmarkStart w:id="259" w:name="_Toc19544225"/>
      <w:bookmarkEnd w:id="11"/>
      <w:bookmarkEnd w:id="221"/>
      <w:bookmarkEnd w:id="228"/>
      <w:bookmarkEnd w:id="250"/>
      <w:bookmarkEnd w:id="251"/>
      <w:r>
        <w:t>Mobility and the safety of the visually impaired is the utmost need for the blind community. All the previously used equipment like the cane stick are obsolete as they do not ensur</w:t>
      </w:r>
      <w:r w:rsidR="000B7E1E">
        <w:t>e protection for them. There have</w:t>
      </w:r>
      <w:r>
        <w:t xml:space="preserve"> been a number of limitations due to which the scope of the project has forcefully narrowed down. </w:t>
      </w:r>
      <w:r w:rsidR="00662632" w:rsidRPr="009C7C7D">
        <w:t xml:space="preserve">This document has put into focus on the development of an android application for the </w:t>
      </w:r>
      <w:r w:rsidR="00662632">
        <w:t>real time detection of obstacles</w:t>
      </w:r>
      <w:r w:rsidR="00662632" w:rsidRPr="009C7C7D">
        <w:t xml:space="preserve"> videos </w:t>
      </w:r>
      <w:r w:rsidR="00662632">
        <w:t>and informing the blind through audio feedback. This</w:t>
      </w:r>
      <w:r w:rsidR="00662632" w:rsidRPr="009C7C7D">
        <w:t xml:space="preserve"> application will a useful tool for the </w:t>
      </w:r>
      <w:r w:rsidR="00662632">
        <w:t>blind community</w:t>
      </w:r>
      <w:r w:rsidR="00662632" w:rsidRPr="009C7C7D">
        <w:t xml:space="preserve"> to </w:t>
      </w:r>
      <w:r w:rsidR="00662632">
        <w:t>reduce their reliance</w:t>
      </w:r>
      <w:r w:rsidR="00662632" w:rsidRPr="009C7C7D">
        <w:t xml:space="preserve"> and </w:t>
      </w:r>
      <w:r w:rsidR="00662632">
        <w:t>get notified about the approaching obstacle in no time.</w:t>
      </w:r>
    </w:p>
    <w:p w14:paraId="7FC89A15" w14:textId="5672946E" w:rsidR="00662632" w:rsidRDefault="00662632" w:rsidP="00662632">
      <w:pPr>
        <w:pStyle w:val="Heading2"/>
        <w:numPr>
          <w:ilvl w:val="0"/>
          <w:numId w:val="0"/>
        </w:numPr>
      </w:pPr>
      <w:bookmarkStart w:id="260" w:name="_Toc42076321"/>
      <w:r>
        <w:t>6.1 Initial Research</w:t>
      </w:r>
      <w:bookmarkEnd w:id="260"/>
    </w:p>
    <w:p w14:paraId="21A9FD7A" w14:textId="3EFEE316" w:rsidR="00662632" w:rsidRPr="00055BE0" w:rsidRDefault="00662632" w:rsidP="00055BE0">
      <w:pPr>
        <w:pStyle w:val="BodyText"/>
        <w:rPr>
          <w:rStyle w:val="fontstyle11"/>
          <w:rFonts w:ascii="Times New Roman" w:hAnsi="Times New Roman" w:cs="Times New Roman"/>
          <w:color w:val="auto"/>
        </w:rPr>
      </w:pPr>
      <w:r w:rsidRPr="00055BE0">
        <w:t xml:space="preserve">We </w:t>
      </w:r>
      <w:r w:rsidRPr="00055BE0">
        <w:rPr>
          <w:rStyle w:val="fontstyle11"/>
          <w:rFonts w:ascii="Times New Roman" w:hAnsi="Times New Roman" w:cs="Times New Roman"/>
          <w:color w:val="auto"/>
        </w:rPr>
        <w:t>chose to study further about the work done related to obstacle detection so we read nine papers to get better understanding of what has been done in the field of obstacle detection and recognition. We studied the algorithms like Faster RCNN, Linear Regression, Mean Squared Error and Grid algorithms. To our knowledge no prior work has been done in obstacle detection with a greater speed of detection, whole interaction with the application through audio and night detection. A good model will be used for faster detection and recognition of impending obstacles.</w:t>
      </w:r>
    </w:p>
    <w:p w14:paraId="73B7E73D" w14:textId="14B2CC90" w:rsidR="00662632" w:rsidRDefault="00662632" w:rsidP="00662632">
      <w:pPr>
        <w:pStyle w:val="Heading2"/>
        <w:numPr>
          <w:ilvl w:val="0"/>
          <w:numId w:val="0"/>
        </w:numPr>
      </w:pPr>
      <w:bookmarkStart w:id="261" w:name="_Toc42076322"/>
      <w:r>
        <w:t>6.2 Work Completed</w:t>
      </w:r>
      <w:bookmarkEnd w:id="261"/>
    </w:p>
    <w:p w14:paraId="36CF2DBE" w14:textId="77777777" w:rsidR="00CD5CB8" w:rsidRDefault="00662632" w:rsidP="000E19F9">
      <w:pPr>
        <w:pStyle w:val="BodyText"/>
      </w:pPr>
      <w:r>
        <w:t xml:space="preserve">We used COCO dataset that has 80 classes of object from daily life. We have completed the development </w:t>
      </w:r>
      <w:r w:rsidR="00CD5CB8">
        <w:t>of the android application. Python is studied in detail which will communicate with the android application through the API and will run the python scripts. YOLO, deep learning model has been employed considering its speed of detection that is 45 frames per second.</w:t>
      </w:r>
    </w:p>
    <w:p w14:paraId="2DC96F25" w14:textId="36EDE9DB" w:rsidR="000E19F9" w:rsidRDefault="00CD5CB8" w:rsidP="000E19F9">
      <w:pPr>
        <w:pStyle w:val="BodyText"/>
      </w:pPr>
      <w:r>
        <w:t xml:space="preserve">At the start, the blind person registers themselves through audio input and then logins into the application. As soon as the blind person logins, home page is displayed, notifying the blind person whether to open the day mode with a single tap or night mode with double tap. By tapping once, camera is opened is day mode. The camera starts detecting the obstacles and generates frames around the objects. </w:t>
      </w:r>
      <w:r w:rsidR="000E19F9">
        <w:t>Our application will fetch those all frames and assemble them in a form of an audio for the user. It c</w:t>
      </w:r>
      <w:r>
        <w:t>ompares the detecting obstacle with the stored images and on recognition informs the blind person about the type and position of the obstacle.</w:t>
      </w:r>
    </w:p>
    <w:p w14:paraId="60314E73" w14:textId="04EFF3B7" w:rsidR="000E19F9" w:rsidRDefault="000E19F9" w:rsidP="000E19F9">
      <w:pPr>
        <w:pStyle w:val="BodyText"/>
      </w:pPr>
      <w:r>
        <w:t xml:space="preserve">The first challenge faced was the merging of the python backend with android platform. The second challenge was to train the model as it required high end hardware and computational power. </w:t>
      </w:r>
    </w:p>
    <w:p w14:paraId="67372433" w14:textId="27F3B54C" w:rsidR="005E6118" w:rsidRDefault="005E6118" w:rsidP="00C8082F">
      <w:pPr>
        <w:pStyle w:val="BodyText"/>
      </w:pPr>
      <w:r>
        <w:t>Our project can be further enhanced by increasing the accuracy of obstacle detection and recognition</w:t>
      </w:r>
      <w:r w:rsidR="000E19F9">
        <w:t xml:space="preserve"> as we were more concerned with the detection speed</w:t>
      </w:r>
      <w:r>
        <w:t xml:space="preserve">. </w:t>
      </w:r>
      <w:r w:rsidR="000E19F9">
        <w:t xml:space="preserve">The scope of the dataset of objects can be increased by having a different variety of objects. </w:t>
      </w:r>
      <w:r w:rsidR="006F4A67">
        <w:t>A future recommendation would be to i</w:t>
      </w:r>
      <w:r>
        <w:t>ncorporat</w:t>
      </w:r>
      <w:r w:rsidR="006F4A67">
        <w:t>e</w:t>
      </w:r>
      <w:r>
        <w:t xml:space="preserve"> a navigation system in our application</w:t>
      </w:r>
      <w:r w:rsidR="006F4A67">
        <w:t>.</w:t>
      </w:r>
    </w:p>
    <w:p w14:paraId="02EF7B36" w14:textId="77777777" w:rsidR="00E348A8" w:rsidRDefault="00E348A8" w:rsidP="00C8082F">
      <w:pPr>
        <w:pStyle w:val="BodyText"/>
      </w:pPr>
    </w:p>
    <w:p w14:paraId="38567D3E" w14:textId="77777777" w:rsidR="00E348A8" w:rsidRDefault="00E348A8" w:rsidP="00C8082F">
      <w:pPr>
        <w:pStyle w:val="BodyText"/>
      </w:pPr>
    </w:p>
    <w:p w14:paraId="690F76F6" w14:textId="77777777" w:rsidR="00E348A8" w:rsidRDefault="00E348A8" w:rsidP="00C8082F">
      <w:pPr>
        <w:pStyle w:val="BodyText"/>
      </w:pPr>
    </w:p>
    <w:p w14:paraId="11539822" w14:textId="77777777" w:rsidR="00E348A8" w:rsidRDefault="00E348A8" w:rsidP="00C8082F">
      <w:pPr>
        <w:pStyle w:val="BodyText"/>
      </w:pPr>
    </w:p>
    <w:p w14:paraId="4EFFFEE2" w14:textId="77777777" w:rsidR="00E348A8" w:rsidRDefault="00E348A8" w:rsidP="00C8082F">
      <w:pPr>
        <w:pStyle w:val="BodyText"/>
      </w:pPr>
    </w:p>
    <w:p w14:paraId="2FD7E33A" w14:textId="77777777" w:rsidR="00E348A8" w:rsidRDefault="00E348A8" w:rsidP="00C8082F">
      <w:pPr>
        <w:pStyle w:val="BodyText"/>
      </w:pPr>
    </w:p>
    <w:p w14:paraId="648AFF89" w14:textId="77777777" w:rsidR="00EE3430" w:rsidRDefault="00EE3430" w:rsidP="00EE3430">
      <w:pPr>
        <w:pStyle w:val="Heading1"/>
        <w:rPr>
          <w:rFonts w:ascii="Times New Roman" w:hAnsi="Times New Roman" w:cs="Times New Roman"/>
        </w:rPr>
      </w:pPr>
      <w:bookmarkStart w:id="262" w:name="_Toc19544178"/>
      <w:bookmarkStart w:id="263" w:name="_Toc19544226"/>
      <w:bookmarkStart w:id="264" w:name="_Toc33628180"/>
      <w:bookmarkStart w:id="265" w:name="_Toc42076323"/>
      <w:r w:rsidRPr="008B57AF">
        <w:rPr>
          <w:rFonts w:ascii="Times New Roman" w:hAnsi="Times New Roman" w:cs="Times New Roman"/>
        </w:rPr>
        <w:lastRenderedPageBreak/>
        <w:t>References</w:t>
      </w:r>
      <w:bookmarkEnd w:id="265"/>
    </w:p>
    <w:p w14:paraId="437A1551" w14:textId="77777777" w:rsidR="00EE3430" w:rsidRPr="00E66EC3" w:rsidRDefault="00EE3430" w:rsidP="00EE3430"/>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4"/>
      </w:tblGrid>
      <w:tr w:rsidR="00EE3430" w14:paraId="77370FDC" w14:textId="77777777" w:rsidTr="00E76AD6">
        <w:trPr>
          <w:tblCellSpacing w:w="15" w:type="dxa"/>
        </w:trPr>
        <w:tc>
          <w:tcPr>
            <w:tcW w:w="50" w:type="pct"/>
            <w:hideMark/>
          </w:tcPr>
          <w:p w14:paraId="3D90A981" w14:textId="77777777" w:rsidR="00EE3430" w:rsidRDefault="00EE3430" w:rsidP="00E76AD6">
            <w:pPr>
              <w:pStyle w:val="Bibliography"/>
              <w:rPr>
                <w:noProof/>
              </w:rPr>
            </w:pPr>
            <w:r>
              <w:rPr>
                <w:noProof/>
              </w:rPr>
              <w:t xml:space="preserve">[1] </w:t>
            </w:r>
          </w:p>
        </w:tc>
        <w:tc>
          <w:tcPr>
            <w:tcW w:w="0" w:type="auto"/>
            <w:hideMark/>
          </w:tcPr>
          <w:p w14:paraId="71C394F9" w14:textId="77777777" w:rsidR="00EE3430" w:rsidRDefault="00EE3430" w:rsidP="00E76AD6">
            <w:pPr>
              <w:pStyle w:val="Bibliography"/>
              <w:jc w:val="both"/>
              <w:rPr>
                <w:noProof/>
              </w:rPr>
            </w:pPr>
            <w:r>
              <w:rPr>
                <w:noProof/>
              </w:rPr>
              <w:t xml:space="preserve">L. Bor-Shing, Cheng-CheLee and C. Pei-Ying, "Simple SmartPhone-Based Guiding System for Visually Impaired," 2017. </w:t>
            </w:r>
          </w:p>
        </w:tc>
      </w:tr>
      <w:tr w:rsidR="00EE3430" w14:paraId="40E4E7AF" w14:textId="77777777" w:rsidTr="00E76AD6">
        <w:trPr>
          <w:tblCellSpacing w:w="15" w:type="dxa"/>
        </w:trPr>
        <w:tc>
          <w:tcPr>
            <w:tcW w:w="50" w:type="pct"/>
            <w:hideMark/>
          </w:tcPr>
          <w:p w14:paraId="1668716C" w14:textId="77777777" w:rsidR="00EE3430" w:rsidRDefault="00EE3430" w:rsidP="00E76AD6">
            <w:pPr>
              <w:pStyle w:val="Bibliography"/>
              <w:rPr>
                <w:noProof/>
              </w:rPr>
            </w:pPr>
            <w:r>
              <w:rPr>
                <w:noProof/>
              </w:rPr>
              <w:t xml:space="preserve">[2] </w:t>
            </w:r>
          </w:p>
        </w:tc>
        <w:tc>
          <w:tcPr>
            <w:tcW w:w="0" w:type="auto"/>
            <w:hideMark/>
          </w:tcPr>
          <w:p w14:paraId="3FD3F182" w14:textId="77777777" w:rsidR="00EE3430" w:rsidRDefault="00EE3430" w:rsidP="00E76AD6">
            <w:pPr>
              <w:pStyle w:val="Bibliography"/>
              <w:jc w:val="both"/>
              <w:rPr>
                <w:noProof/>
              </w:rPr>
            </w:pPr>
            <w:r>
              <w:rPr>
                <w:noProof/>
              </w:rPr>
              <w:t xml:space="preserve">S. u. Rahman, U. Sana and U. Sehat, "Obstacle Detection in Indoor Environment for Visually Impaired Using Mobile Camera," 2018. </w:t>
            </w:r>
          </w:p>
        </w:tc>
      </w:tr>
      <w:tr w:rsidR="00EE3430" w14:paraId="02A16D25" w14:textId="77777777" w:rsidTr="00E76AD6">
        <w:trPr>
          <w:tblCellSpacing w:w="15" w:type="dxa"/>
        </w:trPr>
        <w:tc>
          <w:tcPr>
            <w:tcW w:w="50" w:type="pct"/>
            <w:hideMark/>
          </w:tcPr>
          <w:p w14:paraId="28990E26" w14:textId="77777777" w:rsidR="00EE3430" w:rsidRDefault="00EE3430" w:rsidP="00E76AD6">
            <w:pPr>
              <w:pStyle w:val="Bibliography"/>
              <w:rPr>
                <w:noProof/>
              </w:rPr>
            </w:pPr>
            <w:r>
              <w:rPr>
                <w:noProof/>
              </w:rPr>
              <w:t xml:space="preserve">[3] </w:t>
            </w:r>
          </w:p>
        </w:tc>
        <w:tc>
          <w:tcPr>
            <w:tcW w:w="0" w:type="auto"/>
            <w:hideMark/>
          </w:tcPr>
          <w:p w14:paraId="12C09F06" w14:textId="77777777" w:rsidR="00EE3430" w:rsidRDefault="00EE3430" w:rsidP="00E76AD6">
            <w:pPr>
              <w:pStyle w:val="Bibliography"/>
              <w:jc w:val="both"/>
              <w:rPr>
                <w:noProof/>
              </w:rPr>
            </w:pPr>
            <w:r>
              <w:rPr>
                <w:noProof/>
              </w:rPr>
              <w:t xml:space="preserve">P. Andra, C. Arthur, O. Florin and N. Sergiu, "Obstacle Detection using stereovision for Android-based mobile devices," September, 2014. </w:t>
            </w:r>
          </w:p>
        </w:tc>
      </w:tr>
      <w:tr w:rsidR="00EE3430" w14:paraId="07C44E7D" w14:textId="77777777" w:rsidTr="00E76AD6">
        <w:trPr>
          <w:tblCellSpacing w:w="15" w:type="dxa"/>
        </w:trPr>
        <w:tc>
          <w:tcPr>
            <w:tcW w:w="50" w:type="pct"/>
            <w:hideMark/>
          </w:tcPr>
          <w:p w14:paraId="05E4CE41" w14:textId="77777777" w:rsidR="00EE3430" w:rsidRDefault="00EE3430" w:rsidP="00E76AD6">
            <w:pPr>
              <w:pStyle w:val="Bibliography"/>
              <w:rPr>
                <w:noProof/>
              </w:rPr>
            </w:pPr>
            <w:r>
              <w:rPr>
                <w:noProof/>
              </w:rPr>
              <w:t xml:space="preserve">[4] </w:t>
            </w:r>
          </w:p>
        </w:tc>
        <w:tc>
          <w:tcPr>
            <w:tcW w:w="0" w:type="auto"/>
            <w:hideMark/>
          </w:tcPr>
          <w:p w14:paraId="35C954BB" w14:textId="77777777" w:rsidR="00EE3430" w:rsidRDefault="00EE3430" w:rsidP="00E76AD6">
            <w:pPr>
              <w:pStyle w:val="Bibliography"/>
              <w:jc w:val="both"/>
              <w:rPr>
                <w:noProof/>
              </w:rPr>
            </w:pPr>
            <w:r>
              <w:rPr>
                <w:noProof/>
              </w:rPr>
              <w:t xml:space="preserve">Y. Jason, "Obstacle Detection with voice feedback- YOLOv3+gTTS," December 10, 2018. </w:t>
            </w:r>
          </w:p>
        </w:tc>
      </w:tr>
      <w:tr w:rsidR="00EE3430" w14:paraId="4CBAF326" w14:textId="77777777" w:rsidTr="00E76AD6">
        <w:trPr>
          <w:tblCellSpacing w:w="15" w:type="dxa"/>
        </w:trPr>
        <w:tc>
          <w:tcPr>
            <w:tcW w:w="50" w:type="pct"/>
            <w:hideMark/>
          </w:tcPr>
          <w:p w14:paraId="1103BD52" w14:textId="77777777" w:rsidR="00EE3430" w:rsidRDefault="00EE3430" w:rsidP="00E76AD6">
            <w:pPr>
              <w:pStyle w:val="Bibliography"/>
              <w:rPr>
                <w:noProof/>
              </w:rPr>
            </w:pPr>
            <w:r>
              <w:rPr>
                <w:noProof/>
              </w:rPr>
              <w:t xml:space="preserve">[5] </w:t>
            </w:r>
          </w:p>
        </w:tc>
        <w:tc>
          <w:tcPr>
            <w:tcW w:w="0" w:type="auto"/>
            <w:hideMark/>
          </w:tcPr>
          <w:p w14:paraId="5782B733" w14:textId="77777777" w:rsidR="00EE3430" w:rsidRDefault="00EE3430" w:rsidP="00E76AD6">
            <w:pPr>
              <w:pStyle w:val="Bibliography"/>
              <w:jc w:val="both"/>
              <w:rPr>
                <w:noProof/>
              </w:rPr>
            </w:pPr>
            <w:r>
              <w:rPr>
                <w:noProof/>
              </w:rPr>
              <w:t xml:space="preserve">C. Alessandro, F. Marco and C. Carlo, "Smartphone-Based Obstacle Detection for the Visually Impaired," September, 2015. </w:t>
            </w:r>
          </w:p>
        </w:tc>
      </w:tr>
      <w:tr w:rsidR="00EE3430" w14:paraId="4761899B" w14:textId="77777777" w:rsidTr="00E76AD6">
        <w:trPr>
          <w:tblCellSpacing w:w="15" w:type="dxa"/>
        </w:trPr>
        <w:tc>
          <w:tcPr>
            <w:tcW w:w="50" w:type="pct"/>
            <w:hideMark/>
          </w:tcPr>
          <w:p w14:paraId="3B0EC78E" w14:textId="77777777" w:rsidR="00EE3430" w:rsidRDefault="00EE3430" w:rsidP="00E76AD6">
            <w:pPr>
              <w:pStyle w:val="Bibliography"/>
              <w:rPr>
                <w:noProof/>
              </w:rPr>
            </w:pPr>
            <w:r>
              <w:rPr>
                <w:noProof/>
              </w:rPr>
              <w:t xml:space="preserve">[6] </w:t>
            </w:r>
          </w:p>
        </w:tc>
        <w:tc>
          <w:tcPr>
            <w:tcW w:w="0" w:type="auto"/>
            <w:hideMark/>
          </w:tcPr>
          <w:p w14:paraId="410A68C1" w14:textId="77777777" w:rsidR="00EE3430" w:rsidRDefault="00EE3430" w:rsidP="00E76AD6">
            <w:pPr>
              <w:pStyle w:val="Bibliography"/>
              <w:jc w:val="both"/>
              <w:rPr>
                <w:noProof/>
              </w:rPr>
            </w:pPr>
            <w:r>
              <w:rPr>
                <w:noProof/>
              </w:rPr>
              <w:t xml:space="preserve">R. Alberto, J. J. Yebes, F. Pablo, M. Luis, A. Javier and C. Andres, "Assisting the Visually Impaired: Obstacle Detection and Warning System by Acoustic Feedback," December 17, 2012. </w:t>
            </w:r>
          </w:p>
        </w:tc>
      </w:tr>
      <w:tr w:rsidR="00EE3430" w14:paraId="22CD759B" w14:textId="77777777" w:rsidTr="00E76AD6">
        <w:trPr>
          <w:tblCellSpacing w:w="15" w:type="dxa"/>
        </w:trPr>
        <w:tc>
          <w:tcPr>
            <w:tcW w:w="50" w:type="pct"/>
            <w:hideMark/>
          </w:tcPr>
          <w:p w14:paraId="03E8E2D1" w14:textId="77777777" w:rsidR="00EE3430" w:rsidRDefault="00EE3430" w:rsidP="00E76AD6">
            <w:pPr>
              <w:pStyle w:val="Bibliography"/>
              <w:rPr>
                <w:noProof/>
              </w:rPr>
            </w:pPr>
            <w:r>
              <w:rPr>
                <w:noProof/>
              </w:rPr>
              <w:t xml:space="preserve">[7] </w:t>
            </w:r>
          </w:p>
        </w:tc>
        <w:tc>
          <w:tcPr>
            <w:tcW w:w="0" w:type="auto"/>
            <w:hideMark/>
          </w:tcPr>
          <w:p w14:paraId="185227CC" w14:textId="77777777" w:rsidR="00EE3430" w:rsidRDefault="00EE3430" w:rsidP="00E76AD6">
            <w:pPr>
              <w:pStyle w:val="Bibliography"/>
              <w:jc w:val="both"/>
              <w:rPr>
                <w:noProof/>
              </w:rPr>
            </w:pPr>
            <w:r>
              <w:rPr>
                <w:noProof/>
              </w:rPr>
              <w:t xml:space="preserve">T. Ruxandra, M. Bogdan, B. Andrei and Z. Titus, "A Smartphone-Based Obstacle Detection and Classification System for Assisting visually impaired people," 2013. </w:t>
            </w:r>
          </w:p>
        </w:tc>
      </w:tr>
      <w:tr w:rsidR="00EE3430" w14:paraId="34C09C1E" w14:textId="77777777" w:rsidTr="00E76AD6">
        <w:trPr>
          <w:tblCellSpacing w:w="15" w:type="dxa"/>
        </w:trPr>
        <w:tc>
          <w:tcPr>
            <w:tcW w:w="50" w:type="pct"/>
            <w:hideMark/>
          </w:tcPr>
          <w:p w14:paraId="3F259380" w14:textId="77777777" w:rsidR="00EE3430" w:rsidRDefault="00EE3430" w:rsidP="00E76AD6">
            <w:pPr>
              <w:pStyle w:val="Bibliography"/>
              <w:rPr>
                <w:noProof/>
              </w:rPr>
            </w:pPr>
            <w:r>
              <w:rPr>
                <w:noProof/>
              </w:rPr>
              <w:t xml:space="preserve">[8] </w:t>
            </w:r>
          </w:p>
        </w:tc>
        <w:tc>
          <w:tcPr>
            <w:tcW w:w="0" w:type="auto"/>
            <w:hideMark/>
          </w:tcPr>
          <w:p w14:paraId="1F986753" w14:textId="77777777" w:rsidR="00EE3430" w:rsidRDefault="00EE3430" w:rsidP="00E76AD6">
            <w:pPr>
              <w:pStyle w:val="Bibliography"/>
              <w:jc w:val="both"/>
              <w:rPr>
                <w:noProof/>
              </w:rPr>
            </w:pPr>
            <w:r>
              <w:rPr>
                <w:noProof/>
              </w:rPr>
              <w:t xml:space="preserve">I. Volodymr, C. James, G. William and S. Huiying, "Computer Vision-Based Clear Path Guidance for Blind Wheelchair Users," 2008. </w:t>
            </w:r>
          </w:p>
        </w:tc>
      </w:tr>
      <w:tr w:rsidR="00EE3430" w14:paraId="39B9313E" w14:textId="77777777" w:rsidTr="00E76AD6">
        <w:trPr>
          <w:tblCellSpacing w:w="15" w:type="dxa"/>
        </w:trPr>
        <w:tc>
          <w:tcPr>
            <w:tcW w:w="50" w:type="pct"/>
            <w:hideMark/>
          </w:tcPr>
          <w:p w14:paraId="5C31F0E1" w14:textId="77777777" w:rsidR="00EE3430" w:rsidRDefault="00EE3430" w:rsidP="00E76AD6">
            <w:pPr>
              <w:pStyle w:val="Bibliography"/>
              <w:rPr>
                <w:noProof/>
              </w:rPr>
            </w:pPr>
            <w:r>
              <w:rPr>
                <w:noProof/>
              </w:rPr>
              <w:t xml:space="preserve">[9] </w:t>
            </w:r>
          </w:p>
        </w:tc>
        <w:tc>
          <w:tcPr>
            <w:tcW w:w="0" w:type="auto"/>
            <w:hideMark/>
          </w:tcPr>
          <w:p w14:paraId="02F2DA9B" w14:textId="77777777" w:rsidR="00EE3430" w:rsidRDefault="00EE3430" w:rsidP="00E76AD6">
            <w:pPr>
              <w:pStyle w:val="Bibliography"/>
              <w:jc w:val="both"/>
              <w:rPr>
                <w:noProof/>
              </w:rPr>
            </w:pPr>
            <w:r>
              <w:rPr>
                <w:noProof/>
              </w:rPr>
              <w:t xml:space="preserve">J. Rui, L. Qian and Q. Shuhui, "Let Blind People See: Real-Time Visual Recognition with Results Converted to 3D Audio," March, 2016. </w:t>
            </w:r>
          </w:p>
        </w:tc>
      </w:tr>
      <w:tr w:rsidR="00EE3430" w14:paraId="3A325A11" w14:textId="77777777" w:rsidTr="00E76AD6">
        <w:trPr>
          <w:tblCellSpacing w:w="15" w:type="dxa"/>
        </w:trPr>
        <w:tc>
          <w:tcPr>
            <w:tcW w:w="50" w:type="pct"/>
            <w:hideMark/>
          </w:tcPr>
          <w:p w14:paraId="10A2F590" w14:textId="77777777" w:rsidR="00EE3430" w:rsidRDefault="00EE3430" w:rsidP="00E76AD6">
            <w:pPr>
              <w:pStyle w:val="Bibliography"/>
              <w:rPr>
                <w:noProof/>
              </w:rPr>
            </w:pPr>
            <w:r>
              <w:rPr>
                <w:noProof/>
              </w:rPr>
              <w:t xml:space="preserve">[10] </w:t>
            </w:r>
          </w:p>
        </w:tc>
        <w:tc>
          <w:tcPr>
            <w:tcW w:w="0" w:type="auto"/>
            <w:hideMark/>
          </w:tcPr>
          <w:p w14:paraId="56B35E37" w14:textId="77777777" w:rsidR="00EE3430" w:rsidRDefault="00EE3430" w:rsidP="00E76AD6">
            <w:pPr>
              <w:pStyle w:val="Bibliography"/>
              <w:jc w:val="both"/>
              <w:rPr>
                <w:noProof/>
              </w:rPr>
            </w:pPr>
            <w:r>
              <w:rPr>
                <w:noProof/>
              </w:rPr>
              <w:t>M. Karthikeyan, V. V. P. Fred, A. Malarmannan and K. Baskar, "V-DETECT: An Obstacle Detection System for Visually Challenged People Using Grid Algorithm," 2018.</w:t>
            </w:r>
          </w:p>
        </w:tc>
      </w:tr>
    </w:tbl>
    <w:p w14:paraId="27C8354B" w14:textId="77777777" w:rsidR="00EE3430" w:rsidRDefault="00EE3430" w:rsidP="00E348A8">
      <w:pPr>
        <w:pStyle w:val="Heading1"/>
        <w:spacing w:before="0"/>
      </w:pPr>
    </w:p>
    <w:p w14:paraId="47A906D8" w14:textId="77777777" w:rsidR="00EE3430" w:rsidRDefault="00EE3430" w:rsidP="00E348A8">
      <w:pPr>
        <w:pStyle w:val="Heading1"/>
        <w:spacing w:before="0"/>
      </w:pPr>
    </w:p>
    <w:p w14:paraId="11CF12D9" w14:textId="77777777" w:rsidR="00EE3430" w:rsidRDefault="00EE3430" w:rsidP="00E348A8">
      <w:pPr>
        <w:pStyle w:val="Heading1"/>
        <w:spacing w:before="0"/>
      </w:pPr>
    </w:p>
    <w:p w14:paraId="32CB3A68" w14:textId="77777777" w:rsidR="00EE3430" w:rsidRDefault="00EE3430" w:rsidP="00E348A8">
      <w:pPr>
        <w:pStyle w:val="Heading1"/>
        <w:spacing w:before="0"/>
      </w:pPr>
    </w:p>
    <w:p w14:paraId="5E52A290" w14:textId="77777777" w:rsidR="00EE3430" w:rsidRDefault="00EE3430" w:rsidP="00E348A8">
      <w:pPr>
        <w:pStyle w:val="Heading1"/>
        <w:spacing w:before="0"/>
      </w:pPr>
    </w:p>
    <w:p w14:paraId="01F0AB82" w14:textId="77777777" w:rsidR="00EE3430" w:rsidRDefault="00EE3430" w:rsidP="00E348A8">
      <w:pPr>
        <w:pStyle w:val="Heading1"/>
        <w:spacing w:before="0"/>
      </w:pPr>
    </w:p>
    <w:p w14:paraId="044C764E" w14:textId="02A3F8D4" w:rsidR="00EE3430" w:rsidRDefault="00EE3430" w:rsidP="00E348A8">
      <w:pPr>
        <w:pStyle w:val="Heading1"/>
        <w:spacing w:before="0"/>
      </w:pPr>
    </w:p>
    <w:p w14:paraId="678D7EF5" w14:textId="2C3647CC" w:rsidR="00EE3430" w:rsidRDefault="00EE3430" w:rsidP="00EE3430"/>
    <w:p w14:paraId="396D26C4" w14:textId="31B3D42E" w:rsidR="00EE3430" w:rsidRDefault="00EE3430" w:rsidP="00EE3430"/>
    <w:p w14:paraId="5ADFB4C3" w14:textId="50B886C1" w:rsidR="00EE3430" w:rsidRDefault="00EE3430" w:rsidP="00EE3430"/>
    <w:p w14:paraId="52167B98" w14:textId="43905C1F" w:rsidR="00EE3430" w:rsidRDefault="00EE3430" w:rsidP="00EE3430"/>
    <w:p w14:paraId="142AEC4D" w14:textId="79CEE2A6" w:rsidR="00EE3430" w:rsidRDefault="00EE3430" w:rsidP="00EE3430"/>
    <w:p w14:paraId="10DA0021" w14:textId="14B3A015" w:rsidR="00EE3430" w:rsidRDefault="00EE3430" w:rsidP="00EE3430"/>
    <w:p w14:paraId="4A10F056" w14:textId="06E1019E" w:rsidR="00EE3430" w:rsidRDefault="00EE3430" w:rsidP="00EE3430"/>
    <w:p w14:paraId="0107ACDF" w14:textId="5BC267DF" w:rsidR="00EE3430" w:rsidRDefault="00EE3430" w:rsidP="00EE3430"/>
    <w:p w14:paraId="4C17B71E" w14:textId="77777777" w:rsidR="00EE3430" w:rsidRPr="00EE3430" w:rsidRDefault="00EE3430" w:rsidP="00EE3430"/>
    <w:p w14:paraId="0835025D" w14:textId="08F04324" w:rsidR="00E348A8" w:rsidRDefault="00E348A8" w:rsidP="00E348A8">
      <w:pPr>
        <w:pStyle w:val="Heading1"/>
        <w:spacing w:before="0"/>
      </w:pPr>
      <w:bookmarkStart w:id="266" w:name="_Toc42076324"/>
      <w:r w:rsidRPr="008B57AF">
        <w:lastRenderedPageBreak/>
        <w:t>Appendix</w:t>
      </w:r>
      <w:bookmarkEnd w:id="262"/>
      <w:bookmarkEnd w:id="263"/>
      <w:bookmarkEnd w:id="264"/>
      <w:bookmarkEnd w:id="266"/>
    </w:p>
    <w:p w14:paraId="74A8588A" w14:textId="68090A96" w:rsidR="00E348A8" w:rsidRDefault="00E348A8" w:rsidP="00E348A8">
      <w:pPr>
        <w:pStyle w:val="Heading2"/>
        <w:numPr>
          <w:ilvl w:val="0"/>
          <w:numId w:val="0"/>
        </w:numPr>
      </w:pPr>
      <w:bookmarkStart w:id="267" w:name="_Toc23494338"/>
      <w:bookmarkStart w:id="268" w:name="_Toc33628182"/>
      <w:bookmarkStart w:id="269" w:name="_Toc42076325"/>
      <w:r>
        <w:t>Appendix B</w:t>
      </w:r>
      <w:bookmarkEnd w:id="267"/>
      <w:bookmarkEnd w:id="268"/>
      <w:r w:rsidR="00FD048D">
        <w:t>: Tflite File Creation Code</w:t>
      </w:r>
      <w:bookmarkEnd w:id="269"/>
    </w:p>
    <w:p w14:paraId="79598D28" w14:textId="77777777" w:rsidR="00E348A8" w:rsidRDefault="00E348A8" w:rsidP="00E348A8">
      <w:pPr>
        <w:pStyle w:val="BodyText"/>
      </w:pPr>
      <w:r>
        <w:t>Following is the tflite file creation code.</w:t>
      </w:r>
    </w:p>
    <w:p w14:paraId="7B892E70" w14:textId="77777777" w:rsidR="00E348A8" w:rsidRPr="00DA7EEA" w:rsidRDefault="00E348A8" w:rsidP="00E348A8">
      <w:pPr>
        <w:pStyle w:val="Code"/>
      </w:pPr>
      <w:r w:rsidRPr="00DA7EEA">
        <w:t>import tensorflow as tf</w:t>
      </w:r>
    </w:p>
    <w:p w14:paraId="58C78914" w14:textId="77777777" w:rsidR="00E348A8" w:rsidRPr="00DA7EEA" w:rsidRDefault="00E348A8" w:rsidP="00E348A8">
      <w:pPr>
        <w:pStyle w:val="Code"/>
      </w:pPr>
      <w:r w:rsidRPr="00DA7EEA">
        <w:t>graph_def_file = "E:/Tensorflow/m</w:t>
      </w:r>
      <w:r>
        <w:t>odels/research/object_detection</w:t>
      </w:r>
      <w:r w:rsidRPr="00DA7EEA">
        <w:t>/tflite/tflite_graph.pb"</w:t>
      </w:r>
    </w:p>
    <w:p w14:paraId="79E2B0FC" w14:textId="77777777" w:rsidR="00E348A8" w:rsidRPr="00DA7EEA" w:rsidRDefault="00E348A8" w:rsidP="00E348A8">
      <w:pPr>
        <w:pStyle w:val="Code"/>
      </w:pPr>
      <w:r w:rsidRPr="00DA7EEA">
        <w:t>input_arrays = ["normalized_input_image_tensor"]</w:t>
      </w:r>
    </w:p>
    <w:p w14:paraId="08ACA2E5" w14:textId="77777777" w:rsidR="00E348A8" w:rsidRPr="00DA7EEA" w:rsidRDefault="00E348A8" w:rsidP="00E348A8">
      <w:pPr>
        <w:pStyle w:val="Code"/>
      </w:pPr>
      <w:r w:rsidRPr="00DA7EEA">
        <w:t>output_arrays = ["TFLite_Detection_PostProcess", "TFLite_Detection_PostProcess:1", "TFLite_Detection_PostProcess:2", "TFLite_Detection_PostProcess:3"]</w:t>
      </w:r>
    </w:p>
    <w:p w14:paraId="61F1DBAB" w14:textId="77777777" w:rsidR="00E348A8" w:rsidRPr="00DA7EEA" w:rsidRDefault="00E348A8" w:rsidP="00E348A8">
      <w:pPr>
        <w:pStyle w:val="Code"/>
      </w:pPr>
    </w:p>
    <w:p w14:paraId="16851CF8" w14:textId="77777777" w:rsidR="00E348A8" w:rsidRPr="00DA7EEA" w:rsidRDefault="00E348A8" w:rsidP="00E348A8">
      <w:pPr>
        <w:pStyle w:val="Code"/>
      </w:pPr>
      <w:r w:rsidRPr="00DA7EEA">
        <w:t>converter = tf.lite.TFLiteConverter.from_frozen_graph(</w:t>
      </w:r>
    </w:p>
    <w:p w14:paraId="0BB51483" w14:textId="77777777" w:rsidR="00E348A8" w:rsidRPr="00DA7EEA" w:rsidRDefault="00E348A8" w:rsidP="00E348A8">
      <w:pPr>
        <w:pStyle w:val="Code"/>
      </w:pPr>
      <w:r w:rsidRPr="00DA7EEA">
        <w:t xml:space="preserve">  graph_def_file, </w:t>
      </w:r>
    </w:p>
    <w:p w14:paraId="3CE0A4D4" w14:textId="77777777" w:rsidR="00E348A8" w:rsidRPr="00DA7EEA" w:rsidRDefault="00E348A8" w:rsidP="00E348A8">
      <w:pPr>
        <w:pStyle w:val="Code"/>
      </w:pPr>
      <w:r w:rsidRPr="00DA7EEA">
        <w:t xml:space="preserve">  input_arrays, </w:t>
      </w:r>
    </w:p>
    <w:p w14:paraId="11203E8C" w14:textId="77777777" w:rsidR="00E348A8" w:rsidRPr="00DA7EEA" w:rsidRDefault="00E348A8" w:rsidP="00E348A8">
      <w:pPr>
        <w:pStyle w:val="Code"/>
      </w:pPr>
      <w:r w:rsidRPr="00DA7EEA">
        <w:t xml:space="preserve">  output_arrays, </w:t>
      </w:r>
    </w:p>
    <w:p w14:paraId="1D0C390F" w14:textId="77777777" w:rsidR="00E348A8" w:rsidRPr="00DA7EEA" w:rsidRDefault="00E348A8" w:rsidP="00E348A8">
      <w:pPr>
        <w:pStyle w:val="Code"/>
      </w:pPr>
      <w:r w:rsidRPr="00DA7EEA">
        <w:t xml:space="preserve">  input_shapes={'normalized_input_image_tensor':[1, 300, 300, 3]}</w:t>
      </w:r>
    </w:p>
    <w:p w14:paraId="78F5B0C3" w14:textId="77777777" w:rsidR="00E348A8" w:rsidRPr="00DA7EEA" w:rsidRDefault="00E348A8" w:rsidP="00E348A8">
      <w:pPr>
        <w:pStyle w:val="Code"/>
      </w:pPr>
      <w:r w:rsidRPr="00DA7EEA">
        <w:t xml:space="preserve">  )</w:t>
      </w:r>
    </w:p>
    <w:p w14:paraId="048B3183" w14:textId="77777777" w:rsidR="00E348A8" w:rsidRPr="00DA7EEA" w:rsidRDefault="00E348A8" w:rsidP="00E348A8">
      <w:pPr>
        <w:pStyle w:val="Code"/>
      </w:pPr>
      <w:r w:rsidRPr="00DA7EEA">
        <w:t>converter.allow_custom_ops = True</w:t>
      </w:r>
    </w:p>
    <w:p w14:paraId="6AF72E0D" w14:textId="77777777" w:rsidR="00E348A8" w:rsidRPr="00DA7EEA" w:rsidRDefault="00E348A8" w:rsidP="00E348A8">
      <w:pPr>
        <w:pStyle w:val="Code"/>
      </w:pPr>
      <w:r w:rsidRPr="00DA7EEA">
        <w:t>tflite_model = converter.convert()</w:t>
      </w:r>
    </w:p>
    <w:p w14:paraId="765D0470" w14:textId="77777777" w:rsidR="00E348A8" w:rsidRDefault="00E348A8" w:rsidP="00EE3430">
      <w:pPr>
        <w:pStyle w:val="Code"/>
      </w:pPr>
      <w:r w:rsidRPr="00DA7EEA">
        <w:t>open("converted_model.tflite", "wb").write(tflite_model)</w:t>
      </w:r>
    </w:p>
    <w:p w14:paraId="51E06A08" w14:textId="77777777" w:rsidR="00EE3430" w:rsidRDefault="00EE3430" w:rsidP="00EE3430">
      <w:pPr>
        <w:pStyle w:val="Code"/>
      </w:pPr>
    </w:p>
    <w:p w14:paraId="7DFF962C" w14:textId="77777777" w:rsidR="00EE3430" w:rsidRDefault="00EE3430" w:rsidP="00EE3430">
      <w:pPr>
        <w:pStyle w:val="Code"/>
      </w:pPr>
    </w:p>
    <w:p w14:paraId="2DAFE7F6" w14:textId="77777777" w:rsidR="00EE3430" w:rsidRDefault="00EE3430" w:rsidP="00EE3430">
      <w:pPr>
        <w:pStyle w:val="Code"/>
      </w:pPr>
    </w:p>
    <w:p w14:paraId="5EE1DFA9" w14:textId="77777777" w:rsidR="00EE3430" w:rsidRDefault="00EE3430" w:rsidP="00EE3430">
      <w:pPr>
        <w:pStyle w:val="Code"/>
      </w:pPr>
    </w:p>
    <w:p w14:paraId="7B090917" w14:textId="77777777" w:rsidR="00EE3430" w:rsidRDefault="00EE3430" w:rsidP="00EE3430">
      <w:pPr>
        <w:pStyle w:val="Code"/>
      </w:pPr>
    </w:p>
    <w:p w14:paraId="23B76963" w14:textId="77777777" w:rsidR="00EE3430" w:rsidRDefault="00EE3430" w:rsidP="00EE3430">
      <w:pPr>
        <w:pStyle w:val="Code"/>
      </w:pPr>
    </w:p>
    <w:p w14:paraId="7EF983C9" w14:textId="77777777" w:rsidR="00EE3430" w:rsidRDefault="00EE3430" w:rsidP="00EE3430">
      <w:pPr>
        <w:pStyle w:val="Code"/>
      </w:pPr>
    </w:p>
    <w:p w14:paraId="227B7B95" w14:textId="77777777" w:rsidR="00EE3430" w:rsidRDefault="00EE3430" w:rsidP="00EE3430">
      <w:pPr>
        <w:pStyle w:val="Code"/>
      </w:pPr>
    </w:p>
    <w:p w14:paraId="36CB9CE1" w14:textId="77777777" w:rsidR="00EE3430" w:rsidRDefault="00EE3430" w:rsidP="00EE3430">
      <w:pPr>
        <w:pStyle w:val="Code"/>
      </w:pPr>
    </w:p>
    <w:p w14:paraId="41C967E5" w14:textId="77777777" w:rsidR="00EE3430" w:rsidRDefault="00EE3430" w:rsidP="00EE3430">
      <w:pPr>
        <w:pStyle w:val="Code"/>
      </w:pPr>
    </w:p>
    <w:p w14:paraId="34CD230B" w14:textId="77777777" w:rsidR="00EE3430" w:rsidRDefault="00EE3430" w:rsidP="00EE3430">
      <w:pPr>
        <w:pStyle w:val="Code"/>
      </w:pPr>
    </w:p>
    <w:p w14:paraId="509A09EE" w14:textId="77777777" w:rsidR="00EE3430" w:rsidRDefault="00EE3430" w:rsidP="00EE3430">
      <w:pPr>
        <w:pStyle w:val="Code"/>
      </w:pPr>
    </w:p>
    <w:p w14:paraId="1D9A3AD7" w14:textId="77777777" w:rsidR="00EE3430" w:rsidRDefault="00EE3430" w:rsidP="00EE3430">
      <w:pPr>
        <w:pStyle w:val="Code"/>
      </w:pPr>
    </w:p>
    <w:p w14:paraId="082B98B1" w14:textId="77777777" w:rsidR="00EE3430" w:rsidRDefault="00EE3430" w:rsidP="00EE3430">
      <w:pPr>
        <w:pStyle w:val="Code"/>
      </w:pPr>
    </w:p>
    <w:p w14:paraId="2539777B" w14:textId="77777777" w:rsidR="00EE3430" w:rsidRDefault="00EE3430" w:rsidP="00EE3430">
      <w:pPr>
        <w:pStyle w:val="Code"/>
      </w:pPr>
    </w:p>
    <w:p w14:paraId="7CD9E93E" w14:textId="77777777" w:rsidR="00EE3430" w:rsidRDefault="00EE3430" w:rsidP="00EE3430">
      <w:pPr>
        <w:pStyle w:val="Code"/>
      </w:pPr>
    </w:p>
    <w:p w14:paraId="4E83079C" w14:textId="77777777" w:rsidR="00EE3430" w:rsidRDefault="00EE3430" w:rsidP="00EE3430">
      <w:pPr>
        <w:pStyle w:val="Code"/>
      </w:pPr>
    </w:p>
    <w:p w14:paraId="45F8A4C7" w14:textId="77777777" w:rsidR="00EE3430" w:rsidRDefault="00EE3430" w:rsidP="00EE3430">
      <w:pPr>
        <w:pStyle w:val="Code"/>
      </w:pPr>
    </w:p>
    <w:p w14:paraId="3DC7A318" w14:textId="77777777" w:rsidR="00EE3430" w:rsidRDefault="00EE3430" w:rsidP="00EE3430">
      <w:pPr>
        <w:pStyle w:val="Code"/>
      </w:pPr>
    </w:p>
    <w:p w14:paraId="5F9CCCF8" w14:textId="77777777" w:rsidR="00EE3430" w:rsidRDefault="00EE3430" w:rsidP="00EE3430">
      <w:pPr>
        <w:pStyle w:val="Code"/>
      </w:pPr>
    </w:p>
    <w:p w14:paraId="3E64E105" w14:textId="77777777" w:rsidR="00EE3430" w:rsidRDefault="00EE3430" w:rsidP="00EE3430">
      <w:pPr>
        <w:pStyle w:val="Code"/>
      </w:pPr>
    </w:p>
    <w:p w14:paraId="2EE9776B" w14:textId="77777777" w:rsidR="00EE3430" w:rsidRDefault="00EE3430" w:rsidP="00EE3430">
      <w:pPr>
        <w:pStyle w:val="Code"/>
      </w:pPr>
    </w:p>
    <w:p w14:paraId="156C41AF" w14:textId="77777777" w:rsidR="00EE3430" w:rsidRDefault="00EE3430" w:rsidP="00EE3430">
      <w:pPr>
        <w:pStyle w:val="Code"/>
      </w:pPr>
    </w:p>
    <w:p w14:paraId="62ABA72D" w14:textId="77777777" w:rsidR="00EE3430" w:rsidRDefault="00EE3430" w:rsidP="00EE3430">
      <w:pPr>
        <w:pStyle w:val="Code"/>
      </w:pPr>
    </w:p>
    <w:bookmarkEnd w:id="258"/>
    <w:bookmarkEnd w:id="259"/>
    <w:p w14:paraId="67835977" w14:textId="77777777" w:rsidR="00E66EC3" w:rsidRDefault="00E66EC3" w:rsidP="00EE3430">
      <w:pPr>
        <w:pStyle w:val="BodyText"/>
      </w:pPr>
    </w:p>
    <w:sectPr w:rsidR="00E66EC3"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63291A" w14:textId="77777777" w:rsidR="00BA63F9" w:rsidRDefault="00BA63F9">
      <w:r>
        <w:separator/>
      </w:r>
    </w:p>
  </w:endnote>
  <w:endnote w:type="continuationSeparator" w:id="0">
    <w:p w14:paraId="015C998F" w14:textId="77777777" w:rsidR="00BA63F9" w:rsidRDefault="00BA6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F7EC6E" w14:textId="77777777" w:rsidR="00BA63F9" w:rsidRDefault="00BA63F9">
      <w:r>
        <w:separator/>
      </w:r>
    </w:p>
  </w:footnote>
  <w:footnote w:type="continuationSeparator" w:id="0">
    <w:p w14:paraId="5E7B97FE" w14:textId="77777777" w:rsidR="00BA63F9" w:rsidRDefault="00BA63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F95E3" w14:textId="77777777" w:rsidR="000C2B88" w:rsidRDefault="000C2B88" w:rsidP="00AC29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5B4FD" w14:textId="066EDC65" w:rsidR="000C2B88" w:rsidRDefault="000C2B88" w:rsidP="004C3191">
    <w:pPr>
      <w:pStyle w:val="Header"/>
    </w:pPr>
    <w:r>
      <w:rPr>
        <w:noProof/>
      </w:rPr>
      <w:fldChar w:fldCharType="begin"/>
    </w:r>
    <w:r>
      <w:rPr>
        <w:noProof/>
      </w:rPr>
      <w:instrText xml:space="preserve"> STYLEREF  Subtitle  \* MERGEFORMAT </w:instrText>
    </w:r>
    <w:r w:rsidR="00055BE0">
      <w:rPr>
        <w:noProof/>
      </w:rPr>
      <w:fldChar w:fldCharType="separate"/>
    </w:r>
    <w:r w:rsidR="00055BE0">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Pr>
        <w:noProof/>
      </w:rPr>
      <w:t>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B1ECE7" w14:textId="1F707D09" w:rsidR="000C2B88" w:rsidRDefault="000C2B88" w:rsidP="004C3191">
    <w:pPr>
      <w:pStyle w:val="Header"/>
    </w:pPr>
    <w:r>
      <w:rPr>
        <w:noProof/>
      </w:rPr>
      <w:fldChar w:fldCharType="begin"/>
    </w:r>
    <w:r>
      <w:rPr>
        <w:noProof/>
      </w:rPr>
      <w:instrText xml:space="preserve"> STYLEREF  Subtitle  \* MERGEFORMAT </w:instrText>
    </w:r>
    <w:r>
      <w:rPr>
        <w:noProof/>
      </w:rPr>
      <w:fldChar w:fldCharType="separate"/>
    </w:r>
    <w:r w:rsidR="00055BE0">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Pr>
        <w:noProof/>
      </w:rPr>
      <w:t>iii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7A1ED" w14:textId="08193ED9" w:rsidR="000C2B88" w:rsidRDefault="000C2B88" w:rsidP="004C3191">
    <w:pPr>
      <w:pStyle w:val="Header"/>
    </w:pPr>
    <w:r>
      <w:rPr>
        <w:noProof/>
      </w:rPr>
      <w:fldChar w:fldCharType="begin"/>
    </w:r>
    <w:r>
      <w:rPr>
        <w:noProof/>
      </w:rPr>
      <w:instrText xml:space="preserve"> STYLEREF  Subtitle  \* MERGEFORMAT </w:instrText>
    </w:r>
    <w:r>
      <w:rPr>
        <w:noProof/>
      </w:rPr>
      <w:fldChar w:fldCharType="separate"/>
    </w:r>
    <w:r w:rsidR="00055BE0">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Pr>
        <w:noProof/>
      </w:rPr>
      <w:t>iv</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F9655" w14:textId="77777777" w:rsidR="000C2B88" w:rsidRDefault="000C2B88" w:rsidP="008529A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40</w:t>
    </w:r>
    <w:r>
      <w:rPr>
        <w:rStyle w:val="PageNumber"/>
      </w:rPr>
      <w:fldChar w:fldCharType="end"/>
    </w:r>
  </w:p>
  <w:p w14:paraId="11F71D7D" w14:textId="317ED8DC" w:rsidR="000C2B88" w:rsidRDefault="000C2B88">
    <w:pPr>
      <w:pStyle w:val="Header"/>
    </w:pPr>
    <w:fldSimple w:instr=" STYLEREF  &quot;Heading 1&quot;  \* MERGEFORMAT ">
      <w:r w:rsidR="00055BE0">
        <w:rPr>
          <w:noProof/>
        </w:rPr>
        <w:t>Chapter 3: Requirements and Design</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60E8D" w14:textId="77777777" w:rsidR="000C2B88" w:rsidRDefault="000C2B88"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6DB90AEA" w14:textId="77777777" w:rsidR="000C2B88" w:rsidRDefault="000C2B88" w:rsidP="00AC2975">
    <w:pPr>
      <w:pStyle w:val="Header"/>
      <w:ind w:right="360"/>
    </w:pPr>
    <w:r>
      <w:t>Obstacle Detection Application for Blind People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DD767" w14:textId="77777777" w:rsidR="000C2B88" w:rsidRDefault="000C2B88" w:rsidP="00BC1EE0">
    <w:pPr>
      <w:pStyle w:val="Header"/>
    </w:pPr>
    <w:sdt>
      <w:sdtPr>
        <w:alias w:val="Title"/>
        <w:tag w:val=""/>
        <w:id w:val="1410654072"/>
        <w:dataBinding w:prefixMappings="xmlns:ns0='http://purl.org/dc/elements/1.1/' xmlns:ns1='http://schemas.openxmlformats.org/package/2006/metadata/core-properties' " w:xpath="/ns1:coreProperties[1]/ns0:title[1]" w:storeItemID="{6C3C8BC8-F283-45AE-878A-BAB7291924A1}"/>
        <w:text/>
      </w:sdtPr>
      <w:sdtContent>
        <w:r w:rsidRPr="00BC1EE0">
          <w:t>Your Project Title Here</w:t>
        </w:r>
      </w:sdtContent>
    </w:sdt>
    <w:r>
      <w:ptab w:relativeTo="margin" w:alignment="center" w:leader="none"/>
    </w:r>
    <w:r>
      <w:ptab w:relativeTo="margin" w:alignment="right" w:leader="none"/>
    </w:r>
    <w:r>
      <w:fldChar w:fldCharType="begin"/>
    </w:r>
    <w:r>
      <w:instrText xml:space="preserve"> PAGE  \* Arabic  \* MERGEFORMAT </w:instrText>
    </w:r>
    <w:r>
      <w:fldChar w:fldCharType="separate"/>
    </w:r>
    <w:r>
      <w:rPr>
        <w:noProof/>
      </w:rPr>
      <w:t>1</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69060" w14:textId="77777777" w:rsidR="000C2B88" w:rsidRDefault="000C2B88"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41</w:t>
    </w:r>
    <w:r>
      <w:rPr>
        <w:rStyle w:val="PageNumber"/>
      </w:rPr>
      <w:fldChar w:fldCharType="end"/>
    </w:r>
  </w:p>
  <w:p w14:paraId="409D7C61" w14:textId="77777777" w:rsidR="000C2B88" w:rsidRDefault="000C2B88" w:rsidP="00AC2975">
    <w:pPr>
      <w:pStyle w:val="Header"/>
      <w:ind w:right="360"/>
    </w:pPr>
    <w:r>
      <w:t>Obstacle Detection Application for Blind People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CC006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6CF5D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7CEFB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1E50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C3A853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530D8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308A6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8B40BF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ED176"/>
    <w:lvl w:ilvl="0">
      <w:start w:val="1"/>
      <w:numFmt w:val="decimal"/>
      <w:pStyle w:val="Reference"/>
      <w:lvlText w:val="[%1]"/>
      <w:lvlJc w:val="left"/>
      <w:pPr>
        <w:tabs>
          <w:tab w:val="num" w:pos="360"/>
        </w:tabs>
        <w:ind w:left="360" w:hanging="360"/>
      </w:pPr>
      <w:rPr>
        <w:rFonts w:hint="default"/>
        <w:b w:val="0"/>
      </w:rPr>
    </w:lvl>
  </w:abstractNum>
  <w:abstractNum w:abstractNumId="9" w15:restartNumberingAfterBreak="0">
    <w:nsid w:val="FFFFFF89"/>
    <w:multiLevelType w:val="singleLevel"/>
    <w:tmpl w:val="D6CA99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CA5B2A"/>
    <w:multiLevelType w:val="hybridMultilevel"/>
    <w:tmpl w:val="3FE82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5959E9"/>
    <w:multiLevelType w:val="multilevel"/>
    <w:tmpl w:val="10F6F41A"/>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bullet"/>
      <w:lvlText w:val=""/>
      <w:lvlJc w:val="left"/>
      <w:rPr>
        <w:rFonts w:ascii="Symbol" w:hAnsi="Symbol" w:hint="default"/>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C4606FC"/>
    <w:multiLevelType w:val="multilevel"/>
    <w:tmpl w:val="3C40D490"/>
    <w:lvl w:ilvl="0">
      <w:start w:val="1"/>
      <w:numFmt w:val="decimal"/>
      <w:lvlText w:val="%1."/>
      <w:lvlJc w:val="left"/>
      <w:pPr>
        <w:ind w:left="720" w:hanging="360"/>
      </w:p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50932D1"/>
    <w:multiLevelType w:val="multilevel"/>
    <w:tmpl w:val="5A76D4B6"/>
    <w:lvl w:ilvl="0">
      <w:start w:val="1"/>
      <w:numFmt w:val="bullet"/>
      <w:lvlText w:val=""/>
      <w:lvlJc w:val="left"/>
      <w:pPr>
        <w:tabs>
          <w:tab w:val="num" w:pos="720"/>
        </w:tabs>
        <w:ind w:left="720" w:hanging="360"/>
      </w:pPr>
      <w:rPr>
        <w:rFonts w:ascii="Symbol" w:hAnsi="Symbol" w:cs="OpenSymbol" w:hint="default"/>
        <w:b w:val="0"/>
        <w:bCs/>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19DF31B4"/>
    <w:multiLevelType w:val="hybridMultilevel"/>
    <w:tmpl w:val="253E10CC"/>
    <w:lvl w:ilvl="0" w:tplc="86A60420">
      <w:start w:val="1"/>
      <w:numFmt w:val="bullet"/>
      <w:lvlText w:val=""/>
      <w:lvlJc w:val="left"/>
      <w:pPr>
        <w:tabs>
          <w:tab w:val="num" w:pos="720"/>
        </w:tabs>
        <w:ind w:left="720" w:hanging="360"/>
      </w:pPr>
      <w:rPr>
        <w:rFonts w:ascii="Symbol" w:hAnsi="Symbol" w:hint="default"/>
        <w:b w:val="0"/>
        <w:i w:val="0"/>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BE148CC"/>
    <w:multiLevelType w:val="hybridMultilevel"/>
    <w:tmpl w:val="B6463E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74069E3"/>
    <w:multiLevelType w:val="hybridMultilevel"/>
    <w:tmpl w:val="30627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B8650F"/>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9" w15:restartNumberingAfterBreak="0">
    <w:nsid w:val="2F546E8C"/>
    <w:multiLevelType w:val="hybridMultilevel"/>
    <w:tmpl w:val="7E087558"/>
    <w:lvl w:ilvl="0" w:tplc="04090005">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21" w15:restartNumberingAfterBreak="0">
    <w:nsid w:val="2FF75D52"/>
    <w:multiLevelType w:val="hybridMultilevel"/>
    <w:tmpl w:val="40ECF626"/>
    <w:lvl w:ilvl="0" w:tplc="28CCA72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A53C5A"/>
    <w:multiLevelType w:val="multilevel"/>
    <w:tmpl w:val="29B20B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7BB3639"/>
    <w:multiLevelType w:val="hybridMultilevel"/>
    <w:tmpl w:val="B2C84C22"/>
    <w:lvl w:ilvl="0" w:tplc="86A60420">
      <w:start w:val="1"/>
      <w:numFmt w:val="bullet"/>
      <w:lvlText w:val=""/>
      <w:lvlJc w:val="left"/>
      <w:pPr>
        <w:tabs>
          <w:tab w:val="num" w:pos="720"/>
        </w:tabs>
        <w:ind w:left="720" w:hanging="360"/>
      </w:pPr>
      <w:rPr>
        <w:rFonts w:ascii="Symbol" w:hAnsi="Symbol" w:hint="default"/>
        <w:b w:val="0"/>
        <w:i w:val="0"/>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B340B62"/>
    <w:multiLevelType w:val="multilevel"/>
    <w:tmpl w:val="D1A89AAC"/>
    <w:lvl w:ilvl="0">
      <w:start w:val="1"/>
      <w:numFmt w:val="decimal"/>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5" w15:restartNumberingAfterBreak="0">
    <w:nsid w:val="3BDD5406"/>
    <w:multiLevelType w:val="hybridMultilevel"/>
    <w:tmpl w:val="4A5AE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2203F4"/>
    <w:multiLevelType w:val="hybridMultilevel"/>
    <w:tmpl w:val="ADBC7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454F4A"/>
    <w:multiLevelType w:val="hybridMultilevel"/>
    <w:tmpl w:val="0B7283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3E5220A6"/>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9" w15:restartNumberingAfterBreak="0">
    <w:nsid w:val="40FE02CD"/>
    <w:multiLevelType w:val="hybridMultilevel"/>
    <w:tmpl w:val="2BD4DD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414A7CBE"/>
    <w:multiLevelType w:val="hybridMultilevel"/>
    <w:tmpl w:val="8862A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D10CEE"/>
    <w:multiLevelType w:val="hybridMultilevel"/>
    <w:tmpl w:val="F8B87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2061E6"/>
    <w:multiLevelType w:val="hybridMultilevel"/>
    <w:tmpl w:val="C58E5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53275452"/>
    <w:multiLevelType w:val="hybridMultilevel"/>
    <w:tmpl w:val="5928CE0C"/>
    <w:lvl w:ilvl="0" w:tplc="D4B81E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1C7EFF"/>
    <w:multiLevelType w:val="multilevel"/>
    <w:tmpl w:val="10F6F41A"/>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bullet"/>
      <w:lvlText w:val=""/>
      <w:lvlJc w:val="left"/>
      <w:rPr>
        <w:rFonts w:ascii="Symbol" w:hAnsi="Symbol" w:hint="default"/>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6" w15:restartNumberingAfterBreak="0">
    <w:nsid w:val="563045B3"/>
    <w:multiLevelType w:val="multilevel"/>
    <w:tmpl w:val="6EE0FC02"/>
    <w:lvl w:ilvl="0">
      <w:start w:val="4"/>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37" w15:restartNumberingAfterBreak="0">
    <w:nsid w:val="5B1F7386"/>
    <w:multiLevelType w:val="hybridMultilevel"/>
    <w:tmpl w:val="751040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8" w15:restartNumberingAfterBreak="0">
    <w:nsid w:val="68623918"/>
    <w:multiLevelType w:val="hybridMultilevel"/>
    <w:tmpl w:val="37F4EB18"/>
    <w:lvl w:ilvl="0" w:tplc="86A60420">
      <w:start w:val="1"/>
      <w:numFmt w:val="bullet"/>
      <w:lvlText w:val=""/>
      <w:lvlJc w:val="left"/>
      <w:pPr>
        <w:tabs>
          <w:tab w:val="num" w:pos="720"/>
        </w:tabs>
        <w:ind w:left="720" w:hanging="360"/>
      </w:pPr>
      <w:rPr>
        <w:rFonts w:ascii="Symbol" w:hAnsi="Symbol" w:hint="default"/>
        <w:b w:val="0"/>
        <w:i w:val="0"/>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8EB52DA"/>
    <w:multiLevelType w:val="hybridMultilevel"/>
    <w:tmpl w:val="C2B8C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2D3DB3"/>
    <w:multiLevelType w:val="hybridMultilevel"/>
    <w:tmpl w:val="DAE8737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BEA4C4D"/>
    <w:multiLevelType w:val="hybridMultilevel"/>
    <w:tmpl w:val="E06058E8"/>
    <w:lvl w:ilvl="0" w:tplc="48E29AD4">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4104CD3"/>
    <w:multiLevelType w:val="multilevel"/>
    <w:tmpl w:val="82C4310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bullet"/>
      <w:lvlText w:val=""/>
      <w:lvlJc w:val="left"/>
      <w:rPr>
        <w:rFonts w:ascii="Symbol" w:hAnsi="Symbol" w:hint="default"/>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num w:numId="1">
    <w:abstractNumId w:val="40"/>
  </w:num>
  <w:num w:numId="2">
    <w:abstractNumId w:val="36"/>
  </w:num>
  <w:num w:numId="3">
    <w:abstractNumId w:val="20"/>
  </w:num>
  <w:num w:numId="4">
    <w:abstractNumId w:val="24"/>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3"/>
  </w:num>
  <w:num w:numId="17">
    <w:abstractNumId w:val="14"/>
  </w:num>
  <w:num w:numId="18">
    <w:abstractNumId w:val="15"/>
  </w:num>
  <w:num w:numId="19">
    <w:abstractNumId w:val="41"/>
  </w:num>
  <w:num w:numId="20">
    <w:abstractNumId w:val="38"/>
  </w:num>
  <w:num w:numId="21">
    <w:abstractNumId w:val="33"/>
  </w:num>
  <w:num w:numId="22">
    <w:abstractNumId w:val="24"/>
  </w:num>
  <w:num w:numId="23">
    <w:abstractNumId w:val="24"/>
  </w:num>
  <w:num w:numId="24">
    <w:abstractNumId w:val="8"/>
  </w:num>
  <w:num w:numId="25">
    <w:abstractNumId w:val="18"/>
  </w:num>
  <w:num w:numId="26">
    <w:abstractNumId w:val="28"/>
  </w:num>
  <w:num w:numId="27">
    <w:abstractNumId w:val="24"/>
    <w:lvlOverride w:ilvl="0">
      <w:startOverride w:val="2"/>
    </w:lvlOverride>
    <w:lvlOverride w:ilvl="1">
      <w:startOverride w:val="1"/>
    </w:lvlOverride>
  </w:num>
  <w:num w:numId="28">
    <w:abstractNumId w:val="24"/>
  </w:num>
  <w:num w:numId="29">
    <w:abstractNumId w:val="34"/>
  </w:num>
  <w:num w:numId="30">
    <w:abstractNumId w:val="39"/>
  </w:num>
  <w:num w:numId="31">
    <w:abstractNumId w:val="10"/>
  </w:num>
  <w:num w:numId="32">
    <w:abstractNumId w:val="32"/>
  </w:num>
  <w:num w:numId="33">
    <w:abstractNumId w:val="12"/>
  </w:num>
  <w:num w:numId="34">
    <w:abstractNumId w:val="17"/>
  </w:num>
  <w:num w:numId="35">
    <w:abstractNumId w:val="29"/>
  </w:num>
  <w:num w:numId="36">
    <w:abstractNumId w:val="37"/>
  </w:num>
  <w:num w:numId="37">
    <w:abstractNumId w:val="27"/>
  </w:num>
  <w:num w:numId="38">
    <w:abstractNumId w:val="13"/>
  </w:num>
  <w:num w:numId="39">
    <w:abstractNumId w:val="42"/>
  </w:num>
  <w:num w:numId="40">
    <w:abstractNumId w:val="30"/>
  </w:num>
  <w:num w:numId="41">
    <w:abstractNumId w:val="35"/>
  </w:num>
  <w:num w:numId="42">
    <w:abstractNumId w:val="11"/>
  </w:num>
  <w:num w:numId="43">
    <w:abstractNumId w:val="26"/>
  </w:num>
  <w:num w:numId="44">
    <w:abstractNumId w:val="25"/>
  </w:num>
  <w:num w:numId="45">
    <w:abstractNumId w:val="31"/>
  </w:num>
  <w:num w:numId="46">
    <w:abstractNumId w:val="21"/>
  </w:num>
  <w:num w:numId="47">
    <w:abstractNumId w:val="16"/>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7867"/>
    <w:rsid w:val="000013AA"/>
    <w:rsid w:val="00001AF9"/>
    <w:rsid w:val="000030B0"/>
    <w:rsid w:val="000101CE"/>
    <w:rsid w:val="00011B9F"/>
    <w:rsid w:val="00016337"/>
    <w:rsid w:val="00017FB1"/>
    <w:rsid w:val="00024A23"/>
    <w:rsid w:val="00032D46"/>
    <w:rsid w:val="000351AC"/>
    <w:rsid w:val="000355F7"/>
    <w:rsid w:val="000356D1"/>
    <w:rsid w:val="000361F5"/>
    <w:rsid w:val="0004197E"/>
    <w:rsid w:val="00041ECD"/>
    <w:rsid w:val="000426C0"/>
    <w:rsid w:val="00050142"/>
    <w:rsid w:val="00050421"/>
    <w:rsid w:val="0005056E"/>
    <w:rsid w:val="000521CA"/>
    <w:rsid w:val="000532BF"/>
    <w:rsid w:val="00054374"/>
    <w:rsid w:val="000550DE"/>
    <w:rsid w:val="00055BE0"/>
    <w:rsid w:val="00061239"/>
    <w:rsid w:val="000626D6"/>
    <w:rsid w:val="00065284"/>
    <w:rsid w:val="0007079C"/>
    <w:rsid w:val="00075ACA"/>
    <w:rsid w:val="00080B6F"/>
    <w:rsid w:val="00083B7F"/>
    <w:rsid w:val="000872CB"/>
    <w:rsid w:val="000941DA"/>
    <w:rsid w:val="000973A9"/>
    <w:rsid w:val="000A3291"/>
    <w:rsid w:val="000A6C97"/>
    <w:rsid w:val="000A7E0B"/>
    <w:rsid w:val="000B20E8"/>
    <w:rsid w:val="000B3BE4"/>
    <w:rsid w:val="000B50D4"/>
    <w:rsid w:val="000B7E1E"/>
    <w:rsid w:val="000B7EE8"/>
    <w:rsid w:val="000C1DCD"/>
    <w:rsid w:val="000C2B88"/>
    <w:rsid w:val="000C6985"/>
    <w:rsid w:val="000D519E"/>
    <w:rsid w:val="000E19F9"/>
    <w:rsid w:val="000E25D1"/>
    <w:rsid w:val="000E59B9"/>
    <w:rsid w:val="000E61E1"/>
    <w:rsid w:val="000F5E9C"/>
    <w:rsid w:val="000F6CD4"/>
    <w:rsid w:val="000F7C5F"/>
    <w:rsid w:val="00101294"/>
    <w:rsid w:val="0010545E"/>
    <w:rsid w:val="00106A62"/>
    <w:rsid w:val="00111E3C"/>
    <w:rsid w:val="0011269D"/>
    <w:rsid w:val="00113341"/>
    <w:rsid w:val="00114A04"/>
    <w:rsid w:val="00116B39"/>
    <w:rsid w:val="001202BF"/>
    <w:rsid w:val="001224B7"/>
    <w:rsid w:val="00131A45"/>
    <w:rsid w:val="00141C73"/>
    <w:rsid w:val="0015066A"/>
    <w:rsid w:val="00152309"/>
    <w:rsid w:val="00153EBF"/>
    <w:rsid w:val="001667CD"/>
    <w:rsid w:val="0017168C"/>
    <w:rsid w:val="00176FB0"/>
    <w:rsid w:val="001857B3"/>
    <w:rsid w:val="00191B25"/>
    <w:rsid w:val="0019310B"/>
    <w:rsid w:val="00195730"/>
    <w:rsid w:val="001A40C7"/>
    <w:rsid w:val="001B4561"/>
    <w:rsid w:val="001C009C"/>
    <w:rsid w:val="001C1537"/>
    <w:rsid w:val="001C214C"/>
    <w:rsid w:val="001C4C75"/>
    <w:rsid w:val="001C4C92"/>
    <w:rsid w:val="001D5F88"/>
    <w:rsid w:val="001D65BC"/>
    <w:rsid w:val="001D7AAE"/>
    <w:rsid w:val="001F095F"/>
    <w:rsid w:val="001F4A51"/>
    <w:rsid w:val="002019F7"/>
    <w:rsid w:val="00202164"/>
    <w:rsid w:val="00204622"/>
    <w:rsid w:val="00206263"/>
    <w:rsid w:val="002103A8"/>
    <w:rsid w:val="00214FFC"/>
    <w:rsid w:val="00215CC5"/>
    <w:rsid w:val="00222FFF"/>
    <w:rsid w:val="0023274B"/>
    <w:rsid w:val="0023679A"/>
    <w:rsid w:val="0024195A"/>
    <w:rsid w:val="00242A9C"/>
    <w:rsid w:val="00260283"/>
    <w:rsid w:val="00262028"/>
    <w:rsid w:val="00265780"/>
    <w:rsid w:val="00274549"/>
    <w:rsid w:val="002754C8"/>
    <w:rsid w:val="0027744C"/>
    <w:rsid w:val="00283B51"/>
    <w:rsid w:val="00287FFD"/>
    <w:rsid w:val="002A4B54"/>
    <w:rsid w:val="002A4BA7"/>
    <w:rsid w:val="002A7A1A"/>
    <w:rsid w:val="002B0215"/>
    <w:rsid w:val="002B27F3"/>
    <w:rsid w:val="002B651A"/>
    <w:rsid w:val="002C5236"/>
    <w:rsid w:val="002C61E9"/>
    <w:rsid w:val="002C6C7E"/>
    <w:rsid w:val="002E146A"/>
    <w:rsid w:val="002E2A59"/>
    <w:rsid w:val="002E307E"/>
    <w:rsid w:val="002E4BC7"/>
    <w:rsid w:val="002E5A46"/>
    <w:rsid w:val="002F1B61"/>
    <w:rsid w:val="002F3A89"/>
    <w:rsid w:val="002F6C6F"/>
    <w:rsid w:val="0030104E"/>
    <w:rsid w:val="00301C7A"/>
    <w:rsid w:val="003054A6"/>
    <w:rsid w:val="0030749E"/>
    <w:rsid w:val="00310CE1"/>
    <w:rsid w:val="003119AC"/>
    <w:rsid w:val="00324F92"/>
    <w:rsid w:val="003266FF"/>
    <w:rsid w:val="00327104"/>
    <w:rsid w:val="00333515"/>
    <w:rsid w:val="0033585A"/>
    <w:rsid w:val="00342F3B"/>
    <w:rsid w:val="00343934"/>
    <w:rsid w:val="003463B7"/>
    <w:rsid w:val="003503C0"/>
    <w:rsid w:val="00351F74"/>
    <w:rsid w:val="0036130F"/>
    <w:rsid w:val="00371916"/>
    <w:rsid w:val="003771E9"/>
    <w:rsid w:val="00384070"/>
    <w:rsid w:val="00390A6B"/>
    <w:rsid w:val="003924D7"/>
    <w:rsid w:val="003A48D8"/>
    <w:rsid w:val="003B1E8A"/>
    <w:rsid w:val="003B58EB"/>
    <w:rsid w:val="003B7948"/>
    <w:rsid w:val="003C515E"/>
    <w:rsid w:val="003C5FB8"/>
    <w:rsid w:val="003D1FBC"/>
    <w:rsid w:val="003D48EB"/>
    <w:rsid w:val="003D692E"/>
    <w:rsid w:val="003E41DD"/>
    <w:rsid w:val="003E5DD7"/>
    <w:rsid w:val="003F2030"/>
    <w:rsid w:val="003F7083"/>
    <w:rsid w:val="00400B3E"/>
    <w:rsid w:val="00404049"/>
    <w:rsid w:val="0041001D"/>
    <w:rsid w:val="0041499F"/>
    <w:rsid w:val="00432A04"/>
    <w:rsid w:val="00433BE9"/>
    <w:rsid w:val="004345C8"/>
    <w:rsid w:val="0044049C"/>
    <w:rsid w:val="00446094"/>
    <w:rsid w:val="00446331"/>
    <w:rsid w:val="0045373F"/>
    <w:rsid w:val="00462664"/>
    <w:rsid w:val="00465E36"/>
    <w:rsid w:val="00482E7A"/>
    <w:rsid w:val="00482E9A"/>
    <w:rsid w:val="004835B2"/>
    <w:rsid w:val="00487867"/>
    <w:rsid w:val="00490E64"/>
    <w:rsid w:val="00490F14"/>
    <w:rsid w:val="00493BEC"/>
    <w:rsid w:val="00494DBB"/>
    <w:rsid w:val="004A04FF"/>
    <w:rsid w:val="004A146A"/>
    <w:rsid w:val="004A4501"/>
    <w:rsid w:val="004B0229"/>
    <w:rsid w:val="004B04AE"/>
    <w:rsid w:val="004B48AD"/>
    <w:rsid w:val="004B73B0"/>
    <w:rsid w:val="004C23FB"/>
    <w:rsid w:val="004C3191"/>
    <w:rsid w:val="004D4433"/>
    <w:rsid w:val="004D5022"/>
    <w:rsid w:val="004D72C2"/>
    <w:rsid w:val="004E166E"/>
    <w:rsid w:val="004E5B0A"/>
    <w:rsid w:val="004E5FC8"/>
    <w:rsid w:val="004F3F50"/>
    <w:rsid w:val="004F67C7"/>
    <w:rsid w:val="005007AB"/>
    <w:rsid w:val="005034E2"/>
    <w:rsid w:val="005064B1"/>
    <w:rsid w:val="0051048A"/>
    <w:rsid w:val="00510A4F"/>
    <w:rsid w:val="00511B7D"/>
    <w:rsid w:val="005153C1"/>
    <w:rsid w:val="0052222B"/>
    <w:rsid w:val="0052380A"/>
    <w:rsid w:val="00526AC8"/>
    <w:rsid w:val="00527EA8"/>
    <w:rsid w:val="00531271"/>
    <w:rsid w:val="0053171F"/>
    <w:rsid w:val="005332CC"/>
    <w:rsid w:val="00540B28"/>
    <w:rsid w:val="00540F28"/>
    <w:rsid w:val="00545F72"/>
    <w:rsid w:val="005518E9"/>
    <w:rsid w:val="005544B9"/>
    <w:rsid w:val="00561153"/>
    <w:rsid w:val="00577C93"/>
    <w:rsid w:val="0058657B"/>
    <w:rsid w:val="00587DDA"/>
    <w:rsid w:val="00590E6F"/>
    <w:rsid w:val="00596A99"/>
    <w:rsid w:val="005A03C9"/>
    <w:rsid w:val="005A161E"/>
    <w:rsid w:val="005A4180"/>
    <w:rsid w:val="005B14C2"/>
    <w:rsid w:val="005B6BA6"/>
    <w:rsid w:val="005C1E7B"/>
    <w:rsid w:val="005D16A4"/>
    <w:rsid w:val="005D2627"/>
    <w:rsid w:val="005D6288"/>
    <w:rsid w:val="005D6863"/>
    <w:rsid w:val="005E6118"/>
    <w:rsid w:val="005F0907"/>
    <w:rsid w:val="00613F1B"/>
    <w:rsid w:val="00627A2C"/>
    <w:rsid w:val="00644C0D"/>
    <w:rsid w:val="006534C8"/>
    <w:rsid w:val="00657558"/>
    <w:rsid w:val="0066252E"/>
    <w:rsid w:val="00662632"/>
    <w:rsid w:val="006704B8"/>
    <w:rsid w:val="006715A8"/>
    <w:rsid w:val="006723D2"/>
    <w:rsid w:val="00681BC3"/>
    <w:rsid w:val="00693665"/>
    <w:rsid w:val="00696C6E"/>
    <w:rsid w:val="006A4CF0"/>
    <w:rsid w:val="006B07A6"/>
    <w:rsid w:val="006B3B6B"/>
    <w:rsid w:val="006C00C6"/>
    <w:rsid w:val="006C52C4"/>
    <w:rsid w:val="006C6855"/>
    <w:rsid w:val="006D2B9C"/>
    <w:rsid w:val="006E1EF1"/>
    <w:rsid w:val="006E28C8"/>
    <w:rsid w:val="006E5F6E"/>
    <w:rsid w:val="006E620D"/>
    <w:rsid w:val="006E62D5"/>
    <w:rsid w:val="006F0AF0"/>
    <w:rsid w:val="006F1841"/>
    <w:rsid w:val="006F3F59"/>
    <w:rsid w:val="006F4A67"/>
    <w:rsid w:val="00714A84"/>
    <w:rsid w:val="00717E3A"/>
    <w:rsid w:val="007218AF"/>
    <w:rsid w:val="00723D89"/>
    <w:rsid w:val="00740CF4"/>
    <w:rsid w:val="007432A4"/>
    <w:rsid w:val="00751EE1"/>
    <w:rsid w:val="00757A93"/>
    <w:rsid w:val="00763551"/>
    <w:rsid w:val="0077171C"/>
    <w:rsid w:val="007732D1"/>
    <w:rsid w:val="0077363B"/>
    <w:rsid w:val="00780C62"/>
    <w:rsid w:val="00781CE7"/>
    <w:rsid w:val="00785C2E"/>
    <w:rsid w:val="007865DB"/>
    <w:rsid w:val="007865E8"/>
    <w:rsid w:val="007877B4"/>
    <w:rsid w:val="007A0869"/>
    <w:rsid w:val="007A0BDA"/>
    <w:rsid w:val="007A595B"/>
    <w:rsid w:val="007A674B"/>
    <w:rsid w:val="007A762C"/>
    <w:rsid w:val="007B2E83"/>
    <w:rsid w:val="007D0570"/>
    <w:rsid w:val="007D33F4"/>
    <w:rsid w:val="007D34CA"/>
    <w:rsid w:val="007D5683"/>
    <w:rsid w:val="007E20B5"/>
    <w:rsid w:val="007E6522"/>
    <w:rsid w:val="007E71BF"/>
    <w:rsid w:val="007F4A00"/>
    <w:rsid w:val="008007F5"/>
    <w:rsid w:val="0080131C"/>
    <w:rsid w:val="00801456"/>
    <w:rsid w:val="00804A0B"/>
    <w:rsid w:val="0080553D"/>
    <w:rsid w:val="00827CF8"/>
    <w:rsid w:val="00834BF3"/>
    <w:rsid w:val="0083660C"/>
    <w:rsid w:val="00845557"/>
    <w:rsid w:val="00845ADA"/>
    <w:rsid w:val="008529AA"/>
    <w:rsid w:val="00853BF4"/>
    <w:rsid w:val="008549B7"/>
    <w:rsid w:val="008552FC"/>
    <w:rsid w:val="00856562"/>
    <w:rsid w:val="00862200"/>
    <w:rsid w:val="008719AF"/>
    <w:rsid w:val="00872E68"/>
    <w:rsid w:val="00875EAB"/>
    <w:rsid w:val="00884C85"/>
    <w:rsid w:val="00885886"/>
    <w:rsid w:val="008A1D0F"/>
    <w:rsid w:val="008A7926"/>
    <w:rsid w:val="008B1FBC"/>
    <w:rsid w:val="008B3948"/>
    <w:rsid w:val="008B3B6E"/>
    <w:rsid w:val="008B57AF"/>
    <w:rsid w:val="008C0512"/>
    <w:rsid w:val="008C0688"/>
    <w:rsid w:val="008C20A2"/>
    <w:rsid w:val="008C61E3"/>
    <w:rsid w:val="008D13C5"/>
    <w:rsid w:val="008D413B"/>
    <w:rsid w:val="008E385B"/>
    <w:rsid w:val="008E57BE"/>
    <w:rsid w:val="008F13AC"/>
    <w:rsid w:val="008F1F4E"/>
    <w:rsid w:val="008F2DBD"/>
    <w:rsid w:val="00906026"/>
    <w:rsid w:val="00913B56"/>
    <w:rsid w:val="0091500E"/>
    <w:rsid w:val="00920EBF"/>
    <w:rsid w:val="0092172E"/>
    <w:rsid w:val="009235AA"/>
    <w:rsid w:val="00936F50"/>
    <w:rsid w:val="009414ED"/>
    <w:rsid w:val="00943395"/>
    <w:rsid w:val="00950D45"/>
    <w:rsid w:val="009635B9"/>
    <w:rsid w:val="00964F51"/>
    <w:rsid w:val="00967C9D"/>
    <w:rsid w:val="00975ED3"/>
    <w:rsid w:val="0097712A"/>
    <w:rsid w:val="009802B8"/>
    <w:rsid w:val="00982BDF"/>
    <w:rsid w:val="00984320"/>
    <w:rsid w:val="00985E0D"/>
    <w:rsid w:val="00991738"/>
    <w:rsid w:val="0099454A"/>
    <w:rsid w:val="009A5768"/>
    <w:rsid w:val="009A5B36"/>
    <w:rsid w:val="009B4270"/>
    <w:rsid w:val="009B47D2"/>
    <w:rsid w:val="009B593B"/>
    <w:rsid w:val="009B7474"/>
    <w:rsid w:val="009C27D8"/>
    <w:rsid w:val="009C2D06"/>
    <w:rsid w:val="009C3E3E"/>
    <w:rsid w:val="009D3E64"/>
    <w:rsid w:val="009D46FE"/>
    <w:rsid w:val="009D4DED"/>
    <w:rsid w:val="009D5048"/>
    <w:rsid w:val="009D6B84"/>
    <w:rsid w:val="009E1C54"/>
    <w:rsid w:val="009E48D6"/>
    <w:rsid w:val="009E5360"/>
    <w:rsid w:val="009E6E06"/>
    <w:rsid w:val="00A01044"/>
    <w:rsid w:val="00A04249"/>
    <w:rsid w:val="00A06F31"/>
    <w:rsid w:val="00A11546"/>
    <w:rsid w:val="00A11B83"/>
    <w:rsid w:val="00A246CA"/>
    <w:rsid w:val="00A254BD"/>
    <w:rsid w:val="00A4084A"/>
    <w:rsid w:val="00A40D67"/>
    <w:rsid w:val="00A53A83"/>
    <w:rsid w:val="00A65724"/>
    <w:rsid w:val="00A74D5B"/>
    <w:rsid w:val="00A93A3C"/>
    <w:rsid w:val="00A957B9"/>
    <w:rsid w:val="00A97387"/>
    <w:rsid w:val="00A97506"/>
    <w:rsid w:val="00AA1824"/>
    <w:rsid w:val="00AA36F5"/>
    <w:rsid w:val="00AA6803"/>
    <w:rsid w:val="00AA728B"/>
    <w:rsid w:val="00AB79E3"/>
    <w:rsid w:val="00AC0F62"/>
    <w:rsid w:val="00AC2211"/>
    <w:rsid w:val="00AC2975"/>
    <w:rsid w:val="00AD396F"/>
    <w:rsid w:val="00AD6AD6"/>
    <w:rsid w:val="00AE0BAE"/>
    <w:rsid w:val="00AF0038"/>
    <w:rsid w:val="00AF4E47"/>
    <w:rsid w:val="00AF721E"/>
    <w:rsid w:val="00AF7737"/>
    <w:rsid w:val="00B02AF8"/>
    <w:rsid w:val="00B108F6"/>
    <w:rsid w:val="00B1213E"/>
    <w:rsid w:val="00B12F09"/>
    <w:rsid w:val="00B17408"/>
    <w:rsid w:val="00B17CBA"/>
    <w:rsid w:val="00B17FFE"/>
    <w:rsid w:val="00B23C8A"/>
    <w:rsid w:val="00B24E58"/>
    <w:rsid w:val="00B31E54"/>
    <w:rsid w:val="00B34215"/>
    <w:rsid w:val="00B37D8A"/>
    <w:rsid w:val="00B424D5"/>
    <w:rsid w:val="00B5139B"/>
    <w:rsid w:val="00B610CE"/>
    <w:rsid w:val="00B65444"/>
    <w:rsid w:val="00B75D56"/>
    <w:rsid w:val="00B8210F"/>
    <w:rsid w:val="00B84169"/>
    <w:rsid w:val="00B8706E"/>
    <w:rsid w:val="00B94E15"/>
    <w:rsid w:val="00BA63F9"/>
    <w:rsid w:val="00BB03C1"/>
    <w:rsid w:val="00BB040B"/>
    <w:rsid w:val="00BB3642"/>
    <w:rsid w:val="00BB6D84"/>
    <w:rsid w:val="00BC1895"/>
    <w:rsid w:val="00BC1EE0"/>
    <w:rsid w:val="00BC5DAC"/>
    <w:rsid w:val="00BD3C7C"/>
    <w:rsid w:val="00BD6A35"/>
    <w:rsid w:val="00BE1568"/>
    <w:rsid w:val="00BE16FD"/>
    <w:rsid w:val="00BE3E1D"/>
    <w:rsid w:val="00BE733D"/>
    <w:rsid w:val="00BF383F"/>
    <w:rsid w:val="00C04F0C"/>
    <w:rsid w:val="00C124CB"/>
    <w:rsid w:val="00C132E0"/>
    <w:rsid w:val="00C149D3"/>
    <w:rsid w:val="00C15DAF"/>
    <w:rsid w:val="00C164CE"/>
    <w:rsid w:val="00C168A7"/>
    <w:rsid w:val="00C22B84"/>
    <w:rsid w:val="00C25ECC"/>
    <w:rsid w:val="00C37F1A"/>
    <w:rsid w:val="00C4649B"/>
    <w:rsid w:val="00C46F0D"/>
    <w:rsid w:val="00C53D1A"/>
    <w:rsid w:val="00C56E8C"/>
    <w:rsid w:val="00C60724"/>
    <w:rsid w:val="00C6592E"/>
    <w:rsid w:val="00C80479"/>
    <w:rsid w:val="00C8082F"/>
    <w:rsid w:val="00C8338A"/>
    <w:rsid w:val="00C92237"/>
    <w:rsid w:val="00C9267A"/>
    <w:rsid w:val="00CA0F66"/>
    <w:rsid w:val="00CB22CB"/>
    <w:rsid w:val="00CB3F8E"/>
    <w:rsid w:val="00CC4462"/>
    <w:rsid w:val="00CC54BF"/>
    <w:rsid w:val="00CD2147"/>
    <w:rsid w:val="00CD5CB8"/>
    <w:rsid w:val="00CD6E94"/>
    <w:rsid w:val="00CE2203"/>
    <w:rsid w:val="00CF01E7"/>
    <w:rsid w:val="00CF05F5"/>
    <w:rsid w:val="00CF1786"/>
    <w:rsid w:val="00D0410C"/>
    <w:rsid w:val="00D1422F"/>
    <w:rsid w:val="00D142A1"/>
    <w:rsid w:val="00D15452"/>
    <w:rsid w:val="00D206D7"/>
    <w:rsid w:val="00D26A3E"/>
    <w:rsid w:val="00D27269"/>
    <w:rsid w:val="00D36C79"/>
    <w:rsid w:val="00D45A09"/>
    <w:rsid w:val="00D46010"/>
    <w:rsid w:val="00D50EC6"/>
    <w:rsid w:val="00D53F49"/>
    <w:rsid w:val="00D54E8F"/>
    <w:rsid w:val="00D5527D"/>
    <w:rsid w:val="00D57002"/>
    <w:rsid w:val="00D573F7"/>
    <w:rsid w:val="00D613DC"/>
    <w:rsid w:val="00D743D5"/>
    <w:rsid w:val="00D77367"/>
    <w:rsid w:val="00D81770"/>
    <w:rsid w:val="00D90B5C"/>
    <w:rsid w:val="00D9714A"/>
    <w:rsid w:val="00D971E7"/>
    <w:rsid w:val="00DA0A2D"/>
    <w:rsid w:val="00DA1D5F"/>
    <w:rsid w:val="00DA613E"/>
    <w:rsid w:val="00DB53FD"/>
    <w:rsid w:val="00DD07AD"/>
    <w:rsid w:val="00DD2247"/>
    <w:rsid w:val="00DD279C"/>
    <w:rsid w:val="00DD5741"/>
    <w:rsid w:val="00DD7723"/>
    <w:rsid w:val="00DF2095"/>
    <w:rsid w:val="00DF2A74"/>
    <w:rsid w:val="00DF771F"/>
    <w:rsid w:val="00E063BC"/>
    <w:rsid w:val="00E06E6C"/>
    <w:rsid w:val="00E101FB"/>
    <w:rsid w:val="00E226A0"/>
    <w:rsid w:val="00E27B9E"/>
    <w:rsid w:val="00E348A8"/>
    <w:rsid w:val="00E35722"/>
    <w:rsid w:val="00E4192D"/>
    <w:rsid w:val="00E43A92"/>
    <w:rsid w:val="00E44D9F"/>
    <w:rsid w:val="00E47007"/>
    <w:rsid w:val="00E5172B"/>
    <w:rsid w:val="00E55A0F"/>
    <w:rsid w:val="00E56FBF"/>
    <w:rsid w:val="00E57B4D"/>
    <w:rsid w:val="00E57DD1"/>
    <w:rsid w:val="00E606BF"/>
    <w:rsid w:val="00E645D2"/>
    <w:rsid w:val="00E65248"/>
    <w:rsid w:val="00E66EC3"/>
    <w:rsid w:val="00E765AE"/>
    <w:rsid w:val="00E76AD6"/>
    <w:rsid w:val="00E85C72"/>
    <w:rsid w:val="00E977BD"/>
    <w:rsid w:val="00EA4B76"/>
    <w:rsid w:val="00EA7F61"/>
    <w:rsid w:val="00EB08E7"/>
    <w:rsid w:val="00EB7747"/>
    <w:rsid w:val="00EE1D72"/>
    <w:rsid w:val="00EE1EB7"/>
    <w:rsid w:val="00EE3430"/>
    <w:rsid w:val="00F0307B"/>
    <w:rsid w:val="00F04089"/>
    <w:rsid w:val="00F0564E"/>
    <w:rsid w:val="00F12446"/>
    <w:rsid w:val="00F160FB"/>
    <w:rsid w:val="00F17883"/>
    <w:rsid w:val="00F2547D"/>
    <w:rsid w:val="00F3187B"/>
    <w:rsid w:val="00F401BF"/>
    <w:rsid w:val="00F4214E"/>
    <w:rsid w:val="00F550C1"/>
    <w:rsid w:val="00F74636"/>
    <w:rsid w:val="00F777F3"/>
    <w:rsid w:val="00F8188A"/>
    <w:rsid w:val="00F83FE0"/>
    <w:rsid w:val="00F8631D"/>
    <w:rsid w:val="00F91428"/>
    <w:rsid w:val="00F94EED"/>
    <w:rsid w:val="00FA4E15"/>
    <w:rsid w:val="00FB0148"/>
    <w:rsid w:val="00FB172D"/>
    <w:rsid w:val="00FB70B7"/>
    <w:rsid w:val="00FB7D05"/>
    <w:rsid w:val="00FC396C"/>
    <w:rsid w:val="00FC556A"/>
    <w:rsid w:val="00FC6F6C"/>
    <w:rsid w:val="00FD048D"/>
    <w:rsid w:val="00FD63D7"/>
    <w:rsid w:val="00FE6518"/>
    <w:rsid w:val="00FE793F"/>
    <w:rsid w:val="00FF1271"/>
    <w:rsid w:val="00FF3DF6"/>
    <w:rsid w:val="00FF4F44"/>
    <w:rsid w:val="00FF51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B7950E"/>
  <w15:docId w15:val="{096067CC-A33E-40D9-B0E0-48E4B4544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67C7"/>
    <w:rPr>
      <w:sz w:val="24"/>
      <w:szCs w:val="24"/>
    </w:rPr>
  </w:style>
  <w:style w:type="paragraph" w:styleId="Heading1">
    <w:name w:val="heading 1"/>
    <w:basedOn w:val="Normal"/>
    <w:next w:val="Normal"/>
    <w:autoRedefine/>
    <w:qFormat/>
    <w:rsid w:val="00E35722"/>
    <w:pPr>
      <w:keepNext/>
      <w:spacing w:before="240" w:after="60"/>
      <w:outlineLvl w:val="0"/>
    </w:pPr>
    <w:rPr>
      <w:rFonts w:asciiTheme="majorBidi" w:hAnsiTheme="majorBidi" w:cs="Arial"/>
      <w:b/>
      <w:bCs/>
      <w:kern w:val="32"/>
      <w:sz w:val="32"/>
      <w:szCs w:val="32"/>
    </w:rPr>
  </w:style>
  <w:style w:type="paragraph" w:styleId="Heading2">
    <w:name w:val="heading 2"/>
    <w:basedOn w:val="Normal"/>
    <w:next w:val="Normal"/>
    <w:link w:val="Heading2Char"/>
    <w:autoRedefine/>
    <w:qFormat/>
    <w:rsid w:val="001202BF"/>
    <w:pPr>
      <w:keepNext/>
      <w:numPr>
        <w:ilvl w:val="1"/>
        <w:numId w:val="4"/>
      </w:numPr>
      <w:spacing w:before="240" w:after="60"/>
      <w:outlineLvl w:val="1"/>
    </w:pPr>
    <w:rPr>
      <w:rFonts w:asciiTheme="majorBidi" w:hAnsiTheme="majorBidi" w:cs="Arial"/>
      <w:b/>
      <w:bCs/>
      <w:iCs/>
      <w:sz w:val="28"/>
      <w:szCs w:val="28"/>
    </w:rPr>
  </w:style>
  <w:style w:type="paragraph" w:styleId="Heading3">
    <w:name w:val="heading 3"/>
    <w:basedOn w:val="Normal"/>
    <w:next w:val="Normal"/>
    <w:autoRedefine/>
    <w:qFormat/>
    <w:rsid w:val="000550DE"/>
    <w:pPr>
      <w:keepNext/>
      <w:spacing w:before="240" w:after="60"/>
      <w:outlineLvl w:val="2"/>
    </w:pPr>
    <w:rPr>
      <w:rFonts w:asciiTheme="majorBidi" w:hAnsiTheme="majorBidi" w:cs="Arial"/>
      <w:b/>
      <w:bCs/>
      <w:sz w:val="26"/>
      <w:szCs w:val="26"/>
    </w:rPr>
  </w:style>
  <w:style w:type="paragraph" w:styleId="Heading4">
    <w:name w:val="heading 4"/>
    <w:basedOn w:val="Normal"/>
    <w:next w:val="Normal"/>
    <w:autoRedefine/>
    <w:qFormat/>
    <w:rsid w:val="00A74D5B"/>
    <w:pPr>
      <w:keepNext/>
      <w:numPr>
        <w:ilvl w:val="3"/>
        <w:numId w:val="4"/>
      </w:numPr>
      <w:spacing w:before="240" w:after="60"/>
      <w:outlineLvl w:val="3"/>
    </w:pPr>
    <w:rPr>
      <w:b/>
      <w:bCs/>
      <w:sz w:val="28"/>
      <w:szCs w:val="28"/>
    </w:rPr>
  </w:style>
  <w:style w:type="paragraph" w:styleId="Heading5">
    <w:name w:val="heading 5"/>
    <w:basedOn w:val="Normal"/>
    <w:next w:val="Normal"/>
    <w:autoRedefine/>
    <w:qFormat/>
    <w:rsid w:val="00D206D7"/>
    <w:pPr>
      <w:numPr>
        <w:ilvl w:val="4"/>
        <w:numId w:val="4"/>
      </w:numPr>
      <w:spacing w:before="240" w:after="60"/>
      <w:outlineLvl w:val="4"/>
    </w:pPr>
    <w:rPr>
      <w:b/>
      <w:bCs/>
      <w:i/>
      <w:iCs/>
      <w:sz w:val="26"/>
      <w:szCs w:val="26"/>
    </w:rPr>
  </w:style>
  <w:style w:type="paragraph" w:styleId="Heading6">
    <w:name w:val="heading 6"/>
    <w:basedOn w:val="Normal"/>
    <w:next w:val="Normal"/>
    <w:autoRedefine/>
    <w:qFormat/>
    <w:rsid w:val="004F67C7"/>
    <w:pPr>
      <w:numPr>
        <w:ilvl w:val="5"/>
        <w:numId w:val="4"/>
      </w:numPr>
      <w:spacing w:before="240" w:after="60"/>
      <w:outlineLvl w:val="5"/>
    </w:pPr>
    <w:rPr>
      <w:b/>
      <w:bCs/>
      <w:szCs w:val="22"/>
    </w:rPr>
  </w:style>
  <w:style w:type="paragraph" w:styleId="Heading7">
    <w:name w:val="heading 7"/>
    <w:basedOn w:val="Normal"/>
    <w:next w:val="Normal"/>
    <w:autoRedefine/>
    <w:qFormat/>
    <w:rsid w:val="004F67C7"/>
    <w:pPr>
      <w:numPr>
        <w:ilvl w:val="6"/>
        <w:numId w:val="4"/>
      </w:numPr>
      <w:spacing w:before="240" w:after="60"/>
      <w:outlineLvl w:val="6"/>
    </w:pPr>
    <w:rPr>
      <w:b/>
    </w:rPr>
  </w:style>
  <w:style w:type="paragraph" w:styleId="Heading8">
    <w:name w:val="heading 8"/>
    <w:basedOn w:val="Normal"/>
    <w:next w:val="Normal"/>
    <w:autoRedefine/>
    <w:qFormat/>
    <w:rsid w:val="00D206D7"/>
    <w:pPr>
      <w:numPr>
        <w:ilvl w:val="7"/>
        <w:numId w:val="4"/>
      </w:numPr>
      <w:spacing w:before="240" w:after="60"/>
      <w:outlineLvl w:val="7"/>
    </w:pPr>
    <w:rPr>
      <w:i/>
      <w:iCs/>
    </w:rPr>
  </w:style>
  <w:style w:type="paragraph" w:styleId="Heading9">
    <w:name w:val="heading 9"/>
    <w:basedOn w:val="Normal"/>
    <w:next w:val="Normal"/>
    <w:autoRedefine/>
    <w:qFormat/>
    <w:rsid w:val="00D206D7"/>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202BF"/>
    <w:rPr>
      <w:rFonts w:asciiTheme="majorBidi" w:hAnsiTheme="majorBidi" w:cs="Arial"/>
      <w:b/>
      <w:bCs/>
      <w:iCs/>
      <w:sz w:val="28"/>
      <w:szCs w:val="28"/>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next w:val="Normal"/>
    <w:qFormat/>
    <w:rsid w:val="00F0307B"/>
    <w:pPr>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E733D"/>
    <w:pPr>
      <w:spacing w:line="360" w:lineRule="auto"/>
    </w:pPr>
    <w:rPr>
      <w:sz w:val="18"/>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qFormat/>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
    <w:name w:val="Numbered"/>
    <w:basedOn w:val="Normal"/>
    <w:autoRedefine/>
    <w:qFormat/>
    <w:rsid w:val="008007F5"/>
    <w:pPr>
      <w:numPr>
        <w:numId w:val="18"/>
      </w:numPr>
      <w:spacing w:before="120" w:after="240"/>
      <w:jc w:val="both"/>
    </w:pPr>
    <w:rPr>
      <w:sz w:val="22"/>
      <w:lang w:val="en-GB"/>
    </w:rPr>
  </w:style>
  <w:style w:type="paragraph" w:customStyle="1" w:styleId="Bullet">
    <w:name w:val="Bullet"/>
    <w:basedOn w:val="Normal"/>
    <w:rsid w:val="00D743D5"/>
    <w:pPr>
      <w:numPr>
        <w:numId w:val="19"/>
      </w:numPr>
      <w:spacing w:before="120" w:after="240"/>
      <w:jc w:val="both"/>
    </w:pPr>
    <w:rPr>
      <w:lang w:val="en-GB"/>
    </w:rPr>
  </w:style>
  <w:style w:type="paragraph" w:customStyle="1" w:styleId="Reference">
    <w:name w:val="Reference"/>
    <w:basedOn w:val="ListNumber"/>
    <w:autoRedefine/>
    <w:rsid w:val="00041ECD"/>
    <w:pPr>
      <w:numPr>
        <w:numId w:val="11"/>
      </w:numPr>
      <w:tabs>
        <w:tab w:val="clear" w:pos="360"/>
        <w:tab w:val="num"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17CBA"/>
    <w:pPr>
      <w:spacing w:after="0" w:line="360" w:lineRule="auto"/>
      <w:jc w:val="center"/>
    </w:pPr>
    <w:rPr>
      <w:i/>
      <w:sz w:val="20"/>
      <w:lang w:val="en-GB"/>
    </w:rPr>
  </w:style>
  <w:style w:type="paragraph" w:customStyle="1" w:styleId="TableDescription">
    <w:name w:val="Table Description"/>
    <w:basedOn w:val="FigureDescription"/>
    <w:link w:val="TableDescriptionChar"/>
    <w:autoRedefine/>
    <w:qFormat/>
    <w:rsid w:val="005D2627"/>
    <w:pPr>
      <w:spacing w:line="240" w:lineRule="auto"/>
    </w:pPr>
  </w:style>
  <w:style w:type="character" w:customStyle="1" w:styleId="FigureDescriptionChar">
    <w:name w:val="Figure Description Char"/>
    <w:basedOn w:val="BodyTextChar"/>
    <w:link w:val="FigureDescription"/>
    <w:rsid w:val="00B17CBA"/>
    <w:rPr>
      <w:i/>
      <w:sz w:val="24"/>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5D2627"/>
    <w:rPr>
      <w:i/>
      <w:sz w:val="24"/>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Heading1"/>
    <w:next w:val="Normal"/>
    <w:autoRedefine/>
    <w:uiPriority w:val="39"/>
    <w:unhideWhenUsed/>
    <w:rsid w:val="008E57BE"/>
    <w:pPr>
      <w:keepLines/>
      <w:spacing w:after="0" w:line="259" w:lineRule="auto"/>
      <w:jc w:val="center"/>
      <w:outlineLvl w:val="9"/>
    </w:pPr>
    <w:rPr>
      <w:rFonts w:eastAsiaTheme="majorEastAsia" w:cstheme="majorBidi"/>
      <w:bCs w:val="0"/>
      <w:color w:val="000000" w:themeColor="text1"/>
      <w:kern w:val="0"/>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1D7AAE"/>
    <w:pPr>
      <w:widowControl w:val="0"/>
    </w:pPr>
    <w:rPr>
      <w:b/>
      <w:color w:val="000000" w:themeColor="text1"/>
      <w:szCs w:val="18"/>
    </w:rPr>
  </w:style>
  <w:style w:type="character" w:customStyle="1" w:styleId="TableHeaderChar">
    <w:name w:val="TableHeader Char"/>
    <w:basedOn w:val="DefaultParagraphFont"/>
    <w:link w:val="TableHeader"/>
    <w:rsid w:val="001D7AAE"/>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character" w:customStyle="1" w:styleId="fontstyle11">
    <w:name w:val="fontstyle11"/>
    <w:basedOn w:val="DefaultParagraphFont"/>
    <w:qFormat/>
    <w:rsid w:val="004A04FF"/>
    <w:rPr>
      <w:rFonts w:ascii="Arial" w:hAnsi="Arial" w:cs="Arial"/>
      <w:b w:val="0"/>
      <w:bCs w:val="0"/>
      <w:i w:val="0"/>
      <w:iCs w:val="0"/>
      <w:color w:val="000000"/>
      <w:sz w:val="24"/>
      <w:szCs w:val="24"/>
    </w:rPr>
  </w:style>
  <w:style w:type="character" w:styleId="SubtleEmphasis">
    <w:name w:val="Subtle Emphasis"/>
    <w:basedOn w:val="DefaultParagraphFont"/>
    <w:uiPriority w:val="19"/>
    <w:qFormat/>
    <w:rsid w:val="00C04F0C"/>
    <w:rPr>
      <w:i/>
      <w:iCs/>
      <w:color w:val="808080" w:themeColor="text1" w:themeTint="7F"/>
    </w:rPr>
  </w:style>
  <w:style w:type="character" w:customStyle="1" w:styleId="ff5">
    <w:name w:val="ff5"/>
    <w:basedOn w:val="DefaultParagraphFont"/>
    <w:rsid w:val="00C04F0C"/>
  </w:style>
  <w:style w:type="character" w:customStyle="1" w:styleId="ls0">
    <w:name w:val="ls0"/>
    <w:basedOn w:val="DefaultParagraphFont"/>
    <w:rsid w:val="00C04F0C"/>
  </w:style>
  <w:style w:type="paragraph" w:customStyle="1" w:styleId="Theabovefigureshowstheprocessoffeaturerecognitionmodule">
    <w:name w:val="The above figure shows the process of feature recognition module"/>
    <w:basedOn w:val="FigureDescription"/>
    <w:qFormat/>
    <w:rsid w:val="0036130F"/>
    <w:rPr>
      <w:noProof/>
    </w:rPr>
  </w:style>
  <w:style w:type="character" w:styleId="Emphasis">
    <w:name w:val="Emphasis"/>
    <w:basedOn w:val="DefaultParagraphFont"/>
    <w:uiPriority w:val="20"/>
    <w:qFormat/>
    <w:rsid w:val="0036130F"/>
    <w:rPr>
      <w:i/>
      <w:iCs/>
    </w:rPr>
  </w:style>
  <w:style w:type="character" w:customStyle="1" w:styleId="e24kjd">
    <w:name w:val="e24kjd"/>
    <w:basedOn w:val="DefaultParagraphFont"/>
    <w:rsid w:val="00222FFF"/>
  </w:style>
  <w:style w:type="paragraph" w:styleId="Bibliography">
    <w:name w:val="Bibliography"/>
    <w:basedOn w:val="Normal"/>
    <w:next w:val="Normal"/>
    <w:uiPriority w:val="37"/>
    <w:unhideWhenUsed/>
    <w:rsid w:val="00E66EC3"/>
  </w:style>
  <w:style w:type="paragraph" w:styleId="BalloonText">
    <w:name w:val="Balloon Text"/>
    <w:basedOn w:val="Normal"/>
    <w:link w:val="BalloonTextChar"/>
    <w:semiHidden/>
    <w:unhideWhenUsed/>
    <w:rsid w:val="000030B0"/>
    <w:rPr>
      <w:rFonts w:ascii="Tahoma" w:hAnsi="Tahoma" w:cs="Tahoma"/>
      <w:sz w:val="16"/>
      <w:szCs w:val="16"/>
    </w:rPr>
  </w:style>
  <w:style w:type="character" w:customStyle="1" w:styleId="BalloonTextChar">
    <w:name w:val="Balloon Text Char"/>
    <w:basedOn w:val="DefaultParagraphFont"/>
    <w:link w:val="BalloonText"/>
    <w:semiHidden/>
    <w:rsid w:val="000030B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en.wikipedia.org/wiki/Object_recognition" TargetMode="External"/><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en.wikipedia.org/wiki/Object_detection" TargetMode="External"/><Relationship Id="rId34" Type="http://schemas.openxmlformats.org/officeDocument/2006/relationships/image" Target="media/image15.jpe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7.pn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yperlink" Target="https://en.wikipedia.org/wiki/Feature_descriptor" TargetMode="External"/><Relationship Id="rId29" Type="http://schemas.openxmlformats.org/officeDocument/2006/relationships/image" Target="media/image11.png"/><Relationship Id="rId41" Type="http://schemas.openxmlformats.org/officeDocument/2006/relationships/hyperlink" Target="mailto:user@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eader" Target="header8.xml"/><Relationship Id="rId37" Type="http://schemas.openxmlformats.org/officeDocument/2006/relationships/image" Target="media/image18.jpeg"/><Relationship Id="rId40" Type="http://schemas.openxmlformats.org/officeDocument/2006/relationships/hyperlink" Target="mailto:user@gmail.com" TargetMode="External"/><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jpeg"/><Relationship Id="rId49"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hyperlink" Target="https://en.wikipedia.org/wiki/3D_reconstruction" TargetMode="External"/><Relationship Id="rId31" Type="http://schemas.openxmlformats.org/officeDocument/2006/relationships/image" Target="media/image13.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jpeg"/><Relationship Id="rId43" Type="http://schemas.openxmlformats.org/officeDocument/2006/relationships/image" Target="media/image22.png"/><Relationship Id="rId48" Type="http://schemas.openxmlformats.org/officeDocument/2006/relationships/image" Target="media/image27.jpeg"/><Relationship Id="rId8" Type="http://schemas.openxmlformats.org/officeDocument/2006/relationships/image" Target="media/image1.pn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7th%20semester\FYP%201\D4%20FYP%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A58E8-26F5-4CEA-9A79-875334420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Template>
  <TotalTime>1986</TotalTime>
  <Pages>65</Pages>
  <Words>14161</Words>
  <Characters>80722</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94694</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creator>lenovo</dc:creator>
  <cp:lastModifiedBy>lenovo</cp:lastModifiedBy>
  <cp:revision>155</cp:revision>
  <dcterms:created xsi:type="dcterms:W3CDTF">2019-12-01T04:13:00Z</dcterms:created>
  <dcterms:modified xsi:type="dcterms:W3CDTF">2020-06-03T07:30:00Z</dcterms:modified>
</cp:coreProperties>
</file>